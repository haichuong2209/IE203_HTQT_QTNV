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910"/>
      </w:tblGrid>
      <w:tr w:rsidR="00D422CA" w:rsidRPr="00DD401C" w14:paraId="4465360A" w14:textId="77777777" w:rsidTr="00D422CA">
        <w:trPr>
          <w:trHeight w:val="799"/>
        </w:trPr>
        <w:tc>
          <w:tcPr>
            <w:tcW w:w="9910" w:type="dxa"/>
          </w:tcPr>
          <w:p w14:paraId="531E1700" w14:textId="77777777" w:rsidR="00D422CA" w:rsidRPr="00DD401C" w:rsidRDefault="00D422CA" w:rsidP="006060C6">
            <w:pPr>
              <w:pStyle w:val="Standard"/>
              <w:rPr>
                <w:rFonts w:ascii="Times New Roman" w:hAnsi="Times New Roman" w:cs="Times New Roman"/>
                <w:sz w:val="26"/>
                <w:szCs w:val="26"/>
              </w:rPr>
            </w:pPr>
            <w:r w:rsidRPr="00DD401C">
              <w:rPr>
                <w:rFonts w:ascii="Times New Roman" w:hAnsi="Times New Roman" w:cs="Times New Roman"/>
                <w:noProof/>
                <w:sz w:val="26"/>
                <w:szCs w:val="26"/>
                <w:lang w:bidi="ar-SA"/>
              </w:rPr>
              <w:drawing>
                <wp:inline distT="0" distB="0" distL="0" distR="0" wp14:anchorId="0573B320" wp14:editId="5F227C54">
                  <wp:extent cx="2817198" cy="3662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2890817" cy="375805"/>
                          </a:xfrm>
                          <a:prstGeom prst="rect">
                            <a:avLst/>
                          </a:prstGeom>
                        </pic:spPr>
                      </pic:pic>
                    </a:graphicData>
                  </a:graphic>
                </wp:inline>
              </w:drawing>
            </w:r>
          </w:p>
        </w:tc>
      </w:tr>
    </w:tbl>
    <w:p w14:paraId="79D6EBB4" w14:textId="77777777" w:rsidR="0000561A" w:rsidRPr="00DD401C" w:rsidRDefault="0000561A" w:rsidP="006060C6">
      <w:pPr>
        <w:pStyle w:val="Standard"/>
        <w:rPr>
          <w:rFonts w:ascii="Times New Roman" w:hAnsi="Times New Roman" w:cs="Times New Roman"/>
          <w:sz w:val="26"/>
          <w:szCs w:val="26"/>
        </w:rPr>
      </w:pPr>
    </w:p>
    <w:p w14:paraId="451D62EF" w14:textId="77777777" w:rsidR="0000561A" w:rsidRPr="00DD401C" w:rsidRDefault="0000561A" w:rsidP="006060C6">
      <w:pPr>
        <w:pStyle w:val="Standard"/>
        <w:rPr>
          <w:rFonts w:ascii="Times New Roman" w:hAnsi="Times New Roman" w:cs="Times New Roman"/>
          <w:sz w:val="26"/>
          <w:szCs w:val="26"/>
        </w:rPr>
      </w:pPr>
    </w:p>
    <w:p w14:paraId="13693F1F" w14:textId="77777777" w:rsidR="0000561A" w:rsidRPr="00DD401C" w:rsidRDefault="0000561A" w:rsidP="006060C6">
      <w:pPr>
        <w:pStyle w:val="Standard"/>
        <w:rPr>
          <w:rFonts w:ascii="Times New Roman" w:hAnsi="Times New Roman" w:cs="Times New Roman"/>
          <w:sz w:val="26"/>
          <w:szCs w:val="26"/>
        </w:rPr>
      </w:pPr>
    </w:p>
    <w:p w14:paraId="47A74900" w14:textId="77777777" w:rsidR="0000561A" w:rsidRPr="00DD401C" w:rsidRDefault="0000561A" w:rsidP="006060C6">
      <w:pPr>
        <w:pStyle w:val="Standard"/>
        <w:rPr>
          <w:rFonts w:ascii="Times New Roman" w:hAnsi="Times New Roman" w:cs="Times New Roman"/>
          <w:sz w:val="26"/>
          <w:szCs w:val="26"/>
        </w:rPr>
      </w:pPr>
    </w:p>
    <w:p w14:paraId="77A85C70" w14:textId="77777777" w:rsidR="0000561A" w:rsidRPr="00DD401C" w:rsidRDefault="0000561A" w:rsidP="006060C6">
      <w:pPr>
        <w:pStyle w:val="Standard"/>
        <w:rPr>
          <w:rFonts w:ascii="Times New Roman" w:hAnsi="Times New Roman" w:cs="Times New Roman"/>
          <w:sz w:val="26"/>
          <w:szCs w:val="26"/>
        </w:rPr>
      </w:pPr>
    </w:p>
    <w:p w14:paraId="10EF33EB" w14:textId="77777777" w:rsidR="0000561A" w:rsidRPr="00DD401C" w:rsidRDefault="0000561A" w:rsidP="006060C6">
      <w:pPr>
        <w:pStyle w:val="Standard"/>
        <w:rPr>
          <w:rFonts w:ascii="Times New Roman" w:hAnsi="Times New Roman" w:cs="Times New Roman"/>
          <w:sz w:val="26"/>
          <w:szCs w:val="26"/>
        </w:rPr>
      </w:pPr>
    </w:p>
    <w:p w14:paraId="43A78255" w14:textId="77777777" w:rsidR="0000561A" w:rsidRPr="00DD401C" w:rsidRDefault="0000561A" w:rsidP="006060C6">
      <w:pPr>
        <w:pStyle w:val="Standard"/>
        <w:rPr>
          <w:rFonts w:ascii="Times New Roman" w:hAnsi="Times New Roman" w:cs="Times New Roman"/>
          <w:sz w:val="26"/>
          <w:szCs w:val="26"/>
        </w:rPr>
      </w:pPr>
    </w:p>
    <w:p w14:paraId="0C3FC70E" w14:textId="77777777" w:rsidR="0000561A" w:rsidRPr="00DD401C" w:rsidRDefault="0000561A" w:rsidP="006060C6">
      <w:pPr>
        <w:pStyle w:val="Standard"/>
        <w:rPr>
          <w:rFonts w:ascii="Times New Roman" w:hAnsi="Times New Roman" w:cs="Times New Roman"/>
          <w:sz w:val="26"/>
          <w:szCs w:val="26"/>
        </w:rPr>
      </w:pPr>
    </w:p>
    <w:p w14:paraId="05C42534" w14:textId="77777777" w:rsidR="0000561A" w:rsidRPr="00DD401C" w:rsidRDefault="0000561A" w:rsidP="006060C6">
      <w:pPr>
        <w:pStyle w:val="Standard"/>
        <w:rPr>
          <w:rFonts w:ascii="Times New Roman" w:hAnsi="Times New Roman" w:cs="Times New Roman"/>
          <w:sz w:val="26"/>
          <w:szCs w:val="26"/>
        </w:rPr>
      </w:pPr>
    </w:p>
    <w:p w14:paraId="50D3E972" w14:textId="77777777" w:rsidR="0000561A" w:rsidRPr="00DD401C" w:rsidRDefault="0000561A" w:rsidP="006060C6">
      <w:pPr>
        <w:pStyle w:val="Standard"/>
        <w:rPr>
          <w:rFonts w:ascii="Times New Roman" w:hAnsi="Times New Roman" w:cs="Times New Roman"/>
          <w:sz w:val="26"/>
          <w:szCs w:val="26"/>
        </w:rPr>
      </w:pPr>
    </w:p>
    <w:p w14:paraId="6CAFA509" w14:textId="77777777" w:rsidR="0000561A" w:rsidRPr="00DD401C" w:rsidRDefault="0000561A" w:rsidP="006060C6">
      <w:pPr>
        <w:pStyle w:val="Standard"/>
        <w:rPr>
          <w:rFonts w:ascii="Times New Roman" w:hAnsi="Times New Roman" w:cs="Times New Roman"/>
          <w:sz w:val="26"/>
          <w:szCs w:val="26"/>
        </w:rPr>
      </w:pPr>
    </w:p>
    <w:p w14:paraId="295B3651" w14:textId="77777777" w:rsidR="0000561A" w:rsidRPr="00DD401C" w:rsidRDefault="0000561A" w:rsidP="006060C6">
      <w:pPr>
        <w:pStyle w:val="Standard"/>
        <w:rPr>
          <w:rFonts w:ascii="Times New Roman" w:hAnsi="Times New Roman" w:cs="Times New Roman"/>
          <w:sz w:val="26"/>
          <w:szCs w:val="26"/>
        </w:rPr>
      </w:pPr>
    </w:p>
    <w:p w14:paraId="2B3F9892" w14:textId="77777777" w:rsidR="0000561A" w:rsidRPr="00DD401C" w:rsidRDefault="0000561A" w:rsidP="006060C6">
      <w:pPr>
        <w:pStyle w:val="Standard"/>
        <w:rPr>
          <w:rFonts w:ascii="Times New Roman" w:hAnsi="Times New Roman" w:cs="Times New Roman"/>
          <w:sz w:val="26"/>
          <w:szCs w:val="26"/>
        </w:rPr>
      </w:pPr>
    </w:p>
    <w:tbl>
      <w:tblPr>
        <w:tblW w:w="10540" w:type="dxa"/>
        <w:jc w:val="center"/>
        <w:tblLayout w:type="fixed"/>
        <w:tblCellMar>
          <w:left w:w="10" w:type="dxa"/>
          <w:right w:w="10" w:type="dxa"/>
        </w:tblCellMar>
        <w:tblLook w:val="04A0" w:firstRow="1" w:lastRow="0" w:firstColumn="1" w:lastColumn="0" w:noHBand="0" w:noVBand="1"/>
      </w:tblPr>
      <w:tblGrid>
        <w:gridCol w:w="10540"/>
      </w:tblGrid>
      <w:tr w:rsidR="0000561A" w:rsidRPr="00DD401C" w14:paraId="6A3BC533" w14:textId="77777777" w:rsidTr="007B204B">
        <w:trPr>
          <w:jc w:val="center"/>
        </w:trPr>
        <w:tc>
          <w:tcPr>
            <w:tcW w:w="10540" w:type="dxa"/>
            <w:tcMar>
              <w:top w:w="55" w:type="dxa"/>
              <w:left w:w="55" w:type="dxa"/>
              <w:bottom w:w="55" w:type="dxa"/>
              <w:right w:w="55" w:type="dxa"/>
            </w:tcMar>
          </w:tcPr>
          <w:p w14:paraId="41CCD608" w14:textId="01E91AE8" w:rsidR="0000561A" w:rsidRPr="00DD401C" w:rsidRDefault="00832B6B" w:rsidP="006060C6">
            <w:pPr>
              <w:pStyle w:val="ProjectTitle"/>
              <w:rPr>
                <w:rFonts w:ascii="Times New Roman" w:hAnsi="Times New Roman" w:cs="Times New Roman"/>
                <w:sz w:val="26"/>
                <w:szCs w:val="26"/>
              </w:rPr>
            </w:pPr>
            <w:r>
              <w:rPr>
                <w:rFonts w:ascii="Times New Roman" w:hAnsi="Times New Roman" w:cs="Times New Roman"/>
                <w:sz w:val="26"/>
                <w:szCs w:val="26"/>
              </w:rPr>
              <w:t>IE203 – Hệ thống quả</w:t>
            </w:r>
            <w:r w:rsidR="00E25DD8">
              <w:rPr>
                <w:rFonts w:ascii="Times New Roman" w:hAnsi="Times New Roman" w:cs="Times New Roman"/>
                <w:sz w:val="26"/>
                <w:szCs w:val="26"/>
              </w:rPr>
              <w:t>n trị qui</w:t>
            </w:r>
            <w:r>
              <w:rPr>
                <w:rFonts w:ascii="Times New Roman" w:hAnsi="Times New Roman" w:cs="Times New Roman"/>
                <w:sz w:val="26"/>
                <w:szCs w:val="26"/>
              </w:rPr>
              <w:t xml:space="preserve"> trình nghiệp vụ</w:t>
            </w:r>
            <w:r w:rsidR="00A43DE9" w:rsidRPr="00DD401C">
              <w:rPr>
                <w:rFonts w:ascii="Times New Roman" w:hAnsi="Times New Roman" w:cs="Times New Roman"/>
                <w:sz w:val="26"/>
                <w:szCs w:val="26"/>
              </w:rPr>
              <w:t xml:space="preserve"> </w:t>
            </w:r>
          </w:p>
        </w:tc>
      </w:tr>
      <w:tr w:rsidR="0000561A" w:rsidRPr="00DD401C" w14:paraId="029C23EF" w14:textId="77777777" w:rsidTr="007B204B">
        <w:trPr>
          <w:jc w:val="center"/>
        </w:trPr>
        <w:tc>
          <w:tcPr>
            <w:tcW w:w="10540" w:type="dxa"/>
            <w:tcMar>
              <w:top w:w="55" w:type="dxa"/>
              <w:left w:w="55" w:type="dxa"/>
              <w:bottom w:w="55" w:type="dxa"/>
              <w:right w:w="55" w:type="dxa"/>
            </w:tcMar>
          </w:tcPr>
          <w:p w14:paraId="12091CA2" w14:textId="1507D317" w:rsidR="0000561A" w:rsidRPr="00DD401C" w:rsidRDefault="00357B91" w:rsidP="006060C6">
            <w:pPr>
              <w:pStyle w:val="DocumentTitle"/>
              <w:rPr>
                <w:rFonts w:cs="Times New Roman"/>
                <w:sz w:val="26"/>
                <w:szCs w:val="26"/>
              </w:rPr>
            </w:pPr>
            <w:r>
              <w:rPr>
                <w:rFonts w:cs="Times New Roman"/>
                <w:sz w:val="26"/>
                <w:szCs w:val="26"/>
              </w:rPr>
              <w:t>Exercise – Buổi</w:t>
            </w:r>
            <w:r w:rsidR="002C791C">
              <w:rPr>
                <w:rFonts w:cs="Times New Roman"/>
                <w:sz w:val="26"/>
                <w:szCs w:val="26"/>
              </w:rPr>
              <w:t xml:space="preserve"> 1</w:t>
            </w:r>
          </w:p>
        </w:tc>
      </w:tr>
    </w:tbl>
    <w:p w14:paraId="1912F1C5" w14:textId="77777777" w:rsidR="0000561A" w:rsidRPr="00DD401C" w:rsidRDefault="0000561A" w:rsidP="009704B5">
      <w:pPr>
        <w:pStyle w:val="Standard"/>
        <w:ind w:left="0"/>
        <w:rPr>
          <w:rFonts w:ascii="Times New Roman" w:hAnsi="Times New Roman" w:cs="Times New Roman"/>
          <w:sz w:val="26"/>
          <w:szCs w:val="26"/>
        </w:rPr>
      </w:pPr>
    </w:p>
    <w:tbl>
      <w:tblPr>
        <w:tblW w:w="11370" w:type="dxa"/>
        <w:tblLayout w:type="fixed"/>
        <w:tblCellMar>
          <w:left w:w="10" w:type="dxa"/>
          <w:right w:w="10" w:type="dxa"/>
        </w:tblCellMar>
        <w:tblLook w:val="04A0" w:firstRow="1" w:lastRow="0" w:firstColumn="1" w:lastColumn="0" w:noHBand="0" w:noVBand="1"/>
      </w:tblPr>
      <w:tblGrid>
        <w:gridCol w:w="995"/>
        <w:gridCol w:w="2335"/>
        <w:gridCol w:w="8040"/>
      </w:tblGrid>
      <w:tr w:rsidR="0000561A" w:rsidRPr="00DD401C" w14:paraId="1F67E268" w14:textId="77777777" w:rsidTr="009704B5">
        <w:tc>
          <w:tcPr>
            <w:tcW w:w="995" w:type="dxa"/>
            <w:tcMar>
              <w:top w:w="55" w:type="dxa"/>
              <w:left w:w="55" w:type="dxa"/>
              <w:bottom w:w="55" w:type="dxa"/>
              <w:right w:w="55" w:type="dxa"/>
            </w:tcMar>
          </w:tcPr>
          <w:p w14:paraId="06D1C05A" w14:textId="77777777" w:rsidR="0000561A" w:rsidRPr="00DD401C" w:rsidRDefault="0000561A" w:rsidP="006060C6">
            <w:pPr>
              <w:pStyle w:val="TableContents"/>
              <w:rPr>
                <w:rFonts w:ascii="Times New Roman" w:hAnsi="Times New Roman" w:cs="Times New Roman"/>
                <w:sz w:val="26"/>
                <w:szCs w:val="26"/>
              </w:rPr>
            </w:pPr>
          </w:p>
        </w:tc>
        <w:tc>
          <w:tcPr>
            <w:tcW w:w="2335" w:type="dxa"/>
            <w:tcMar>
              <w:top w:w="55" w:type="dxa"/>
              <w:left w:w="55" w:type="dxa"/>
              <w:bottom w:w="55" w:type="dxa"/>
              <w:right w:w="55" w:type="dxa"/>
            </w:tcMar>
          </w:tcPr>
          <w:p w14:paraId="37CCEF7F" w14:textId="77777777" w:rsidR="0000561A" w:rsidRPr="00DD401C" w:rsidRDefault="00E94ADE" w:rsidP="006060C6">
            <w:pPr>
              <w:pStyle w:val="Standard"/>
              <w:rPr>
                <w:rFonts w:ascii="Times New Roman" w:hAnsi="Times New Roman" w:cs="Times New Roman"/>
                <w:b/>
                <w:bCs/>
                <w:sz w:val="26"/>
                <w:szCs w:val="26"/>
              </w:rPr>
            </w:pPr>
            <w:r w:rsidRPr="00DD401C">
              <w:rPr>
                <w:rFonts w:ascii="Times New Roman" w:hAnsi="Times New Roman" w:cs="Times New Roman"/>
                <w:b/>
                <w:bCs/>
                <w:sz w:val="26"/>
                <w:szCs w:val="26"/>
              </w:rPr>
              <w:t>Created by:</w:t>
            </w:r>
          </w:p>
        </w:tc>
        <w:tc>
          <w:tcPr>
            <w:tcW w:w="8040" w:type="dxa"/>
            <w:tcMar>
              <w:top w:w="55" w:type="dxa"/>
              <w:left w:w="55" w:type="dxa"/>
              <w:bottom w:w="55" w:type="dxa"/>
              <w:right w:w="55" w:type="dxa"/>
            </w:tcMar>
          </w:tcPr>
          <w:p w14:paraId="4C0CBAD2" w14:textId="5DBC9CD9" w:rsidR="00642120" w:rsidRPr="00DD401C" w:rsidRDefault="00357B91" w:rsidP="006060C6">
            <w:pPr>
              <w:pStyle w:val="Standard"/>
              <w:autoSpaceDE w:val="0"/>
              <w:rPr>
                <w:rFonts w:ascii="Times New Roman" w:eastAsia="Arial" w:hAnsi="Times New Roman" w:cs="Times New Roman"/>
                <w:sz w:val="26"/>
                <w:szCs w:val="26"/>
              </w:rPr>
            </w:pPr>
            <w:r>
              <w:rPr>
                <w:rFonts w:ascii="Times New Roman" w:eastAsia="Arial" w:hAnsi="Times New Roman" w:cs="Times New Roman"/>
                <w:sz w:val="26"/>
                <w:szCs w:val="26"/>
              </w:rPr>
              <w:t>Nhóm 1</w:t>
            </w:r>
          </w:p>
        </w:tc>
      </w:tr>
      <w:tr w:rsidR="00642120" w:rsidRPr="00DD401C" w14:paraId="6DC4B34E" w14:textId="77777777" w:rsidTr="009704B5">
        <w:tc>
          <w:tcPr>
            <w:tcW w:w="995" w:type="dxa"/>
            <w:tcMar>
              <w:top w:w="55" w:type="dxa"/>
              <w:left w:w="55" w:type="dxa"/>
              <w:bottom w:w="55" w:type="dxa"/>
              <w:right w:w="55" w:type="dxa"/>
            </w:tcMar>
          </w:tcPr>
          <w:p w14:paraId="4DA82A62" w14:textId="77777777" w:rsidR="00642120" w:rsidRPr="00DD401C" w:rsidRDefault="00642120" w:rsidP="006060C6">
            <w:pPr>
              <w:pStyle w:val="TableContents"/>
              <w:rPr>
                <w:rFonts w:ascii="Times New Roman" w:hAnsi="Times New Roman" w:cs="Times New Roman"/>
                <w:sz w:val="26"/>
                <w:szCs w:val="26"/>
              </w:rPr>
            </w:pPr>
          </w:p>
        </w:tc>
        <w:tc>
          <w:tcPr>
            <w:tcW w:w="2335" w:type="dxa"/>
            <w:tcMar>
              <w:top w:w="55" w:type="dxa"/>
              <w:left w:w="55" w:type="dxa"/>
              <w:bottom w:w="55" w:type="dxa"/>
              <w:right w:w="55" w:type="dxa"/>
            </w:tcMar>
          </w:tcPr>
          <w:p w14:paraId="476EBF4D" w14:textId="1A656FB3" w:rsidR="00642120" w:rsidRPr="00DD401C" w:rsidRDefault="00545731" w:rsidP="006060C6">
            <w:pPr>
              <w:pStyle w:val="Standard"/>
              <w:rPr>
                <w:rFonts w:ascii="Times New Roman" w:hAnsi="Times New Roman" w:cs="Times New Roman"/>
                <w:b/>
                <w:bCs/>
                <w:sz w:val="26"/>
                <w:szCs w:val="26"/>
              </w:rPr>
            </w:pPr>
            <w:r>
              <w:rPr>
                <w:rFonts w:ascii="Times New Roman" w:hAnsi="Times New Roman" w:cs="Times New Roman"/>
                <w:b/>
                <w:bCs/>
                <w:sz w:val="26"/>
                <w:szCs w:val="26"/>
              </w:rPr>
              <w:t>Create</w:t>
            </w:r>
            <w:r w:rsidR="009704B5">
              <w:rPr>
                <w:rFonts w:ascii="Times New Roman" w:hAnsi="Times New Roman" w:cs="Times New Roman"/>
                <w:b/>
                <w:bCs/>
                <w:sz w:val="26"/>
                <w:szCs w:val="26"/>
              </w:rPr>
              <w:t xml:space="preserve"> </w:t>
            </w:r>
            <w:r w:rsidR="00642120" w:rsidRPr="00DD401C">
              <w:rPr>
                <w:rFonts w:ascii="Times New Roman" w:hAnsi="Times New Roman" w:cs="Times New Roman"/>
                <w:b/>
                <w:bCs/>
                <w:sz w:val="26"/>
                <w:szCs w:val="26"/>
              </w:rPr>
              <w:t>date:</w:t>
            </w:r>
          </w:p>
        </w:tc>
        <w:tc>
          <w:tcPr>
            <w:tcW w:w="8040" w:type="dxa"/>
            <w:tcMar>
              <w:top w:w="55" w:type="dxa"/>
              <w:left w:w="55" w:type="dxa"/>
              <w:bottom w:w="55" w:type="dxa"/>
              <w:right w:w="55" w:type="dxa"/>
            </w:tcMar>
          </w:tcPr>
          <w:p w14:paraId="7EADD4AB" w14:textId="3AB5BE1C" w:rsidR="00642120" w:rsidRPr="00DD401C" w:rsidRDefault="00545731" w:rsidP="006060C6">
            <w:pPr>
              <w:pStyle w:val="Standard"/>
              <w:autoSpaceDE w:val="0"/>
              <w:rPr>
                <w:rFonts w:ascii="Times New Roman" w:eastAsia="Arial" w:hAnsi="Times New Roman" w:cs="Times New Roman"/>
                <w:sz w:val="26"/>
                <w:szCs w:val="26"/>
              </w:rPr>
            </w:pPr>
            <w:r>
              <w:rPr>
                <w:rFonts w:ascii="Times New Roman" w:eastAsia="Arial" w:hAnsi="Times New Roman" w:cs="Times New Roman"/>
                <w:sz w:val="26"/>
                <w:szCs w:val="26"/>
              </w:rPr>
              <w:t>2026-07-07</w:t>
            </w:r>
          </w:p>
        </w:tc>
      </w:tr>
      <w:tr w:rsidR="0000561A" w:rsidRPr="00DD401C" w14:paraId="25213AE5" w14:textId="77777777" w:rsidTr="009704B5">
        <w:tc>
          <w:tcPr>
            <w:tcW w:w="995" w:type="dxa"/>
            <w:tcMar>
              <w:top w:w="55" w:type="dxa"/>
              <w:left w:w="55" w:type="dxa"/>
              <w:bottom w:w="55" w:type="dxa"/>
              <w:right w:w="55" w:type="dxa"/>
            </w:tcMar>
          </w:tcPr>
          <w:p w14:paraId="6F657AA2" w14:textId="7B9A933E" w:rsidR="0000561A" w:rsidRPr="00DD401C" w:rsidRDefault="0000561A" w:rsidP="006060C6">
            <w:pPr>
              <w:pStyle w:val="TableContents"/>
              <w:rPr>
                <w:rFonts w:ascii="Times New Roman" w:hAnsi="Times New Roman" w:cs="Times New Roman"/>
                <w:sz w:val="26"/>
                <w:szCs w:val="26"/>
              </w:rPr>
            </w:pPr>
          </w:p>
        </w:tc>
        <w:tc>
          <w:tcPr>
            <w:tcW w:w="2335" w:type="dxa"/>
            <w:tcMar>
              <w:top w:w="55" w:type="dxa"/>
              <w:left w:w="55" w:type="dxa"/>
              <w:bottom w:w="55" w:type="dxa"/>
              <w:right w:w="55" w:type="dxa"/>
            </w:tcMar>
          </w:tcPr>
          <w:p w14:paraId="231E844D" w14:textId="080F7E16" w:rsidR="0000561A" w:rsidRPr="00DD401C" w:rsidRDefault="0005645B" w:rsidP="006060C6">
            <w:pPr>
              <w:pStyle w:val="Standard"/>
              <w:rPr>
                <w:rFonts w:ascii="Times New Roman" w:hAnsi="Times New Roman" w:cs="Times New Roman"/>
                <w:b/>
                <w:bCs/>
                <w:sz w:val="26"/>
                <w:szCs w:val="26"/>
              </w:rPr>
            </w:pPr>
            <w:r>
              <w:rPr>
                <w:rFonts w:ascii="Times New Roman" w:hAnsi="Times New Roman" w:cs="Times New Roman"/>
                <w:b/>
                <w:bCs/>
                <w:sz w:val="26"/>
                <w:szCs w:val="26"/>
              </w:rPr>
              <w:t>Lecturer</w:t>
            </w:r>
            <w:r w:rsidR="00E94ADE" w:rsidRPr="00DD401C">
              <w:rPr>
                <w:rFonts w:ascii="Times New Roman" w:hAnsi="Times New Roman" w:cs="Times New Roman"/>
                <w:b/>
                <w:bCs/>
                <w:sz w:val="26"/>
                <w:szCs w:val="26"/>
              </w:rPr>
              <w:t>:</w:t>
            </w:r>
          </w:p>
        </w:tc>
        <w:tc>
          <w:tcPr>
            <w:tcW w:w="8040" w:type="dxa"/>
            <w:tcMar>
              <w:top w:w="55" w:type="dxa"/>
              <w:left w:w="55" w:type="dxa"/>
              <w:bottom w:w="55" w:type="dxa"/>
              <w:right w:w="55" w:type="dxa"/>
            </w:tcMar>
          </w:tcPr>
          <w:p w14:paraId="64C643BB" w14:textId="23BFE557" w:rsidR="0000561A" w:rsidRPr="00DD401C" w:rsidRDefault="0005645B" w:rsidP="006060C6">
            <w:pPr>
              <w:pStyle w:val="Standard"/>
              <w:autoSpaceDE w:val="0"/>
              <w:rPr>
                <w:rFonts w:ascii="Times New Roman" w:eastAsia="Arial" w:hAnsi="Times New Roman" w:cs="Times New Roman"/>
                <w:sz w:val="26"/>
                <w:szCs w:val="26"/>
              </w:rPr>
            </w:pPr>
            <w:r>
              <w:rPr>
                <w:rFonts w:ascii="Times New Roman" w:eastAsia="Arial" w:hAnsi="Times New Roman" w:cs="Times New Roman"/>
                <w:sz w:val="26"/>
                <w:szCs w:val="26"/>
              </w:rPr>
              <w:t>Hà Lê Hoài Trung</w:t>
            </w:r>
          </w:p>
        </w:tc>
      </w:tr>
      <w:tr w:rsidR="0005645B" w:rsidRPr="00DD401C" w14:paraId="05C9F5B8" w14:textId="77777777" w:rsidTr="009704B5">
        <w:trPr>
          <w:gridAfter w:val="2"/>
          <w:wAfter w:w="10375" w:type="dxa"/>
        </w:trPr>
        <w:tc>
          <w:tcPr>
            <w:tcW w:w="995" w:type="dxa"/>
            <w:tcMar>
              <w:top w:w="55" w:type="dxa"/>
              <w:left w:w="55" w:type="dxa"/>
              <w:bottom w:w="55" w:type="dxa"/>
              <w:right w:w="55" w:type="dxa"/>
            </w:tcMar>
          </w:tcPr>
          <w:p w14:paraId="06DD347E" w14:textId="77777777" w:rsidR="0005645B" w:rsidRPr="00DD401C" w:rsidRDefault="0005645B" w:rsidP="006060C6">
            <w:pPr>
              <w:pStyle w:val="TableContents"/>
              <w:rPr>
                <w:rFonts w:ascii="Times New Roman" w:hAnsi="Times New Roman" w:cs="Times New Roman"/>
                <w:sz w:val="26"/>
                <w:szCs w:val="26"/>
              </w:rPr>
            </w:pPr>
          </w:p>
        </w:tc>
      </w:tr>
      <w:tr w:rsidR="0005645B" w:rsidRPr="00DD401C" w14:paraId="15917D33" w14:textId="77777777" w:rsidTr="009704B5">
        <w:trPr>
          <w:gridAfter w:val="2"/>
          <w:wAfter w:w="10375" w:type="dxa"/>
        </w:trPr>
        <w:tc>
          <w:tcPr>
            <w:tcW w:w="995" w:type="dxa"/>
            <w:tcMar>
              <w:top w:w="55" w:type="dxa"/>
              <w:left w:w="55" w:type="dxa"/>
              <w:bottom w:w="55" w:type="dxa"/>
              <w:right w:w="55" w:type="dxa"/>
            </w:tcMar>
          </w:tcPr>
          <w:p w14:paraId="2FE45209" w14:textId="77777777" w:rsidR="0005645B" w:rsidRPr="00DD401C" w:rsidRDefault="0005645B" w:rsidP="006060C6">
            <w:pPr>
              <w:pStyle w:val="TableContents"/>
              <w:rPr>
                <w:rFonts w:ascii="Times New Roman" w:hAnsi="Times New Roman" w:cs="Times New Roman"/>
                <w:sz w:val="26"/>
                <w:szCs w:val="26"/>
              </w:rPr>
            </w:pPr>
          </w:p>
        </w:tc>
      </w:tr>
      <w:tr w:rsidR="0005645B" w:rsidRPr="00DD401C" w14:paraId="726DED22" w14:textId="77777777" w:rsidTr="009704B5">
        <w:trPr>
          <w:gridAfter w:val="2"/>
          <w:wAfter w:w="10375" w:type="dxa"/>
        </w:trPr>
        <w:tc>
          <w:tcPr>
            <w:tcW w:w="995" w:type="dxa"/>
            <w:tcMar>
              <w:top w:w="55" w:type="dxa"/>
              <w:left w:w="55" w:type="dxa"/>
              <w:bottom w:w="55" w:type="dxa"/>
              <w:right w:w="55" w:type="dxa"/>
            </w:tcMar>
          </w:tcPr>
          <w:p w14:paraId="097CD46A" w14:textId="77777777" w:rsidR="0005645B" w:rsidRPr="00DD401C" w:rsidRDefault="0005645B" w:rsidP="006060C6">
            <w:pPr>
              <w:pStyle w:val="TableContents"/>
              <w:rPr>
                <w:rFonts w:ascii="Times New Roman" w:hAnsi="Times New Roman" w:cs="Times New Roman"/>
                <w:sz w:val="26"/>
                <w:szCs w:val="26"/>
              </w:rPr>
            </w:pPr>
          </w:p>
        </w:tc>
      </w:tr>
    </w:tbl>
    <w:p w14:paraId="7E2F2C28" w14:textId="77777777" w:rsidR="00A4172D" w:rsidRPr="00DD401C" w:rsidRDefault="00A4172D" w:rsidP="006060C6">
      <w:pPr>
        <w:rPr>
          <w:rFonts w:cs="Times New Roman"/>
          <w:szCs w:val="26"/>
        </w:rPr>
        <w:sectPr w:rsidR="00A4172D" w:rsidRPr="00DD401C" w:rsidSect="000A1E60">
          <w:headerReference w:type="default" r:id="rId12"/>
          <w:footerReference w:type="default" r:id="rId13"/>
          <w:pgSz w:w="12240" w:h="15840"/>
          <w:pgMar w:top="850" w:right="850" w:bottom="850" w:left="850" w:header="720" w:footer="720" w:gutter="0"/>
          <w:cols w:space="720"/>
        </w:sectPr>
      </w:pPr>
    </w:p>
    <w:p w14:paraId="72BDEFA4" w14:textId="792F769F" w:rsidR="0000561A" w:rsidRPr="00DD401C" w:rsidRDefault="000071B2" w:rsidP="006060C6">
      <w:pPr>
        <w:pStyle w:val="H1"/>
        <w:spacing w:line="360" w:lineRule="auto"/>
        <w:rPr>
          <w:sz w:val="26"/>
          <w:szCs w:val="26"/>
        </w:rPr>
      </w:pPr>
      <w:bookmarkStart w:id="0" w:name="_Toc234442208"/>
      <w:r>
        <w:rPr>
          <w:sz w:val="26"/>
          <w:szCs w:val="26"/>
        </w:rPr>
        <w:lastRenderedPageBreak/>
        <w:t>DANH SÁCH NHÓM</w:t>
      </w:r>
      <w:bookmarkEnd w:id="0"/>
    </w:p>
    <w:p w14:paraId="35400628" w14:textId="77777777" w:rsidR="001F5344" w:rsidRPr="00DD401C" w:rsidRDefault="001F5344" w:rsidP="006060C6">
      <w:pPr>
        <w:rPr>
          <w:rFonts w:cs="Times New Roman"/>
          <w:szCs w:val="26"/>
        </w:rPr>
      </w:pPr>
    </w:p>
    <w:tbl>
      <w:tblPr>
        <w:tblW w:w="10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7"/>
        <w:gridCol w:w="2340"/>
        <w:gridCol w:w="2338"/>
        <w:gridCol w:w="4700"/>
      </w:tblGrid>
      <w:tr w:rsidR="000071B2" w:rsidRPr="00DD401C" w14:paraId="1F7E786C" w14:textId="77777777" w:rsidTr="00A6433D">
        <w:tc>
          <w:tcPr>
            <w:tcW w:w="1167" w:type="dxa"/>
            <w:shd w:val="clear" w:color="auto" w:fill="E6E6E6"/>
            <w:tcMar>
              <w:top w:w="55" w:type="dxa"/>
              <w:left w:w="55" w:type="dxa"/>
              <w:bottom w:w="55" w:type="dxa"/>
              <w:right w:w="55" w:type="dxa"/>
            </w:tcMar>
          </w:tcPr>
          <w:p w14:paraId="7B9F632E" w14:textId="71E5D4D8" w:rsidR="000071B2" w:rsidRPr="000071B2" w:rsidRDefault="000071B2" w:rsidP="000071B2">
            <w:pPr>
              <w:pStyle w:val="TableHeading1"/>
              <w:spacing w:before="120" w:after="120" w:line="240" w:lineRule="auto"/>
              <w:jc w:val="center"/>
              <w:rPr>
                <w:rFonts w:ascii="Times New Roman" w:hAnsi="Times New Roman" w:cs="Times New Roman"/>
                <w:i w:val="0"/>
                <w:iCs w:val="0"/>
                <w:sz w:val="26"/>
                <w:szCs w:val="26"/>
              </w:rPr>
            </w:pPr>
            <w:r w:rsidRPr="000071B2">
              <w:rPr>
                <w:rFonts w:ascii="Times New Roman" w:hAnsi="Times New Roman" w:cs="Times New Roman"/>
                <w:i w:val="0"/>
                <w:iCs w:val="0"/>
                <w:sz w:val="26"/>
                <w:szCs w:val="26"/>
              </w:rPr>
              <w:t>STT</w:t>
            </w:r>
          </w:p>
        </w:tc>
        <w:tc>
          <w:tcPr>
            <w:tcW w:w="2340" w:type="dxa"/>
            <w:shd w:val="clear" w:color="auto" w:fill="E6E6E6"/>
            <w:tcMar>
              <w:top w:w="55" w:type="dxa"/>
              <w:left w:w="55" w:type="dxa"/>
              <w:bottom w:w="55" w:type="dxa"/>
              <w:right w:w="55" w:type="dxa"/>
            </w:tcMar>
          </w:tcPr>
          <w:p w14:paraId="2CACDE9D" w14:textId="1569FF3E" w:rsidR="000071B2" w:rsidRPr="000071B2" w:rsidRDefault="000071B2" w:rsidP="000071B2">
            <w:pPr>
              <w:pStyle w:val="TableHeading1"/>
              <w:spacing w:before="120" w:after="120" w:line="240" w:lineRule="auto"/>
              <w:jc w:val="center"/>
              <w:rPr>
                <w:rFonts w:ascii="Times New Roman" w:hAnsi="Times New Roman" w:cs="Times New Roman"/>
                <w:i w:val="0"/>
                <w:iCs w:val="0"/>
                <w:sz w:val="26"/>
                <w:szCs w:val="26"/>
              </w:rPr>
            </w:pPr>
            <w:r w:rsidRPr="000071B2">
              <w:rPr>
                <w:rFonts w:ascii="Times New Roman" w:hAnsi="Times New Roman" w:cs="Times New Roman"/>
                <w:i w:val="0"/>
                <w:iCs w:val="0"/>
                <w:sz w:val="26"/>
                <w:szCs w:val="26"/>
              </w:rPr>
              <w:t>Họ và Tên</w:t>
            </w:r>
          </w:p>
        </w:tc>
        <w:tc>
          <w:tcPr>
            <w:tcW w:w="2338" w:type="dxa"/>
            <w:shd w:val="clear" w:color="auto" w:fill="E6E6E6"/>
            <w:tcMar>
              <w:top w:w="55" w:type="dxa"/>
              <w:left w:w="55" w:type="dxa"/>
              <w:bottom w:w="55" w:type="dxa"/>
              <w:right w:w="55" w:type="dxa"/>
            </w:tcMar>
          </w:tcPr>
          <w:p w14:paraId="7EE4ED18" w14:textId="4C416233" w:rsidR="000071B2" w:rsidRPr="000071B2" w:rsidRDefault="000071B2" w:rsidP="000071B2">
            <w:pPr>
              <w:pStyle w:val="TableHeading1"/>
              <w:spacing w:before="120" w:after="120" w:line="240" w:lineRule="auto"/>
              <w:jc w:val="center"/>
              <w:rPr>
                <w:rFonts w:ascii="Times New Roman" w:hAnsi="Times New Roman" w:cs="Times New Roman"/>
                <w:i w:val="0"/>
                <w:iCs w:val="0"/>
                <w:sz w:val="26"/>
                <w:szCs w:val="26"/>
              </w:rPr>
            </w:pPr>
            <w:r w:rsidRPr="000071B2">
              <w:rPr>
                <w:rFonts w:ascii="Times New Roman" w:hAnsi="Times New Roman" w:cs="Times New Roman"/>
                <w:i w:val="0"/>
                <w:iCs w:val="0"/>
                <w:sz w:val="26"/>
                <w:szCs w:val="26"/>
              </w:rPr>
              <w:t>Mã số sinh viên</w:t>
            </w:r>
          </w:p>
        </w:tc>
        <w:tc>
          <w:tcPr>
            <w:tcW w:w="4700" w:type="dxa"/>
            <w:shd w:val="clear" w:color="auto" w:fill="E6E6E6"/>
            <w:tcMar>
              <w:top w:w="55" w:type="dxa"/>
              <w:left w:w="55" w:type="dxa"/>
              <w:bottom w:w="55" w:type="dxa"/>
              <w:right w:w="55" w:type="dxa"/>
            </w:tcMar>
          </w:tcPr>
          <w:p w14:paraId="7A1F57F6" w14:textId="149EE283" w:rsidR="000071B2" w:rsidRPr="000071B2" w:rsidRDefault="000071B2" w:rsidP="000071B2">
            <w:pPr>
              <w:pStyle w:val="TableHeading1"/>
              <w:spacing w:before="120" w:after="120" w:line="240" w:lineRule="auto"/>
              <w:jc w:val="center"/>
              <w:rPr>
                <w:rFonts w:ascii="Times New Roman" w:hAnsi="Times New Roman" w:cs="Times New Roman"/>
                <w:i w:val="0"/>
                <w:iCs w:val="0"/>
                <w:sz w:val="26"/>
                <w:szCs w:val="26"/>
              </w:rPr>
            </w:pPr>
            <w:r w:rsidRPr="000071B2">
              <w:rPr>
                <w:rFonts w:ascii="Times New Roman" w:hAnsi="Times New Roman" w:cs="Times New Roman"/>
                <w:i w:val="0"/>
                <w:iCs w:val="0"/>
                <w:sz w:val="26"/>
                <w:szCs w:val="26"/>
              </w:rPr>
              <w:t>Công việc</w:t>
            </w:r>
          </w:p>
        </w:tc>
      </w:tr>
      <w:tr w:rsidR="000E507F" w:rsidRPr="00DD401C" w14:paraId="067A85B2" w14:textId="77777777" w:rsidTr="00A6433D">
        <w:tc>
          <w:tcPr>
            <w:tcW w:w="1167" w:type="dxa"/>
            <w:tcMar>
              <w:top w:w="55" w:type="dxa"/>
              <w:left w:w="55" w:type="dxa"/>
              <w:bottom w:w="55" w:type="dxa"/>
              <w:right w:w="55" w:type="dxa"/>
            </w:tcMar>
          </w:tcPr>
          <w:p w14:paraId="51DE8B0B" w14:textId="5DFAD905"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1</w:t>
            </w:r>
          </w:p>
        </w:tc>
        <w:tc>
          <w:tcPr>
            <w:tcW w:w="2340" w:type="dxa"/>
            <w:tcMar>
              <w:top w:w="55" w:type="dxa"/>
              <w:left w:w="55" w:type="dxa"/>
              <w:bottom w:w="55" w:type="dxa"/>
              <w:right w:w="55" w:type="dxa"/>
            </w:tcMar>
          </w:tcPr>
          <w:p w14:paraId="61890D98" w14:textId="380A62E8"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Nguyễn Văn Trung</w:t>
            </w:r>
          </w:p>
        </w:tc>
        <w:tc>
          <w:tcPr>
            <w:tcW w:w="2338" w:type="dxa"/>
            <w:tcMar>
              <w:top w:w="55" w:type="dxa"/>
              <w:left w:w="55" w:type="dxa"/>
              <w:bottom w:w="55" w:type="dxa"/>
              <w:right w:w="55" w:type="dxa"/>
            </w:tcMar>
            <w:vAlign w:val="bottom"/>
          </w:tcPr>
          <w:p w14:paraId="61DB6FEF" w14:textId="39121F89"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25410325</w:t>
            </w:r>
          </w:p>
        </w:tc>
        <w:tc>
          <w:tcPr>
            <w:tcW w:w="4700" w:type="dxa"/>
            <w:tcMar>
              <w:top w:w="55" w:type="dxa"/>
              <w:left w:w="55" w:type="dxa"/>
              <w:bottom w:w="55" w:type="dxa"/>
              <w:right w:w="55" w:type="dxa"/>
            </w:tcMar>
          </w:tcPr>
          <w:p w14:paraId="4F3A311A" w14:textId="7325D395"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2CC79AA7" w14:textId="77777777" w:rsidTr="00A6433D">
        <w:tc>
          <w:tcPr>
            <w:tcW w:w="1167" w:type="dxa"/>
            <w:tcMar>
              <w:top w:w="55" w:type="dxa"/>
              <w:left w:w="55" w:type="dxa"/>
              <w:bottom w:w="55" w:type="dxa"/>
              <w:right w:w="55" w:type="dxa"/>
            </w:tcMar>
          </w:tcPr>
          <w:p w14:paraId="24E588A1" w14:textId="39835E93"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2</w:t>
            </w:r>
          </w:p>
        </w:tc>
        <w:tc>
          <w:tcPr>
            <w:tcW w:w="2340" w:type="dxa"/>
            <w:tcMar>
              <w:top w:w="55" w:type="dxa"/>
              <w:left w:w="55" w:type="dxa"/>
              <w:bottom w:w="55" w:type="dxa"/>
              <w:right w:w="55" w:type="dxa"/>
            </w:tcMar>
          </w:tcPr>
          <w:p w14:paraId="14B757C4" w14:textId="6924141C"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Phạm Tuấn Kiệt</w:t>
            </w:r>
          </w:p>
        </w:tc>
        <w:tc>
          <w:tcPr>
            <w:tcW w:w="2338" w:type="dxa"/>
            <w:tcMar>
              <w:top w:w="55" w:type="dxa"/>
              <w:left w:w="55" w:type="dxa"/>
              <w:bottom w:w="55" w:type="dxa"/>
              <w:right w:w="55" w:type="dxa"/>
            </w:tcMar>
            <w:vAlign w:val="bottom"/>
          </w:tcPr>
          <w:p w14:paraId="58AEB46C" w14:textId="075094BA"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25410239</w:t>
            </w:r>
          </w:p>
        </w:tc>
        <w:tc>
          <w:tcPr>
            <w:tcW w:w="4700" w:type="dxa"/>
            <w:tcMar>
              <w:top w:w="55" w:type="dxa"/>
              <w:left w:w="55" w:type="dxa"/>
              <w:bottom w:w="55" w:type="dxa"/>
              <w:right w:w="55" w:type="dxa"/>
            </w:tcMar>
          </w:tcPr>
          <w:p w14:paraId="414C723E"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0F43499F" w14:textId="77777777" w:rsidTr="00A6433D">
        <w:tc>
          <w:tcPr>
            <w:tcW w:w="1167" w:type="dxa"/>
            <w:tcMar>
              <w:top w:w="55" w:type="dxa"/>
              <w:left w:w="55" w:type="dxa"/>
              <w:bottom w:w="55" w:type="dxa"/>
              <w:right w:w="55" w:type="dxa"/>
            </w:tcMar>
          </w:tcPr>
          <w:p w14:paraId="221911CA" w14:textId="7FD00238"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3</w:t>
            </w:r>
          </w:p>
        </w:tc>
        <w:tc>
          <w:tcPr>
            <w:tcW w:w="2340" w:type="dxa"/>
            <w:tcMar>
              <w:top w:w="55" w:type="dxa"/>
              <w:left w:w="55" w:type="dxa"/>
              <w:bottom w:w="55" w:type="dxa"/>
              <w:right w:w="55" w:type="dxa"/>
            </w:tcMar>
          </w:tcPr>
          <w:p w14:paraId="36CC499A" w14:textId="6B564783"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Phan Chí Hiếu</w:t>
            </w:r>
          </w:p>
        </w:tc>
        <w:tc>
          <w:tcPr>
            <w:tcW w:w="2338" w:type="dxa"/>
            <w:tcMar>
              <w:top w:w="55" w:type="dxa"/>
              <w:left w:w="55" w:type="dxa"/>
              <w:bottom w:w="55" w:type="dxa"/>
              <w:right w:w="55" w:type="dxa"/>
            </w:tcMar>
            <w:vAlign w:val="bottom"/>
          </w:tcPr>
          <w:p w14:paraId="56305CE7" w14:textId="396661C3"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25410213</w:t>
            </w:r>
          </w:p>
        </w:tc>
        <w:tc>
          <w:tcPr>
            <w:tcW w:w="4700" w:type="dxa"/>
            <w:tcMar>
              <w:top w:w="55" w:type="dxa"/>
              <w:left w:w="55" w:type="dxa"/>
              <w:bottom w:w="55" w:type="dxa"/>
              <w:right w:w="55" w:type="dxa"/>
            </w:tcMar>
          </w:tcPr>
          <w:p w14:paraId="18690075"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45008015" w14:textId="77777777" w:rsidTr="00A6433D">
        <w:tc>
          <w:tcPr>
            <w:tcW w:w="1167" w:type="dxa"/>
            <w:tcMar>
              <w:top w:w="55" w:type="dxa"/>
              <w:left w:w="55" w:type="dxa"/>
              <w:bottom w:w="55" w:type="dxa"/>
              <w:right w:w="55" w:type="dxa"/>
            </w:tcMar>
          </w:tcPr>
          <w:p w14:paraId="06F4C6D6" w14:textId="69F20FDC"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4</w:t>
            </w:r>
          </w:p>
        </w:tc>
        <w:tc>
          <w:tcPr>
            <w:tcW w:w="2340" w:type="dxa"/>
            <w:tcMar>
              <w:top w:w="55" w:type="dxa"/>
              <w:left w:w="55" w:type="dxa"/>
              <w:bottom w:w="55" w:type="dxa"/>
              <w:right w:w="55" w:type="dxa"/>
            </w:tcMar>
          </w:tcPr>
          <w:p w14:paraId="777CC69F" w14:textId="02FCA90B"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Lê Thị Tú Anh</w:t>
            </w:r>
          </w:p>
        </w:tc>
        <w:tc>
          <w:tcPr>
            <w:tcW w:w="2338" w:type="dxa"/>
            <w:tcMar>
              <w:top w:w="55" w:type="dxa"/>
              <w:left w:w="55" w:type="dxa"/>
              <w:bottom w:w="55" w:type="dxa"/>
              <w:right w:w="55" w:type="dxa"/>
            </w:tcMar>
            <w:vAlign w:val="bottom"/>
          </w:tcPr>
          <w:p w14:paraId="08DCBB86" w14:textId="27C1468A"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25410171</w:t>
            </w:r>
          </w:p>
        </w:tc>
        <w:tc>
          <w:tcPr>
            <w:tcW w:w="4700" w:type="dxa"/>
            <w:tcMar>
              <w:top w:w="55" w:type="dxa"/>
              <w:left w:w="55" w:type="dxa"/>
              <w:bottom w:w="55" w:type="dxa"/>
              <w:right w:w="55" w:type="dxa"/>
            </w:tcMar>
          </w:tcPr>
          <w:p w14:paraId="1712BD9A"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20EA1146" w14:textId="77777777" w:rsidTr="00A6433D">
        <w:tc>
          <w:tcPr>
            <w:tcW w:w="1167" w:type="dxa"/>
            <w:tcMar>
              <w:top w:w="55" w:type="dxa"/>
              <w:left w:w="55" w:type="dxa"/>
              <w:bottom w:w="55" w:type="dxa"/>
              <w:right w:w="55" w:type="dxa"/>
            </w:tcMar>
          </w:tcPr>
          <w:p w14:paraId="0237F870" w14:textId="06574BF5"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5</w:t>
            </w:r>
          </w:p>
        </w:tc>
        <w:tc>
          <w:tcPr>
            <w:tcW w:w="2340" w:type="dxa"/>
            <w:tcMar>
              <w:top w:w="55" w:type="dxa"/>
              <w:left w:w="55" w:type="dxa"/>
              <w:bottom w:w="55" w:type="dxa"/>
              <w:right w:w="55" w:type="dxa"/>
            </w:tcMar>
          </w:tcPr>
          <w:p w14:paraId="3842A326" w14:textId="7468D513"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Vũ H</w:t>
            </w:r>
            <w:r w:rsidR="00FC01D2">
              <w:rPr>
                <w:rFonts w:ascii="Times New Roman" w:hAnsi="Times New Roman" w:cs="Times New Roman"/>
                <w:i w:val="0"/>
                <w:iCs w:val="0"/>
                <w:sz w:val="26"/>
                <w:szCs w:val="26"/>
              </w:rPr>
              <w:t>u</w:t>
            </w:r>
            <w:r>
              <w:rPr>
                <w:rFonts w:ascii="Times New Roman" w:hAnsi="Times New Roman" w:cs="Times New Roman"/>
                <w:i w:val="0"/>
                <w:iCs w:val="0"/>
                <w:sz w:val="26"/>
                <w:szCs w:val="26"/>
              </w:rPr>
              <w:t>y Hoàng</w:t>
            </w:r>
          </w:p>
        </w:tc>
        <w:tc>
          <w:tcPr>
            <w:tcW w:w="2338" w:type="dxa"/>
            <w:tcMar>
              <w:top w:w="55" w:type="dxa"/>
              <w:left w:w="55" w:type="dxa"/>
              <w:bottom w:w="55" w:type="dxa"/>
              <w:right w:w="55" w:type="dxa"/>
            </w:tcMar>
            <w:vAlign w:val="bottom"/>
          </w:tcPr>
          <w:p w14:paraId="6F79C710" w14:textId="3CBBE7A9"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25410220</w:t>
            </w:r>
          </w:p>
        </w:tc>
        <w:tc>
          <w:tcPr>
            <w:tcW w:w="4700" w:type="dxa"/>
            <w:tcMar>
              <w:top w:w="55" w:type="dxa"/>
              <w:left w:w="55" w:type="dxa"/>
              <w:bottom w:w="55" w:type="dxa"/>
              <w:right w:w="55" w:type="dxa"/>
            </w:tcMar>
          </w:tcPr>
          <w:p w14:paraId="2DD6B4FD"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07BA1EE2" w14:textId="77777777" w:rsidTr="00A6433D">
        <w:tc>
          <w:tcPr>
            <w:tcW w:w="1167" w:type="dxa"/>
            <w:tcMar>
              <w:top w:w="55" w:type="dxa"/>
              <w:left w:w="55" w:type="dxa"/>
              <w:bottom w:w="55" w:type="dxa"/>
              <w:right w:w="55" w:type="dxa"/>
            </w:tcMar>
          </w:tcPr>
          <w:p w14:paraId="37FD59D3" w14:textId="5E09B218"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6</w:t>
            </w:r>
          </w:p>
        </w:tc>
        <w:tc>
          <w:tcPr>
            <w:tcW w:w="2340" w:type="dxa"/>
            <w:tcMar>
              <w:top w:w="55" w:type="dxa"/>
              <w:left w:w="55" w:type="dxa"/>
              <w:bottom w:w="55" w:type="dxa"/>
              <w:right w:w="55" w:type="dxa"/>
            </w:tcMar>
          </w:tcPr>
          <w:p w14:paraId="0D6BBBA9" w14:textId="0CEE0B52"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Giang Hải Chương</w:t>
            </w:r>
          </w:p>
        </w:tc>
        <w:tc>
          <w:tcPr>
            <w:tcW w:w="2338" w:type="dxa"/>
            <w:tcMar>
              <w:top w:w="55" w:type="dxa"/>
              <w:left w:w="55" w:type="dxa"/>
              <w:bottom w:w="55" w:type="dxa"/>
              <w:right w:w="55" w:type="dxa"/>
            </w:tcMar>
            <w:vAlign w:val="bottom"/>
          </w:tcPr>
          <w:p w14:paraId="790B0B39" w14:textId="0FB31BD5"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25410179</w:t>
            </w:r>
          </w:p>
        </w:tc>
        <w:tc>
          <w:tcPr>
            <w:tcW w:w="4700" w:type="dxa"/>
            <w:tcMar>
              <w:top w:w="55" w:type="dxa"/>
              <w:left w:w="55" w:type="dxa"/>
              <w:bottom w:w="55" w:type="dxa"/>
              <w:right w:w="55" w:type="dxa"/>
            </w:tcMar>
          </w:tcPr>
          <w:p w14:paraId="37BA78D4"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7AB77295" w14:textId="77777777" w:rsidTr="00A6433D">
        <w:tc>
          <w:tcPr>
            <w:tcW w:w="1167" w:type="dxa"/>
            <w:tcMar>
              <w:top w:w="55" w:type="dxa"/>
              <w:left w:w="55" w:type="dxa"/>
              <w:bottom w:w="55" w:type="dxa"/>
              <w:right w:w="55" w:type="dxa"/>
            </w:tcMar>
          </w:tcPr>
          <w:p w14:paraId="5427E02D" w14:textId="3502367C"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7</w:t>
            </w:r>
          </w:p>
        </w:tc>
        <w:tc>
          <w:tcPr>
            <w:tcW w:w="2340" w:type="dxa"/>
            <w:tcMar>
              <w:top w:w="55" w:type="dxa"/>
              <w:left w:w="55" w:type="dxa"/>
              <w:bottom w:w="55" w:type="dxa"/>
              <w:right w:w="55" w:type="dxa"/>
            </w:tcMar>
          </w:tcPr>
          <w:p w14:paraId="18CFF771" w14:textId="4FA744CC"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Nguyễn Minh Duy</w:t>
            </w:r>
          </w:p>
        </w:tc>
        <w:tc>
          <w:tcPr>
            <w:tcW w:w="2338" w:type="dxa"/>
            <w:tcMar>
              <w:top w:w="55" w:type="dxa"/>
              <w:left w:w="55" w:type="dxa"/>
              <w:bottom w:w="55" w:type="dxa"/>
              <w:right w:w="55" w:type="dxa"/>
            </w:tcMar>
            <w:vAlign w:val="bottom"/>
          </w:tcPr>
          <w:p w14:paraId="7D545C66" w14:textId="653F8142"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25410193</w:t>
            </w:r>
          </w:p>
        </w:tc>
        <w:tc>
          <w:tcPr>
            <w:tcW w:w="4700" w:type="dxa"/>
            <w:tcMar>
              <w:top w:w="55" w:type="dxa"/>
              <w:left w:w="55" w:type="dxa"/>
              <w:bottom w:w="55" w:type="dxa"/>
              <w:right w:w="55" w:type="dxa"/>
            </w:tcMar>
          </w:tcPr>
          <w:p w14:paraId="2869B7A8"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bl>
    <w:p w14:paraId="053D6CDE" w14:textId="77777777" w:rsidR="0000561A" w:rsidRPr="00DD401C" w:rsidRDefault="0000561A" w:rsidP="006060C6">
      <w:pPr>
        <w:pStyle w:val="Standard"/>
        <w:rPr>
          <w:rFonts w:ascii="Times New Roman" w:hAnsi="Times New Roman" w:cs="Times New Roman"/>
          <w:sz w:val="26"/>
          <w:szCs w:val="26"/>
        </w:rPr>
      </w:pPr>
    </w:p>
    <w:p w14:paraId="2086443C" w14:textId="77777777" w:rsidR="0000561A" w:rsidRPr="00DD401C" w:rsidRDefault="0000561A" w:rsidP="006060C6">
      <w:pPr>
        <w:pStyle w:val="Standard"/>
        <w:rPr>
          <w:rFonts w:ascii="Times New Roman" w:hAnsi="Times New Roman" w:cs="Times New Roman"/>
          <w:i w:val="0"/>
          <w:iCs w:val="0"/>
          <w:sz w:val="26"/>
          <w:szCs w:val="26"/>
        </w:rPr>
        <w:sectPr w:rsidR="0000561A" w:rsidRPr="00DD401C" w:rsidSect="000A1E60">
          <w:headerReference w:type="default" r:id="rId14"/>
          <w:footerReference w:type="default" r:id="rId15"/>
          <w:pgSz w:w="12240" w:h="15840"/>
          <w:pgMar w:top="1340" w:right="850" w:bottom="1340" w:left="850" w:header="850" w:footer="850" w:gutter="0"/>
          <w:cols w:space="720"/>
        </w:sectPr>
      </w:pPr>
    </w:p>
    <w:p w14:paraId="48116846" w14:textId="77777777" w:rsidR="00CB2E03" w:rsidRPr="00DD401C" w:rsidRDefault="00CB2E03" w:rsidP="006060C6">
      <w:pPr>
        <w:jc w:val="center"/>
        <w:rPr>
          <w:rFonts w:cs="Times New Roman"/>
          <w:b/>
          <w:bCs/>
          <w:szCs w:val="26"/>
        </w:rPr>
      </w:pPr>
    </w:p>
    <w:p w14:paraId="5C94B2CB" w14:textId="3FAA0D75" w:rsidR="00CB2E03" w:rsidRPr="00DD401C" w:rsidRDefault="00A94C7B" w:rsidP="006060C6">
      <w:pPr>
        <w:pStyle w:val="H1"/>
        <w:spacing w:line="360" w:lineRule="auto"/>
        <w:rPr>
          <w:sz w:val="26"/>
          <w:szCs w:val="26"/>
        </w:rPr>
      </w:pPr>
      <w:bookmarkStart w:id="1" w:name="_Toc234442209"/>
      <w:r>
        <w:rPr>
          <w:sz w:val="26"/>
          <w:szCs w:val="26"/>
        </w:rPr>
        <w:t>MỤC LỤC</w:t>
      </w:r>
      <w:bookmarkEnd w:id="1"/>
    </w:p>
    <w:sdt>
      <w:sdtPr>
        <w:rPr>
          <w:rFonts w:cs="Times New Roman"/>
          <w:szCs w:val="26"/>
        </w:rPr>
        <w:id w:val="-1514611065"/>
        <w:docPartObj>
          <w:docPartGallery w:val="Table of Contents"/>
          <w:docPartUnique/>
        </w:docPartObj>
      </w:sdtPr>
      <w:sdtEndPr>
        <w:rPr>
          <w:b/>
          <w:bCs/>
          <w:noProof/>
        </w:rPr>
      </w:sdtEndPr>
      <w:sdtContent>
        <w:p w14:paraId="7718618D" w14:textId="042C0BB9" w:rsidR="00CB2E03" w:rsidRPr="00E34283" w:rsidRDefault="00CB2E03" w:rsidP="006060C6">
          <w:pPr>
            <w:rPr>
              <w:rFonts w:cs="Times New Roman"/>
              <w:szCs w:val="26"/>
            </w:rPr>
          </w:pPr>
        </w:p>
        <w:p w14:paraId="0FDEB5DD" w14:textId="6E5C8B45" w:rsidR="00510626" w:rsidRDefault="00B22B53">
          <w:pPr>
            <w:pStyle w:val="TOC1"/>
            <w:rPr>
              <w:rFonts w:asciiTheme="minorHAnsi" w:eastAsiaTheme="minorEastAsia" w:hAnsiTheme="minorHAnsi" w:cstheme="minorBidi"/>
              <w:b w:val="0"/>
              <w:color w:val="auto"/>
              <w:kern w:val="0"/>
              <w:sz w:val="22"/>
              <w:szCs w:val="22"/>
              <w:lang w:bidi="ar-SA"/>
            </w:rPr>
          </w:pPr>
          <w:r w:rsidRPr="00E34283">
            <w:rPr>
              <w:b w:val="0"/>
              <w:szCs w:val="26"/>
            </w:rPr>
            <w:fldChar w:fldCharType="begin"/>
          </w:r>
          <w:r w:rsidRPr="00E34283">
            <w:rPr>
              <w:b w:val="0"/>
              <w:szCs w:val="26"/>
            </w:rPr>
            <w:instrText xml:space="preserve"> TOC \o "1-3" \h \z \u </w:instrText>
          </w:r>
          <w:r w:rsidRPr="00E34283">
            <w:rPr>
              <w:b w:val="0"/>
              <w:szCs w:val="26"/>
            </w:rPr>
            <w:fldChar w:fldCharType="separate"/>
          </w:r>
          <w:hyperlink w:anchor="_Toc234442208" w:history="1">
            <w:r w:rsidR="00510626" w:rsidRPr="006F7214">
              <w:rPr>
                <w:rStyle w:val="Hyperlink"/>
              </w:rPr>
              <w:t>DANH SÁCH NHÓM</w:t>
            </w:r>
            <w:r w:rsidR="00510626">
              <w:rPr>
                <w:webHidden/>
              </w:rPr>
              <w:tab/>
            </w:r>
            <w:r w:rsidR="00510626">
              <w:rPr>
                <w:webHidden/>
              </w:rPr>
              <w:fldChar w:fldCharType="begin"/>
            </w:r>
            <w:r w:rsidR="00510626">
              <w:rPr>
                <w:webHidden/>
              </w:rPr>
              <w:instrText xml:space="preserve"> PAGEREF _Toc234442208 \h </w:instrText>
            </w:r>
            <w:r w:rsidR="00510626">
              <w:rPr>
                <w:webHidden/>
              </w:rPr>
            </w:r>
            <w:r w:rsidR="00510626">
              <w:rPr>
                <w:webHidden/>
              </w:rPr>
              <w:fldChar w:fldCharType="separate"/>
            </w:r>
            <w:r w:rsidR="00DC74FD">
              <w:rPr>
                <w:webHidden/>
              </w:rPr>
              <w:t>2</w:t>
            </w:r>
            <w:r w:rsidR="00510626">
              <w:rPr>
                <w:webHidden/>
              </w:rPr>
              <w:fldChar w:fldCharType="end"/>
            </w:r>
          </w:hyperlink>
        </w:p>
        <w:p w14:paraId="6DF3AB1C" w14:textId="03ABAFE9" w:rsidR="00510626" w:rsidRDefault="00510626">
          <w:pPr>
            <w:pStyle w:val="TOC1"/>
            <w:rPr>
              <w:rFonts w:asciiTheme="minorHAnsi" w:eastAsiaTheme="minorEastAsia" w:hAnsiTheme="minorHAnsi" w:cstheme="minorBidi"/>
              <w:b w:val="0"/>
              <w:color w:val="auto"/>
              <w:kern w:val="0"/>
              <w:sz w:val="22"/>
              <w:szCs w:val="22"/>
              <w:lang w:bidi="ar-SA"/>
            </w:rPr>
          </w:pPr>
          <w:hyperlink w:anchor="_Toc234442209" w:history="1">
            <w:r w:rsidRPr="006F7214">
              <w:rPr>
                <w:rStyle w:val="Hyperlink"/>
              </w:rPr>
              <w:t>MỤC LỤC</w:t>
            </w:r>
            <w:r>
              <w:rPr>
                <w:webHidden/>
              </w:rPr>
              <w:tab/>
            </w:r>
            <w:r>
              <w:rPr>
                <w:webHidden/>
              </w:rPr>
              <w:fldChar w:fldCharType="begin"/>
            </w:r>
            <w:r>
              <w:rPr>
                <w:webHidden/>
              </w:rPr>
              <w:instrText xml:space="preserve"> PAGEREF _Toc234442209 \h </w:instrText>
            </w:r>
            <w:r>
              <w:rPr>
                <w:webHidden/>
              </w:rPr>
            </w:r>
            <w:r>
              <w:rPr>
                <w:webHidden/>
              </w:rPr>
              <w:fldChar w:fldCharType="separate"/>
            </w:r>
            <w:r w:rsidR="00DC74FD">
              <w:rPr>
                <w:webHidden/>
              </w:rPr>
              <w:t>3</w:t>
            </w:r>
            <w:r>
              <w:rPr>
                <w:webHidden/>
              </w:rPr>
              <w:fldChar w:fldCharType="end"/>
            </w:r>
          </w:hyperlink>
        </w:p>
        <w:p w14:paraId="37F84A7B" w14:textId="3FD703AD" w:rsidR="00510626" w:rsidRDefault="00510626">
          <w:pPr>
            <w:pStyle w:val="TOC1"/>
            <w:rPr>
              <w:rFonts w:asciiTheme="minorHAnsi" w:eastAsiaTheme="minorEastAsia" w:hAnsiTheme="minorHAnsi" w:cstheme="minorBidi"/>
              <w:b w:val="0"/>
              <w:color w:val="auto"/>
              <w:kern w:val="0"/>
              <w:sz w:val="22"/>
              <w:szCs w:val="22"/>
              <w:lang w:bidi="ar-SA"/>
            </w:rPr>
          </w:pPr>
          <w:hyperlink w:anchor="_Toc234442210" w:history="1">
            <w:r w:rsidRPr="006F7214">
              <w:rPr>
                <w:rStyle w:val="Hyperlink"/>
              </w:rPr>
              <w:t>MỤC LỤC HÌNH ẢNH</w:t>
            </w:r>
            <w:r>
              <w:rPr>
                <w:webHidden/>
              </w:rPr>
              <w:tab/>
            </w:r>
            <w:r>
              <w:rPr>
                <w:webHidden/>
              </w:rPr>
              <w:fldChar w:fldCharType="begin"/>
            </w:r>
            <w:r>
              <w:rPr>
                <w:webHidden/>
              </w:rPr>
              <w:instrText xml:space="preserve"> PAGEREF _Toc234442210 \h </w:instrText>
            </w:r>
            <w:r>
              <w:rPr>
                <w:webHidden/>
              </w:rPr>
            </w:r>
            <w:r>
              <w:rPr>
                <w:webHidden/>
              </w:rPr>
              <w:fldChar w:fldCharType="separate"/>
            </w:r>
            <w:r w:rsidR="00DC74FD">
              <w:rPr>
                <w:webHidden/>
              </w:rPr>
              <w:t>4</w:t>
            </w:r>
            <w:r>
              <w:rPr>
                <w:webHidden/>
              </w:rPr>
              <w:fldChar w:fldCharType="end"/>
            </w:r>
          </w:hyperlink>
        </w:p>
        <w:p w14:paraId="4B4E2D85" w14:textId="525C099C" w:rsidR="00510626" w:rsidRDefault="00510626">
          <w:pPr>
            <w:pStyle w:val="TOC1"/>
            <w:rPr>
              <w:rFonts w:asciiTheme="minorHAnsi" w:eastAsiaTheme="minorEastAsia" w:hAnsiTheme="minorHAnsi" w:cstheme="minorBidi"/>
              <w:b w:val="0"/>
              <w:color w:val="auto"/>
              <w:kern w:val="0"/>
              <w:sz w:val="22"/>
              <w:szCs w:val="22"/>
              <w:lang w:bidi="ar-SA"/>
            </w:rPr>
          </w:pPr>
          <w:hyperlink w:anchor="_Toc234442211" w:history="1">
            <w:r w:rsidRPr="006F7214">
              <w:rPr>
                <w:rStyle w:val="Hyperlink"/>
              </w:rPr>
              <w:t>MỤC LỤC BẢNG BIỂU</w:t>
            </w:r>
            <w:r>
              <w:rPr>
                <w:webHidden/>
              </w:rPr>
              <w:tab/>
            </w:r>
            <w:r>
              <w:rPr>
                <w:webHidden/>
              </w:rPr>
              <w:fldChar w:fldCharType="begin"/>
            </w:r>
            <w:r>
              <w:rPr>
                <w:webHidden/>
              </w:rPr>
              <w:instrText xml:space="preserve"> PAGEREF _Toc234442211 \h </w:instrText>
            </w:r>
            <w:r>
              <w:rPr>
                <w:webHidden/>
              </w:rPr>
            </w:r>
            <w:r>
              <w:rPr>
                <w:webHidden/>
              </w:rPr>
              <w:fldChar w:fldCharType="separate"/>
            </w:r>
            <w:r w:rsidR="00DC74FD">
              <w:rPr>
                <w:webHidden/>
              </w:rPr>
              <w:t>5</w:t>
            </w:r>
            <w:r>
              <w:rPr>
                <w:webHidden/>
              </w:rPr>
              <w:fldChar w:fldCharType="end"/>
            </w:r>
          </w:hyperlink>
        </w:p>
        <w:p w14:paraId="1135232F" w14:textId="2E62B885" w:rsidR="00510626" w:rsidRDefault="00510626">
          <w:pPr>
            <w:pStyle w:val="TOC1"/>
            <w:rPr>
              <w:rFonts w:asciiTheme="minorHAnsi" w:eastAsiaTheme="minorEastAsia" w:hAnsiTheme="minorHAnsi" w:cstheme="minorBidi"/>
              <w:b w:val="0"/>
              <w:color w:val="auto"/>
              <w:kern w:val="0"/>
              <w:sz w:val="22"/>
              <w:szCs w:val="22"/>
              <w:lang w:bidi="ar-SA"/>
            </w:rPr>
          </w:pPr>
          <w:hyperlink w:anchor="_Toc234442212" w:history="1">
            <w:r w:rsidRPr="006F7214">
              <w:rPr>
                <w:rStyle w:val="Hyperlink"/>
              </w:rPr>
              <w:t>1. Tóm tắt quy trình</w:t>
            </w:r>
            <w:r>
              <w:rPr>
                <w:webHidden/>
              </w:rPr>
              <w:tab/>
            </w:r>
            <w:r>
              <w:rPr>
                <w:webHidden/>
              </w:rPr>
              <w:fldChar w:fldCharType="begin"/>
            </w:r>
            <w:r>
              <w:rPr>
                <w:webHidden/>
              </w:rPr>
              <w:instrText xml:space="preserve"> PAGEREF _Toc234442212 \h </w:instrText>
            </w:r>
            <w:r>
              <w:rPr>
                <w:webHidden/>
              </w:rPr>
            </w:r>
            <w:r>
              <w:rPr>
                <w:webHidden/>
              </w:rPr>
              <w:fldChar w:fldCharType="separate"/>
            </w:r>
            <w:r w:rsidR="00DC74FD">
              <w:rPr>
                <w:webHidden/>
              </w:rPr>
              <w:t>6</w:t>
            </w:r>
            <w:r>
              <w:rPr>
                <w:webHidden/>
              </w:rPr>
              <w:fldChar w:fldCharType="end"/>
            </w:r>
          </w:hyperlink>
        </w:p>
        <w:p w14:paraId="3E9369B6" w14:textId="64E41FCB" w:rsidR="00510626" w:rsidRDefault="00510626">
          <w:pPr>
            <w:pStyle w:val="TOC1"/>
            <w:rPr>
              <w:rFonts w:asciiTheme="minorHAnsi" w:eastAsiaTheme="minorEastAsia" w:hAnsiTheme="minorHAnsi" w:cstheme="minorBidi"/>
              <w:b w:val="0"/>
              <w:color w:val="auto"/>
              <w:kern w:val="0"/>
              <w:sz w:val="22"/>
              <w:szCs w:val="22"/>
              <w:lang w:bidi="ar-SA"/>
            </w:rPr>
          </w:pPr>
          <w:hyperlink w:anchor="_Toc234442213" w:history="1">
            <w:r w:rsidRPr="006F7214">
              <w:rPr>
                <w:rStyle w:val="Hyperlink"/>
              </w:rPr>
              <w:t>2. Trả lời câu hỏi</w:t>
            </w:r>
            <w:r>
              <w:rPr>
                <w:webHidden/>
              </w:rPr>
              <w:tab/>
            </w:r>
            <w:r>
              <w:rPr>
                <w:webHidden/>
              </w:rPr>
              <w:fldChar w:fldCharType="begin"/>
            </w:r>
            <w:r>
              <w:rPr>
                <w:webHidden/>
              </w:rPr>
              <w:instrText xml:space="preserve"> PAGEREF _Toc234442213 \h </w:instrText>
            </w:r>
            <w:r>
              <w:rPr>
                <w:webHidden/>
              </w:rPr>
            </w:r>
            <w:r>
              <w:rPr>
                <w:webHidden/>
              </w:rPr>
              <w:fldChar w:fldCharType="separate"/>
            </w:r>
            <w:r w:rsidR="00DC74FD">
              <w:rPr>
                <w:webHidden/>
              </w:rPr>
              <w:t>7</w:t>
            </w:r>
            <w:r>
              <w:rPr>
                <w:webHidden/>
              </w:rPr>
              <w:fldChar w:fldCharType="end"/>
            </w:r>
          </w:hyperlink>
        </w:p>
        <w:p w14:paraId="384B4854" w14:textId="2C1551C4" w:rsidR="00510626" w:rsidRDefault="00510626">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42214" w:history="1">
            <w:r w:rsidRPr="006F7214">
              <w:rPr>
                <w:rStyle w:val="Hyperlink"/>
                <w:noProof/>
              </w:rPr>
              <w:t>2.1. Câu 1: Đây là loại quy trình nào – order-to-cash, procure-to-pay hay issue-to-resolution?</w:t>
            </w:r>
            <w:r>
              <w:rPr>
                <w:noProof/>
                <w:webHidden/>
              </w:rPr>
              <w:tab/>
            </w:r>
            <w:r>
              <w:rPr>
                <w:noProof/>
                <w:webHidden/>
              </w:rPr>
              <w:fldChar w:fldCharType="begin"/>
            </w:r>
            <w:r>
              <w:rPr>
                <w:noProof/>
                <w:webHidden/>
              </w:rPr>
              <w:instrText xml:space="preserve"> PAGEREF _Toc234442214 \h </w:instrText>
            </w:r>
            <w:r>
              <w:rPr>
                <w:noProof/>
                <w:webHidden/>
              </w:rPr>
            </w:r>
            <w:r>
              <w:rPr>
                <w:noProof/>
                <w:webHidden/>
              </w:rPr>
              <w:fldChar w:fldCharType="separate"/>
            </w:r>
            <w:r w:rsidR="00DC74FD">
              <w:rPr>
                <w:noProof/>
                <w:webHidden/>
              </w:rPr>
              <w:t>7</w:t>
            </w:r>
            <w:r>
              <w:rPr>
                <w:noProof/>
                <w:webHidden/>
              </w:rPr>
              <w:fldChar w:fldCharType="end"/>
            </w:r>
          </w:hyperlink>
        </w:p>
        <w:p w14:paraId="3B2296DB" w14:textId="03066C78" w:rsidR="00510626" w:rsidRDefault="00510626">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42215" w:history="1">
            <w:r w:rsidRPr="006F7214">
              <w:rPr>
                <w:rStyle w:val="Hyperlink"/>
                <w:noProof/>
              </w:rPr>
              <w:t>2.2. Câu 2: Ai là tác nhân trong quy trình này? Ai là khách hàng?</w:t>
            </w:r>
            <w:r>
              <w:rPr>
                <w:noProof/>
                <w:webHidden/>
              </w:rPr>
              <w:tab/>
            </w:r>
            <w:r>
              <w:rPr>
                <w:noProof/>
                <w:webHidden/>
              </w:rPr>
              <w:fldChar w:fldCharType="begin"/>
            </w:r>
            <w:r>
              <w:rPr>
                <w:noProof/>
                <w:webHidden/>
              </w:rPr>
              <w:instrText xml:space="preserve"> PAGEREF _Toc234442215 \h </w:instrText>
            </w:r>
            <w:r>
              <w:rPr>
                <w:noProof/>
                <w:webHidden/>
              </w:rPr>
            </w:r>
            <w:r>
              <w:rPr>
                <w:noProof/>
                <w:webHidden/>
              </w:rPr>
              <w:fldChar w:fldCharType="separate"/>
            </w:r>
            <w:r w:rsidR="00DC74FD">
              <w:rPr>
                <w:noProof/>
                <w:webHidden/>
              </w:rPr>
              <w:t>7</w:t>
            </w:r>
            <w:r>
              <w:rPr>
                <w:noProof/>
                <w:webHidden/>
              </w:rPr>
              <w:fldChar w:fldCharType="end"/>
            </w:r>
          </w:hyperlink>
        </w:p>
        <w:p w14:paraId="39022F51" w14:textId="363214FD" w:rsidR="00510626" w:rsidRDefault="00510626">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42216" w:history="1">
            <w:r w:rsidRPr="006F7214">
              <w:rPr>
                <w:rStyle w:val="Hyperlink"/>
                <w:noProof/>
              </w:rPr>
              <w:t>2.3. Câu 3: Quy trình này mang lại gì cho khách hàng?</w:t>
            </w:r>
            <w:r>
              <w:rPr>
                <w:noProof/>
                <w:webHidden/>
              </w:rPr>
              <w:tab/>
            </w:r>
            <w:r>
              <w:rPr>
                <w:noProof/>
                <w:webHidden/>
              </w:rPr>
              <w:fldChar w:fldCharType="begin"/>
            </w:r>
            <w:r>
              <w:rPr>
                <w:noProof/>
                <w:webHidden/>
              </w:rPr>
              <w:instrText xml:space="preserve"> PAGEREF _Toc234442216 \h </w:instrText>
            </w:r>
            <w:r>
              <w:rPr>
                <w:noProof/>
                <w:webHidden/>
              </w:rPr>
            </w:r>
            <w:r>
              <w:rPr>
                <w:noProof/>
                <w:webHidden/>
              </w:rPr>
              <w:fldChar w:fldCharType="separate"/>
            </w:r>
            <w:r w:rsidR="00DC74FD">
              <w:rPr>
                <w:noProof/>
                <w:webHidden/>
              </w:rPr>
              <w:t>8</w:t>
            </w:r>
            <w:r>
              <w:rPr>
                <w:noProof/>
                <w:webHidden/>
              </w:rPr>
              <w:fldChar w:fldCharType="end"/>
            </w:r>
          </w:hyperlink>
        </w:p>
        <w:p w14:paraId="23DE1583" w14:textId="7651D18D" w:rsidR="00510626" w:rsidRDefault="00510626">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42217" w:history="1">
            <w:r w:rsidRPr="006F7214">
              <w:rPr>
                <w:rStyle w:val="Hyperlink"/>
                <w:noProof/>
              </w:rPr>
              <w:t>2.4. Câu 4: Các nhiệm vụ (tasks) của quy trình này là gì?</w:t>
            </w:r>
            <w:r>
              <w:rPr>
                <w:noProof/>
                <w:webHidden/>
              </w:rPr>
              <w:tab/>
            </w:r>
            <w:r>
              <w:rPr>
                <w:noProof/>
                <w:webHidden/>
              </w:rPr>
              <w:fldChar w:fldCharType="begin"/>
            </w:r>
            <w:r>
              <w:rPr>
                <w:noProof/>
                <w:webHidden/>
              </w:rPr>
              <w:instrText xml:space="preserve"> PAGEREF _Toc234442217 \h </w:instrText>
            </w:r>
            <w:r>
              <w:rPr>
                <w:noProof/>
                <w:webHidden/>
              </w:rPr>
            </w:r>
            <w:r>
              <w:rPr>
                <w:noProof/>
                <w:webHidden/>
              </w:rPr>
              <w:fldChar w:fldCharType="separate"/>
            </w:r>
            <w:r w:rsidR="00DC74FD">
              <w:rPr>
                <w:noProof/>
                <w:webHidden/>
              </w:rPr>
              <w:t>8</w:t>
            </w:r>
            <w:r>
              <w:rPr>
                <w:noProof/>
                <w:webHidden/>
              </w:rPr>
              <w:fldChar w:fldCharType="end"/>
            </w:r>
          </w:hyperlink>
        </w:p>
        <w:p w14:paraId="19EC0953" w14:textId="4166BAA0" w:rsidR="00510626" w:rsidRDefault="00510626">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42218" w:history="1">
            <w:r w:rsidRPr="006F7214">
              <w:rPr>
                <w:rStyle w:val="Hyperlink"/>
                <w:noProof/>
              </w:rPr>
              <w:t>2.5. Câu 5: Các kết quả (outcomes) có thể có của quy trình này?</w:t>
            </w:r>
            <w:r>
              <w:rPr>
                <w:noProof/>
                <w:webHidden/>
              </w:rPr>
              <w:tab/>
            </w:r>
            <w:r>
              <w:rPr>
                <w:noProof/>
                <w:webHidden/>
              </w:rPr>
              <w:fldChar w:fldCharType="begin"/>
            </w:r>
            <w:r>
              <w:rPr>
                <w:noProof/>
                <w:webHidden/>
              </w:rPr>
              <w:instrText xml:space="preserve"> PAGEREF _Toc234442218 \h </w:instrText>
            </w:r>
            <w:r>
              <w:rPr>
                <w:noProof/>
                <w:webHidden/>
              </w:rPr>
            </w:r>
            <w:r>
              <w:rPr>
                <w:noProof/>
                <w:webHidden/>
              </w:rPr>
              <w:fldChar w:fldCharType="separate"/>
            </w:r>
            <w:r w:rsidR="00DC74FD">
              <w:rPr>
                <w:noProof/>
                <w:webHidden/>
              </w:rPr>
              <w:t>9</w:t>
            </w:r>
            <w:r>
              <w:rPr>
                <w:noProof/>
                <w:webHidden/>
              </w:rPr>
              <w:fldChar w:fldCharType="end"/>
            </w:r>
          </w:hyperlink>
        </w:p>
        <w:p w14:paraId="0F2E7A9D" w14:textId="68038DB3" w:rsidR="00510626" w:rsidRDefault="00510626">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42219" w:history="1">
            <w:r w:rsidRPr="006F7214">
              <w:rPr>
                <w:rStyle w:val="Hyperlink"/>
                <w:noProof/>
              </w:rPr>
              <w:t>2.6. Câu 6: Đứng ở góc độ khách hàng, có thể gắn những thước đo hiệu suất (performance measures) nào cho quy trình này?</w:t>
            </w:r>
            <w:r>
              <w:rPr>
                <w:noProof/>
                <w:webHidden/>
              </w:rPr>
              <w:tab/>
            </w:r>
            <w:r>
              <w:rPr>
                <w:noProof/>
                <w:webHidden/>
              </w:rPr>
              <w:fldChar w:fldCharType="begin"/>
            </w:r>
            <w:r>
              <w:rPr>
                <w:noProof/>
                <w:webHidden/>
              </w:rPr>
              <w:instrText xml:space="preserve"> PAGEREF _Toc234442219 \h </w:instrText>
            </w:r>
            <w:r>
              <w:rPr>
                <w:noProof/>
                <w:webHidden/>
              </w:rPr>
            </w:r>
            <w:r>
              <w:rPr>
                <w:noProof/>
                <w:webHidden/>
              </w:rPr>
              <w:fldChar w:fldCharType="separate"/>
            </w:r>
            <w:r w:rsidR="00DC74FD">
              <w:rPr>
                <w:noProof/>
                <w:webHidden/>
              </w:rPr>
              <w:t>9</w:t>
            </w:r>
            <w:r>
              <w:rPr>
                <w:noProof/>
                <w:webHidden/>
              </w:rPr>
              <w:fldChar w:fldCharType="end"/>
            </w:r>
          </w:hyperlink>
        </w:p>
        <w:p w14:paraId="05229B20" w14:textId="5BB70827" w:rsidR="00510626" w:rsidRDefault="00510626">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42220" w:history="1">
            <w:r w:rsidRPr="006F7214">
              <w:rPr>
                <w:rStyle w:val="Hyperlink"/>
                <w:noProof/>
              </w:rPr>
              <w:t>2.7. Câu 7: Những vấn đề tiềm ẩn nào có thể xảy ra với quy trình này? Cần thu thập thông tin gì để phân tích các vấn đề đó?</w:t>
            </w:r>
            <w:r>
              <w:rPr>
                <w:noProof/>
                <w:webHidden/>
              </w:rPr>
              <w:tab/>
            </w:r>
            <w:r>
              <w:rPr>
                <w:noProof/>
                <w:webHidden/>
              </w:rPr>
              <w:fldChar w:fldCharType="begin"/>
            </w:r>
            <w:r>
              <w:rPr>
                <w:noProof/>
                <w:webHidden/>
              </w:rPr>
              <w:instrText xml:space="preserve"> PAGEREF _Toc234442220 \h </w:instrText>
            </w:r>
            <w:r>
              <w:rPr>
                <w:noProof/>
                <w:webHidden/>
              </w:rPr>
            </w:r>
            <w:r>
              <w:rPr>
                <w:noProof/>
                <w:webHidden/>
              </w:rPr>
              <w:fldChar w:fldCharType="separate"/>
            </w:r>
            <w:r w:rsidR="00DC74FD">
              <w:rPr>
                <w:noProof/>
                <w:webHidden/>
              </w:rPr>
              <w:t>9</w:t>
            </w:r>
            <w:r>
              <w:rPr>
                <w:noProof/>
                <w:webHidden/>
              </w:rPr>
              <w:fldChar w:fldCharType="end"/>
            </w:r>
          </w:hyperlink>
        </w:p>
        <w:p w14:paraId="1BA5D60C" w14:textId="537689AC" w:rsidR="00510626" w:rsidRDefault="00510626">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42221" w:history="1">
            <w:r w:rsidRPr="006F7214">
              <w:rPr>
                <w:rStyle w:val="Hyperlink"/>
                <w:noProof/>
              </w:rPr>
              <w:t>2.8. Câu 8: Những thay đổi nào có thể thực hiện để cải thiện quy trình? Thước đo hiệu suất nào sẽ được cải thiện?</w:t>
            </w:r>
            <w:r>
              <w:rPr>
                <w:noProof/>
                <w:webHidden/>
              </w:rPr>
              <w:tab/>
            </w:r>
            <w:r>
              <w:rPr>
                <w:noProof/>
                <w:webHidden/>
              </w:rPr>
              <w:fldChar w:fldCharType="begin"/>
            </w:r>
            <w:r>
              <w:rPr>
                <w:noProof/>
                <w:webHidden/>
              </w:rPr>
              <w:instrText xml:space="preserve"> PAGEREF _Toc234442221 \h </w:instrText>
            </w:r>
            <w:r>
              <w:rPr>
                <w:noProof/>
                <w:webHidden/>
              </w:rPr>
            </w:r>
            <w:r>
              <w:rPr>
                <w:noProof/>
                <w:webHidden/>
              </w:rPr>
              <w:fldChar w:fldCharType="separate"/>
            </w:r>
            <w:r w:rsidR="00DC74FD">
              <w:rPr>
                <w:noProof/>
                <w:webHidden/>
              </w:rPr>
              <w:t>10</w:t>
            </w:r>
            <w:r>
              <w:rPr>
                <w:noProof/>
                <w:webHidden/>
              </w:rPr>
              <w:fldChar w:fldCharType="end"/>
            </w:r>
          </w:hyperlink>
        </w:p>
        <w:p w14:paraId="523A183F" w14:textId="144756EE" w:rsidR="00CB2E03" w:rsidRPr="00DD401C" w:rsidRDefault="00B22B53" w:rsidP="006060C6">
          <w:pPr>
            <w:rPr>
              <w:rFonts w:cs="Times New Roman"/>
              <w:szCs w:val="26"/>
            </w:rPr>
          </w:pPr>
          <w:r w:rsidRPr="00E34283">
            <w:rPr>
              <w:rFonts w:cs="Times New Roman"/>
              <w:b/>
              <w:noProof/>
              <w:szCs w:val="26"/>
            </w:rPr>
            <w:fldChar w:fldCharType="end"/>
          </w:r>
        </w:p>
      </w:sdtContent>
    </w:sdt>
    <w:p w14:paraId="26DAE3AA" w14:textId="72A73D09" w:rsidR="001C30CD" w:rsidRDefault="001C30CD">
      <w:pPr>
        <w:rPr>
          <w:rFonts w:cs="Times New Roman"/>
          <w:szCs w:val="26"/>
        </w:rPr>
      </w:pPr>
      <w:r>
        <w:rPr>
          <w:rFonts w:cs="Times New Roman"/>
          <w:szCs w:val="26"/>
        </w:rPr>
        <w:br w:type="page"/>
      </w:r>
    </w:p>
    <w:p w14:paraId="14DD7F54" w14:textId="1E24982E" w:rsidR="001C30CD" w:rsidRDefault="00A94C7B" w:rsidP="00D54CE9">
      <w:pPr>
        <w:pStyle w:val="H1"/>
        <w:spacing w:line="360" w:lineRule="auto"/>
        <w:rPr>
          <w:sz w:val="26"/>
          <w:szCs w:val="26"/>
        </w:rPr>
      </w:pPr>
      <w:bookmarkStart w:id="2" w:name="_Toc234442210"/>
      <w:r>
        <w:lastRenderedPageBreak/>
        <w:t>MỤC LỤC HÌNH ẢNH</w:t>
      </w:r>
      <w:bookmarkEnd w:id="2"/>
    </w:p>
    <w:p w14:paraId="70FC819F" w14:textId="7D519703" w:rsidR="00A94C7B" w:rsidRDefault="00A94C7B">
      <w:pPr>
        <w:pStyle w:val="TableofFigures"/>
        <w:tabs>
          <w:tab w:val="right" w:leader="dot" w:pos="9628"/>
        </w:tabs>
        <w:rPr>
          <w:rFonts w:asciiTheme="minorHAnsi" w:eastAsiaTheme="minorEastAsia" w:hAnsiTheme="minorHAnsi" w:cstheme="minorBidi"/>
          <w:i w:val="0"/>
          <w:noProof/>
          <w:color w:val="auto"/>
          <w:kern w:val="0"/>
          <w:szCs w:val="22"/>
          <w:lang w:bidi="ar-SA"/>
        </w:rPr>
      </w:pPr>
      <w:r>
        <w:rPr>
          <w:b/>
          <w:bCs/>
          <w:szCs w:val="26"/>
        </w:rPr>
        <w:fldChar w:fldCharType="begin"/>
      </w:r>
      <w:r>
        <w:rPr>
          <w:b/>
          <w:bCs/>
          <w:szCs w:val="26"/>
        </w:rPr>
        <w:instrText xml:space="preserve"> TOC \h \z \c "Figure" </w:instrText>
      </w:r>
      <w:r>
        <w:rPr>
          <w:b/>
          <w:bCs/>
          <w:szCs w:val="26"/>
        </w:rPr>
        <w:fldChar w:fldCharType="separate"/>
      </w:r>
      <w:hyperlink w:anchor="_Toc234423302" w:history="1">
        <w:r w:rsidRPr="00B43768">
          <w:rPr>
            <w:rStyle w:val="Hyperlink"/>
            <w:noProof/>
          </w:rPr>
          <w:t>Figure 1 – Hình tóm tắt sơ đồ quy trình</w:t>
        </w:r>
        <w:r>
          <w:rPr>
            <w:noProof/>
            <w:webHidden/>
          </w:rPr>
          <w:tab/>
        </w:r>
        <w:r>
          <w:rPr>
            <w:noProof/>
            <w:webHidden/>
          </w:rPr>
          <w:fldChar w:fldCharType="begin"/>
        </w:r>
        <w:r>
          <w:rPr>
            <w:noProof/>
            <w:webHidden/>
          </w:rPr>
          <w:instrText xml:space="preserve"> PAGEREF _Toc234423302 \h </w:instrText>
        </w:r>
        <w:r>
          <w:rPr>
            <w:noProof/>
            <w:webHidden/>
          </w:rPr>
        </w:r>
        <w:r>
          <w:rPr>
            <w:noProof/>
            <w:webHidden/>
          </w:rPr>
          <w:fldChar w:fldCharType="separate"/>
        </w:r>
        <w:r w:rsidR="00DC74FD">
          <w:rPr>
            <w:noProof/>
            <w:webHidden/>
          </w:rPr>
          <w:t>7</w:t>
        </w:r>
        <w:r>
          <w:rPr>
            <w:noProof/>
            <w:webHidden/>
          </w:rPr>
          <w:fldChar w:fldCharType="end"/>
        </w:r>
      </w:hyperlink>
    </w:p>
    <w:p w14:paraId="406FA3C0" w14:textId="12841A95" w:rsidR="005336AC" w:rsidRPr="00EB38F2" w:rsidRDefault="00A94C7B" w:rsidP="00EB38F2">
      <w:pPr>
        <w:pStyle w:val="H1"/>
        <w:spacing w:line="360" w:lineRule="auto"/>
        <w:rPr>
          <w:i/>
          <w:sz w:val="20"/>
          <w:szCs w:val="26"/>
        </w:rPr>
      </w:pPr>
      <w:r>
        <w:rPr>
          <w:rFonts w:eastAsia="Lucida Sans Unicode"/>
          <w:b w:val="0"/>
          <w:bCs w:val="0"/>
          <w:color w:val="000000"/>
          <w:sz w:val="22"/>
          <w:szCs w:val="26"/>
        </w:rPr>
        <w:fldChar w:fldCharType="end"/>
      </w:r>
      <w:r w:rsidR="001C30CD">
        <w:rPr>
          <w:i/>
          <w:szCs w:val="26"/>
        </w:rPr>
        <w:br w:type="page"/>
      </w:r>
      <w:bookmarkStart w:id="3" w:name="_Toc234442211"/>
      <w:r>
        <w:lastRenderedPageBreak/>
        <w:t>MỤC LỤC BẢNG BIỂU</w:t>
      </w:r>
      <w:bookmarkEnd w:id="3"/>
    </w:p>
    <w:p w14:paraId="58A9444B" w14:textId="3994599D" w:rsidR="00A94C7B" w:rsidRDefault="00A94C7B">
      <w:pPr>
        <w:pStyle w:val="TableofFigures"/>
        <w:tabs>
          <w:tab w:val="right" w:leader="dot" w:pos="9628"/>
        </w:tabs>
        <w:rPr>
          <w:rFonts w:asciiTheme="minorHAnsi" w:eastAsiaTheme="minorEastAsia" w:hAnsiTheme="minorHAnsi" w:cstheme="minorBidi"/>
          <w:i w:val="0"/>
          <w:noProof/>
          <w:color w:val="auto"/>
          <w:kern w:val="0"/>
          <w:szCs w:val="22"/>
          <w:lang w:bidi="ar-SA"/>
        </w:rPr>
      </w:pPr>
      <w:r>
        <w:rPr>
          <w:sz w:val="26"/>
          <w:szCs w:val="26"/>
        </w:rPr>
        <w:fldChar w:fldCharType="begin"/>
      </w:r>
      <w:r>
        <w:rPr>
          <w:sz w:val="26"/>
          <w:szCs w:val="26"/>
        </w:rPr>
        <w:instrText xml:space="preserve"> TOC \h \z \c "Table" </w:instrText>
      </w:r>
      <w:r>
        <w:rPr>
          <w:sz w:val="26"/>
          <w:szCs w:val="26"/>
        </w:rPr>
        <w:fldChar w:fldCharType="separate"/>
      </w:r>
      <w:hyperlink w:anchor="_Toc234423209" w:history="1">
        <w:r w:rsidRPr="00562F9E">
          <w:rPr>
            <w:rStyle w:val="Hyperlink"/>
            <w:noProof/>
          </w:rPr>
          <w:t>Table 1 – Bảng các tác nhân</w:t>
        </w:r>
        <w:r>
          <w:rPr>
            <w:noProof/>
            <w:webHidden/>
          </w:rPr>
          <w:tab/>
        </w:r>
        <w:r>
          <w:rPr>
            <w:noProof/>
            <w:webHidden/>
          </w:rPr>
          <w:fldChar w:fldCharType="begin"/>
        </w:r>
        <w:r>
          <w:rPr>
            <w:noProof/>
            <w:webHidden/>
          </w:rPr>
          <w:instrText xml:space="preserve"> PAGEREF _Toc234423209 \h </w:instrText>
        </w:r>
        <w:r>
          <w:rPr>
            <w:noProof/>
            <w:webHidden/>
          </w:rPr>
        </w:r>
        <w:r>
          <w:rPr>
            <w:noProof/>
            <w:webHidden/>
          </w:rPr>
          <w:fldChar w:fldCharType="separate"/>
        </w:r>
        <w:r w:rsidR="00DC74FD">
          <w:rPr>
            <w:noProof/>
            <w:webHidden/>
          </w:rPr>
          <w:t>7</w:t>
        </w:r>
        <w:r>
          <w:rPr>
            <w:noProof/>
            <w:webHidden/>
          </w:rPr>
          <w:fldChar w:fldCharType="end"/>
        </w:r>
      </w:hyperlink>
    </w:p>
    <w:p w14:paraId="7B10446E" w14:textId="414CB9EB" w:rsidR="00E5626D" w:rsidRDefault="00A94C7B" w:rsidP="005336AC">
      <w:pPr>
        <w:ind w:left="0"/>
        <w:rPr>
          <w:sz w:val="26"/>
          <w:szCs w:val="26"/>
        </w:rPr>
      </w:pPr>
      <w:r>
        <w:rPr>
          <w:sz w:val="26"/>
          <w:szCs w:val="26"/>
        </w:rPr>
        <w:fldChar w:fldCharType="end"/>
      </w:r>
    </w:p>
    <w:p w14:paraId="4AF36383" w14:textId="77777777" w:rsidR="005336AC" w:rsidRDefault="005336AC">
      <w:pPr>
        <w:rPr>
          <w:rFonts w:eastAsia="MS Mincho" w:cs="Times New Roman"/>
          <w:b/>
          <w:bCs/>
          <w:iCs/>
          <w:color w:val="auto"/>
          <w:sz w:val="26"/>
          <w:szCs w:val="26"/>
        </w:rPr>
      </w:pPr>
      <w:r>
        <w:rPr>
          <w:szCs w:val="26"/>
        </w:rPr>
        <w:br w:type="page"/>
      </w:r>
    </w:p>
    <w:p w14:paraId="3519EB69" w14:textId="32631633" w:rsidR="000E2D67" w:rsidRDefault="00371EAB" w:rsidP="00E52EA1">
      <w:pPr>
        <w:pStyle w:val="Heading1"/>
      </w:pPr>
      <w:bookmarkStart w:id="4" w:name="_Toc234442212"/>
      <w:r>
        <w:lastRenderedPageBreak/>
        <w:t xml:space="preserve">Tóm tắt </w:t>
      </w:r>
      <w:r w:rsidR="00A94C7B">
        <w:t>quy</w:t>
      </w:r>
      <w:r w:rsidR="00D87790">
        <w:t xml:space="preserve"> trình</w:t>
      </w:r>
      <w:bookmarkEnd w:id="4"/>
    </w:p>
    <w:p w14:paraId="574FE1DC" w14:textId="77777777" w:rsidR="00673AC6" w:rsidRDefault="00D87790" w:rsidP="00D87790">
      <w:pPr>
        <w:pStyle w:val="Textbody"/>
        <w:ind w:left="0"/>
      </w:pPr>
      <w:r>
        <w:t>BuildIT is a construction company specialized in public works (roads, bridges, pipelines, tunnels, railroads, etc.). Within BuildIT, it often happens that engineers working at a construction site (called site engineers) need a piece of</w:t>
      </w:r>
      <w:r w:rsidR="00673AC6">
        <w:t xml:space="preserve"> </w:t>
      </w:r>
      <w:r>
        <w:t>equipment, such as a truck, an excavator, a bulldozer, a water pump, etc.</w:t>
      </w:r>
      <w:r w:rsidR="00673AC6">
        <w:t xml:space="preserve"> </w:t>
      </w:r>
      <w:r>
        <w:t>BuildIT owns very little equipment and instead it rents most of its equipment</w:t>
      </w:r>
      <w:r w:rsidR="00673AC6">
        <w:t xml:space="preserve"> </w:t>
      </w:r>
      <w:r>
        <w:t>from specialized suppliers.</w:t>
      </w:r>
      <w:r w:rsidR="00673AC6">
        <w:t xml:space="preserve"> </w:t>
      </w:r>
    </w:p>
    <w:p w14:paraId="66EEA3D9" w14:textId="0AED5EF4" w:rsidR="00D87790" w:rsidRDefault="00D87790" w:rsidP="00D87790">
      <w:pPr>
        <w:pStyle w:val="Textbody"/>
        <w:ind w:left="0"/>
      </w:pPr>
      <w:r>
        <w:t>The business process for renting equipment goes as follows. When a</w:t>
      </w:r>
      <w:r w:rsidR="00673AC6">
        <w:t xml:space="preserve"> </w:t>
      </w:r>
      <w:r>
        <w:t>site engineer needs to rent a piece of equipment, they fill in a form called</w:t>
      </w:r>
      <w:r w:rsidR="00673AC6">
        <w:t xml:space="preserve"> </w:t>
      </w:r>
      <w:r>
        <w:t>“Equipment Rental Request” and sends this request by e-mail to one of the</w:t>
      </w:r>
      <w:r w:rsidR="00673AC6">
        <w:t xml:space="preserve"> </w:t>
      </w:r>
      <w:r>
        <w:t>clerks at the company’s depot. The clerk at the depot receives the request</w:t>
      </w:r>
      <w:r w:rsidR="00673AC6">
        <w:t xml:space="preserve"> </w:t>
      </w:r>
      <w:r>
        <w:t>and, after consulting the catalogues of the equipment suppliers, selects the</w:t>
      </w:r>
      <w:r w:rsidR="00673AC6">
        <w:t xml:space="preserve"> </w:t>
      </w:r>
      <w:r>
        <w:t>most cost-effective equipment that complies with the request. Next, the clerk</w:t>
      </w:r>
      <w:r w:rsidR="00673AC6">
        <w:t xml:space="preserve"> </w:t>
      </w:r>
      <w:r>
        <w:t>checks the availability of the selected equipment with the supplier via phone</w:t>
      </w:r>
      <w:r w:rsidR="00673AC6">
        <w:t xml:space="preserve"> </w:t>
      </w:r>
      <w:r>
        <w:t>or e-mail.</w:t>
      </w:r>
      <w:r w:rsidR="00673AC6">
        <w:t xml:space="preserve"> </w:t>
      </w:r>
      <w:r>
        <w:t>Sometimes the selected option is not available and the clerk has</w:t>
      </w:r>
      <w:r w:rsidR="00673AC6">
        <w:t xml:space="preserve"> </w:t>
      </w:r>
      <w:r>
        <w:t>to select an alternative piece of equipment and check its availability with the</w:t>
      </w:r>
      <w:r w:rsidR="00673AC6">
        <w:t xml:space="preserve"> </w:t>
      </w:r>
      <w:r>
        <w:t>corresponding supplier.</w:t>
      </w:r>
    </w:p>
    <w:p w14:paraId="55C12500" w14:textId="12B71249" w:rsidR="00D87790" w:rsidRDefault="00D87790" w:rsidP="00D87790">
      <w:pPr>
        <w:pStyle w:val="Textbody"/>
        <w:ind w:left="0"/>
      </w:pPr>
      <w:r>
        <w:t>Once the clerk has found a suitable piece of equipment available for rental,</w:t>
      </w:r>
      <w:r w:rsidR="00673AC6">
        <w:t xml:space="preserve"> </w:t>
      </w:r>
      <w:r>
        <w:t>they add the details of the selected equipment to the rental request. Every</w:t>
      </w:r>
      <w:r w:rsidR="00673AC6">
        <w:t xml:space="preserve"> </w:t>
      </w:r>
      <w:r>
        <w:t>rental request has to be approved by a works engineer, who also works at</w:t>
      </w:r>
      <w:r w:rsidR="00673AC6">
        <w:t xml:space="preserve"> </w:t>
      </w:r>
      <w:r>
        <w:t>the depot. In some cases, the works engineer rejects the equipment rental</w:t>
      </w:r>
      <w:r w:rsidR="00673AC6">
        <w:t xml:space="preserve"> </w:t>
      </w:r>
      <w:r>
        <w:t>request. Some rejections lead to the cancellation of the request (no equipment</w:t>
      </w:r>
      <w:r w:rsidR="00673AC6">
        <w:t xml:space="preserve"> </w:t>
      </w:r>
      <w:r>
        <w:t>is rented at all). Other rejections are resolved by replacing the selected</w:t>
      </w:r>
      <w:r w:rsidR="00673AC6">
        <w:t xml:space="preserve"> </w:t>
      </w:r>
      <w:r>
        <w:t>equipment with another equipment– such as a cheaper piece of equipment</w:t>
      </w:r>
      <w:r w:rsidR="00673AC6">
        <w:t xml:space="preserve"> </w:t>
      </w:r>
      <w:r>
        <w:t>or a more appropriate piece of equipment for the job. In this latter case, the</w:t>
      </w:r>
      <w:r w:rsidR="00673AC6">
        <w:t xml:space="preserve"> </w:t>
      </w:r>
      <w:r>
        <w:t>clerk needs to perform another availability enquiry.</w:t>
      </w:r>
    </w:p>
    <w:p w14:paraId="7CB29BD3" w14:textId="4346F7C6" w:rsidR="00D87790" w:rsidRDefault="00D87790" w:rsidP="00D87790">
      <w:pPr>
        <w:pStyle w:val="Textbody"/>
        <w:ind w:left="0"/>
      </w:pPr>
      <w:r>
        <w:t>When a works engineer approves a rental request, the clerk sends a confirmation to the supplier. This confirmation includes a Purchase Order (PO)</w:t>
      </w:r>
      <w:r w:rsidR="00673AC6">
        <w:t xml:space="preserve"> </w:t>
      </w:r>
      <w:r>
        <w:t>for renting the equipment. The PO is produced by BuildIT’s financial information system using information entered by the clerk. The clerk also records</w:t>
      </w:r>
      <w:r w:rsidR="00673AC6">
        <w:t xml:space="preserve"> </w:t>
      </w:r>
      <w:r>
        <w:t>the engagement of the equipment in a spreadsheet that they maintain for the</w:t>
      </w:r>
      <w:r w:rsidR="00673AC6">
        <w:t xml:space="preserve"> </w:t>
      </w:r>
      <w:r>
        <w:t>purpose of tracking all equipment rentals.</w:t>
      </w:r>
    </w:p>
    <w:p w14:paraId="1959976E" w14:textId="1D1314B4" w:rsidR="004B7D24" w:rsidRDefault="00D87790" w:rsidP="00D87790">
      <w:pPr>
        <w:pStyle w:val="Textbody"/>
        <w:ind w:left="0"/>
      </w:pPr>
      <w:r>
        <w:t>In the meantime, the site engineer may decide that the equipment is no</w:t>
      </w:r>
      <w:r w:rsidR="004B7D24">
        <w:t xml:space="preserve"> </w:t>
      </w:r>
      <w:r>
        <w:t>longer needed. In this case, the engineer asks the clerk to cancel the request</w:t>
      </w:r>
      <w:r w:rsidR="004B7D24">
        <w:t xml:space="preserve"> </w:t>
      </w:r>
      <w:r>
        <w:t>for renting the equipment.</w:t>
      </w:r>
    </w:p>
    <w:p w14:paraId="15CD7B8B" w14:textId="6B9DD7EC" w:rsidR="00D87790" w:rsidRDefault="00D87790" w:rsidP="00D87790">
      <w:pPr>
        <w:pStyle w:val="Textbody"/>
        <w:ind w:left="0"/>
      </w:pPr>
      <w:r>
        <w:t>In due time, the supplier delivers the rented equipment to the construction</w:t>
      </w:r>
      <w:r w:rsidR="004B7D24">
        <w:t xml:space="preserve"> </w:t>
      </w:r>
      <w:r>
        <w:t>site. The site engineer then inspects the equipment. If everything is in order,</w:t>
      </w:r>
      <w:r w:rsidR="004B7D24">
        <w:t xml:space="preserve"> </w:t>
      </w:r>
      <w:r>
        <w:t>they accept the engagement and the equipment is put into use. In some cases,</w:t>
      </w:r>
      <w:r w:rsidR="004B7D24">
        <w:t xml:space="preserve"> </w:t>
      </w:r>
      <w:r>
        <w:t>the equipment is sent back because it does not comply with the requirements</w:t>
      </w:r>
      <w:r w:rsidR="004B7D24">
        <w:t xml:space="preserve"> </w:t>
      </w:r>
      <w:r>
        <w:t>of the site engineer. In this case, the site engineer has to start the rental</w:t>
      </w:r>
      <w:r w:rsidR="004B7D24">
        <w:t xml:space="preserve"> </w:t>
      </w:r>
      <w:r>
        <w:t>process all over again.</w:t>
      </w:r>
    </w:p>
    <w:p w14:paraId="058D6704" w14:textId="77777777" w:rsidR="004B7D24" w:rsidRDefault="00D87790" w:rsidP="00D87790">
      <w:pPr>
        <w:pStyle w:val="Textbody"/>
        <w:ind w:left="0"/>
      </w:pPr>
      <w:r>
        <w:t>When the rental period expires, the supplier comes to pick up the equipment. Sometimes, the site engineer asks for an extension of the rental period</w:t>
      </w:r>
      <w:r w:rsidR="004B7D24">
        <w:t xml:space="preserve"> </w:t>
      </w:r>
      <w:r>
        <w:t>by contacting the supplier via e-mail or phone 1-2 days before pick-up. The</w:t>
      </w:r>
      <w:r w:rsidR="004B7D24">
        <w:t xml:space="preserve"> </w:t>
      </w:r>
      <w:r>
        <w:t>supplier may accept or reject this request.</w:t>
      </w:r>
      <w:r w:rsidR="004B7D24">
        <w:t xml:space="preserve"> </w:t>
      </w:r>
    </w:p>
    <w:p w14:paraId="3E3FE924" w14:textId="3013E775" w:rsidR="00D87790" w:rsidRPr="00D87790" w:rsidRDefault="00D87790" w:rsidP="00D87790">
      <w:pPr>
        <w:pStyle w:val="Textbody"/>
        <w:ind w:left="0"/>
      </w:pPr>
      <w:r>
        <w:t>A few days after the equipment is picked up, the equipment’s supplier</w:t>
      </w:r>
      <w:r w:rsidR="004B7D24">
        <w:t xml:space="preserve"> </w:t>
      </w:r>
      <w:r>
        <w:t>sends an invoice to the clerk by e-mail. At this point, the clerk asks the</w:t>
      </w:r>
      <w:r w:rsidR="004B7D24">
        <w:t xml:space="preserve"> </w:t>
      </w:r>
      <w:r>
        <w:t>site engineer to confirm that the equipment was indeed rented for the period</w:t>
      </w:r>
      <w:r w:rsidR="004B7D24">
        <w:t xml:space="preserve"> </w:t>
      </w:r>
      <w:r>
        <w:t>indicated in the invoice. The clerk also checks if the rental prices indicated</w:t>
      </w:r>
      <w:r w:rsidR="004B7D24">
        <w:t xml:space="preserve"> </w:t>
      </w:r>
      <w:r>
        <w:t xml:space="preserve">in the invoice are in accordance </w:t>
      </w:r>
      <w:r>
        <w:lastRenderedPageBreak/>
        <w:t>with those in the PO. After these checks,</w:t>
      </w:r>
      <w:r w:rsidR="004B7D24">
        <w:t xml:space="preserve"> </w:t>
      </w:r>
      <w:r>
        <w:t>the clerk forwards the invoice to the financial department and the finance</w:t>
      </w:r>
      <w:r w:rsidR="004B7D24">
        <w:t xml:space="preserve"> </w:t>
      </w:r>
      <w:r>
        <w:t>department eventually pays the invoice.</w:t>
      </w:r>
    </w:p>
    <w:p w14:paraId="1DA05DE4" w14:textId="5CAF00F5" w:rsidR="001C30CD" w:rsidRDefault="009D73CA" w:rsidP="00E25DD8">
      <w:pPr>
        <w:spacing w:before="120" w:after="120"/>
        <w:ind w:left="0"/>
        <w:rPr>
          <w:rFonts w:cs="Times New Roman"/>
          <w:sz w:val="22"/>
          <w:szCs w:val="20"/>
        </w:rPr>
      </w:pPr>
      <w:r>
        <w:rPr>
          <w:noProof/>
          <w:lang w:bidi="ar-SA"/>
        </w:rPr>
        <w:drawing>
          <wp:inline distT="0" distB="0" distL="0" distR="0" wp14:anchorId="40C496B0" wp14:editId="66C9775C">
            <wp:extent cx="5333040" cy="3218213"/>
            <wp:effectExtent l="0" t="0" r="1270" b="1270"/>
            <wp:docPr id="62274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49813"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50084" cy="3228498"/>
                    </a:xfrm>
                    <a:prstGeom prst="rect">
                      <a:avLst/>
                    </a:prstGeom>
                  </pic:spPr>
                </pic:pic>
              </a:graphicData>
            </a:graphic>
          </wp:inline>
        </w:drawing>
      </w:r>
    </w:p>
    <w:p w14:paraId="25D2FFDB" w14:textId="15E45B94" w:rsidR="009D73CA" w:rsidRPr="009D73CA" w:rsidRDefault="00AF009F" w:rsidP="007B3765">
      <w:pPr>
        <w:pStyle w:val="Caption"/>
      </w:pPr>
      <w:bookmarkStart w:id="5" w:name="_Toc234419695"/>
      <w:bookmarkStart w:id="6" w:name="_Toc234423302"/>
      <w:r>
        <w:t xml:space="preserve">Figure </w:t>
      </w:r>
      <w:fldSimple w:instr=" SEQ Figure \* ARABIC ">
        <w:r w:rsidR="00DC74FD">
          <w:rPr>
            <w:noProof/>
          </w:rPr>
          <w:t>1</w:t>
        </w:r>
      </w:fldSimple>
      <w:r w:rsidR="005336AC">
        <w:t xml:space="preserve"> – Hình </w:t>
      </w:r>
      <w:r w:rsidR="00805578">
        <w:t>tóm tắ</w:t>
      </w:r>
      <w:r w:rsidR="00E25DD8">
        <w:t>t</w:t>
      </w:r>
      <w:r w:rsidR="00805578">
        <w:t xml:space="preserve"> sơ đồ</w:t>
      </w:r>
      <w:r w:rsidR="00A94C7B">
        <w:t xml:space="preserve"> quy</w:t>
      </w:r>
      <w:r w:rsidR="00805578">
        <w:t xml:space="preserve"> trình</w:t>
      </w:r>
      <w:bookmarkEnd w:id="5"/>
      <w:bookmarkEnd w:id="6"/>
    </w:p>
    <w:p w14:paraId="5D009FF1" w14:textId="4D815307" w:rsidR="00E52EA1" w:rsidRDefault="009E6E63" w:rsidP="00E52EA1">
      <w:pPr>
        <w:pStyle w:val="Heading1"/>
      </w:pPr>
      <w:bookmarkStart w:id="7" w:name="_Toc234442213"/>
      <w:r>
        <w:t>Trả lời câu hỏi</w:t>
      </w:r>
      <w:bookmarkEnd w:id="7"/>
    </w:p>
    <w:p w14:paraId="71FF212B" w14:textId="22D4CF4F" w:rsidR="00402A1B" w:rsidRDefault="00402A1B" w:rsidP="00402A1B">
      <w:pPr>
        <w:pStyle w:val="Heading2"/>
      </w:pPr>
      <w:bookmarkStart w:id="8" w:name="_Toc234442214"/>
      <w:r>
        <w:t>Câu 1</w:t>
      </w:r>
      <w:r w:rsidR="00DA4397">
        <w:t>: Đây là loại quy trình nào – order-to-cash, procure-to-pay hay issue-to-resolution?</w:t>
      </w:r>
      <w:bookmarkEnd w:id="8"/>
    </w:p>
    <w:p w14:paraId="02A787E1" w14:textId="60D3747E" w:rsidR="00DA4397" w:rsidRDefault="002529ED" w:rsidP="00DA4397">
      <w:pPr>
        <w:pStyle w:val="Textbody"/>
        <w:ind w:left="288"/>
      </w:pPr>
      <w:r w:rsidRPr="002529ED">
        <w:t>Đây là quy trình procure-to-pay (mua sắm – thanh toán). Quy trình bắt đầu từ nhu cầu mua/thuê một nguồn lực (thiết bị) từ bên ngoài, trải qua các bước lựa chọn nhà cung cấp, đặt hàng (PO), nhận hàng/dịch vụ, đối chiếu hóa đơn và kết thúc bằng việc thanh toán cho nhà cung cấp – đúng với đặc trưng của một quy trình procure-to-pay</w:t>
      </w:r>
      <w:r>
        <w:t>.</w:t>
      </w:r>
    </w:p>
    <w:p w14:paraId="76EA63D8" w14:textId="279D8233" w:rsidR="007B3765" w:rsidRDefault="007B3765" w:rsidP="007B3765">
      <w:pPr>
        <w:pStyle w:val="Heading2"/>
      </w:pPr>
      <w:bookmarkStart w:id="9" w:name="_Toc234442215"/>
      <w:r>
        <w:t>Câu 2: Ai là tác nhân trong quy trình này? Ai là khách hàng?</w:t>
      </w:r>
      <w:bookmarkEnd w:id="9"/>
    </w:p>
    <w:p w14:paraId="5D0B49A6" w14:textId="07AC0D79" w:rsidR="007B3765" w:rsidRDefault="007B3765" w:rsidP="007B3765">
      <w:pPr>
        <w:pStyle w:val="Textbody"/>
        <w:ind w:left="288"/>
      </w:pPr>
      <w:r>
        <w:t>Các tác nhân (actors) tham gia quy trình gồm</w:t>
      </w:r>
    </w:p>
    <w:p w14:paraId="7D64F59D" w14:textId="14E4AD54" w:rsidR="007B3765" w:rsidRDefault="007B3765" w:rsidP="007B3765">
      <w:pPr>
        <w:pStyle w:val="Caption"/>
      </w:pPr>
      <w:bookmarkStart w:id="10" w:name="_Toc234419700"/>
      <w:bookmarkStart w:id="11" w:name="_Toc234423209"/>
      <w:r>
        <w:t xml:space="preserve">Table </w:t>
      </w:r>
      <w:fldSimple w:instr=" SEQ Table \* ARABIC ">
        <w:r w:rsidR="00DC74FD">
          <w:rPr>
            <w:noProof/>
          </w:rPr>
          <w:t>1</w:t>
        </w:r>
      </w:fldSimple>
      <w:r>
        <w:t xml:space="preserve"> – Bảng các tác nhân</w:t>
      </w:r>
      <w:bookmarkEnd w:id="10"/>
      <w:bookmarkEnd w:id="11"/>
    </w:p>
    <w:p w14:paraId="252F9341" w14:textId="77777777" w:rsidR="007B3765" w:rsidRDefault="007B3765" w:rsidP="007B3765">
      <w:pPr>
        <w:pStyle w:val="Figure"/>
      </w:pPr>
    </w:p>
    <w:tbl>
      <w:tblPr>
        <w:tblStyle w:val="TableGrid"/>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316"/>
      </w:tblGrid>
      <w:tr w:rsidR="00F9162D" w14:paraId="4F075F25" w14:textId="77777777" w:rsidTr="00F9162D">
        <w:tc>
          <w:tcPr>
            <w:tcW w:w="3168" w:type="dxa"/>
          </w:tcPr>
          <w:p w14:paraId="2D30EAF9" w14:textId="118BBA2E" w:rsidR="00F9162D" w:rsidRPr="00CA28CF" w:rsidRDefault="00F9162D" w:rsidP="00CA28CF">
            <w:pPr>
              <w:spacing w:before="120" w:after="120" w:line="240" w:lineRule="auto"/>
              <w:ind w:left="0"/>
              <w:jc w:val="center"/>
              <w:rPr>
                <w:b/>
                <w:bCs/>
              </w:rPr>
            </w:pPr>
            <w:r>
              <w:rPr>
                <w:b/>
                <w:bCs/>
              </w:rPr>
              <w:t>Tác nhân (actors)</w:t>
            </w:r>
          </w:p>
        </w:tc>
        <w:tc>
          <w:tcPr>
            <w:tcW w:w="6316" w:type="dxa"/>
          </w:tcPr>
          <w:p w14:paraId="1A306E62" w14:textId="1ED0DB4B" w:rsidR="00F9162D" w:rsidRPr="00CA28CF" w:rsidRDefault="00F9162D" w:rsidP="00CA28CF">
            <w:pPr>
              <w:spacing w:before="120" w:after="120" w:line="240" w:lineRule="auto"/>
              <w:ind w:left="0"/>
              <w:jc w:val="center"/>
              <w:rPr>
                <w:b/>
                <w:bCs/>
              </w:rPr>
            </w:pPr>
            <w:r>
              <w:rPr>
                <w:b/>
                <w:bCs/>
              </w:rPr>
              <w:t>Mô tả</w:t>
            </w:r>
          </w:p>
        </w:tc>
      </w:tr>
      <w:tr w:rsidR="00F9162D" w14:paraId="047D1AB5" w14:textId="77777777" w:rsidTr="00C139AB">
        <w:tc>
          <w:tcPr>
            <w:tcW w:w="3168" w:type="dxa"/>
            <w:vAlign w:val="center"/>
          </w:tcPr>
          <w:p w14:paraId="66ECA0DB" w14:textId="2A8C9BC8" w:rsidR="00F9162D" w:rsidRDefault="00F9162D" w:rsidP="00C139AB">
            <w:pPr>
              <w:spacing w:before="120" w:after="120"/>
              <w:ind w:left="0"/>
              <w:jc w:val="left"/>
            </w:pPr>
            <w:r>
              <w:t>Kỹ sư công trường (Site Engineer)</w:t>
            </w:r>
          </w:p>
        </w:tc>
        <w:tc>
          <w:tcPr>
            <w:tcW w:w="6316" w:type="dxa"/>
            <w:vAlign w:val="center"/>
          </w:tcPr>
          <w:p w14:paraId="2696DBDB" w14:textId="2F88B875" w:rsidR="00F9162D" w:rsidRDefault="00C139AB" w:rsidP="00C139AB">
            <w:pPr>
              <w:spacing w:before="120" w:after="120"/>
              <w:ind w:left="0"/>
              <w:jc w:val="left"/>
            </w:pPr>
            <w:r>
              <w:t>N</w:t>
            </w:r>
            <w:r w:rsidRPr="00C139AB">
              <w:t>gười khởi tạo yêu cầu thuê thiết bị, kiểm tra/nhận thiết bị, xác nhận thời gian thuê, và có thể yêu cầu gia hạn hoặc hủy.</w:t>
            </w:r>
          </w:p>
        </w:tc>
      </w:tr>
      <w:tr w:rsidR="00C139AB" w14:paraId="69EAA982" w14:textId="77777777" w:rsidTr="00C74FB1">
        <w:tc>
          <w:tcPr>
            <w:tcW w:w="3168" w:type="dxa"/>
            <w:vAlign w:val="center"/>
          </w:tcPr>
          <w:p w14:paraId="4084988B" w14:textId="446FB095" w:rsidR="00C139AB" w:rsidRDefault="00C139AB" w:rsidP="00C139AB">
            <w:pPr>
              <w:spacing w:before="120" w:after="120"/>
              <w:ind w:left="0"/>
            </w:pPr>
            <w:r>
              <w:t>Nhân viên văn thư (Clerk)</w:t>
            </w:r>
            <w:r w:rsidR="0028679D">
              <w:t xml:space="preserve"> tại depot</w:t>
            </w:r>
          </w:p>
        </w:tc>
        <w:tc>
          <w:tcPr>
            <w:tcW w:w="6316" w:type="dxa"/>
            <w:vAlign w:val="center"/>
          </w:tcPr>
          <w:p w14:paraId="39DCE284" w14:textId="324B0660" w:rsidR="00C139AB" w:rsidRPr="00C139AB" w:rsidRDefault="0028679D" w:rsidP="00C139AB">
            <w:pPr>
              <w:spacing w:before="120" w:after="120"/>
              <w:ind w:left="0"/>
            </w:pPr>
            <w:r>
              <w:t>X</w:t>
            </w:r>
            <w:r w:rsidRPr="0028679D">
              <w:t>ử lý yêu cầu, tìm và kiểm tra tính khả dụng thiết bị, gửi xác nhận/PO, theo dõi việc thuê, đối chiếu hóa đơn.</w:t>
            </w:r>
          </w:p>
        </w:tc>
      </w:tr>
      <w:tr w:rsidR="0028679D" w14:paraId="12E76012" w14:textId="77777777" w:rsidTr="00C74FB1">
        <w:tc>
          <w:tcPr>
            <w:tcW w:w="3168" w:type="dxa"/>
            <w:vAlign w:val="center"/>
          </w:tcPr>
          <w:p w14:paraId="45E51424" w14:textId="5AB2B145" w:rsidR="0028679D" w:rsidRDefault="0028679D" w:rsidP="00C139AB">
            <w:pPr>
              <w:spacing w:before="120" w:after="120"/>
              <w:ind w:left="0"/>
            </w:pPr>
            <w:r w:rsidRPr="0028679D">
              <w:lastRenderedPageBreak/>
              <w:t>Kỹ sư phụ trách (Works engineer)</w:t>
            </w:r>
          </w:p>
        </w:tc>
        <w:tc>
          <w:tcPr>
            <w:tcW w:w="6316" w:type="dxa"/>
            <w:vAlign w:val="center"/>
          </w:tcPr>
          <w:p w14:paraId="004284A5" w14:textId="2EA4FE23" w:rsidR="0028679D" w:rsidRDefault="0028679D" w:rsidP="00C139AB">
            <w:pPr>
              <w:spacing w:before="120" w:after="120"/>
              <w:ind w:left="0"/>
            </w:pPr>
            <w:r>
              <w:t>P</w:t>
            </w:r>
            <w:r w:rsidRPr="0028679D">
              <w:t>hê duyệt hoặc từ chối yêu cầu thuê thiết bị.</w:t>
            </w:r>
          </w:p>
        </w:tc>
      </w:tr>
      <w:tr w:rsidR="0028679D" w14:paraId="175E8DB3" w14:textId="77777777" w:rsidTr="00C74FB1">
        <w:tc>
          <w:tcPr>
            <w:tcW w:w="3168" w:type="dxa"/>
            <w:vAlign w:val="center"/>
          </w:tcPr>
          <w:p w14:paraId="1396AF89" w14:textId="5B500BE9" w:rsidR="0028679D" w:rsidRPr="0028679D" w:rsidRDefault="0028679D" w:rsidP="00C139AB">
            <w:pPr>
              <w:spacing w:before="120" w:after="120"/>
              <w:ind w:left="0"/>
            </w:pPr>
            <w:r w:rsidRPr="0028679D">
              <w:t>Nhà cung cấp (Supplier/Vendor)</w:t>
            </w:r>
          </w:p>
        </w:tc>
        <w:tc>
          <w:tcPr>
            <w:tcW w:w="6316" w:type="dxa"/>
            <w:vAlign w:val="center"/>
          </w:tcPr>
          <w:p w14:paraId="16D8D48B" w14:textId="7F2D9844" w:rsidR="0028679D" w:rsidRDefault="00D671DB" w:rsidP="00C139AB">
            <w:pPr>
              <w:spacing w:before="120" w:after="120"/>
              <w:ind w:left="0"/>
            </w:pPr>
            <w:r>
              <w:t>C</w:t>
            </w:r>
            <w:r w:rsidRPr="00D671DB">
              <w:t>ung cấp thông tin khả dụng thiết bị, giao và thu hồi thiết bị, chấp nhận/từ chối gia hạn, gửi hóa đơn.</w:t>
            </w:r>
          </w:p>
        </w:tc>
      </w:tr>
      <w:tr w:rsidR="00D671DB" w14:paraId="51E00241" w14:textId="77777777" w:rsidTr="00C74FB1">
        <w:tc>
          <w:tcPr>
            <w:tcW w:w="3168" w:type="dxa"/>
            <w:vAlign w:val="center"/>
          </w:tcPr>
          <w:p w14:paraId="433220D8" w14:textId="5B64F71A" w:rsidR="00D671DB" w:rsidRPr="0028679D" w:rsidRDefault="00D671DB" w:rsidP="00D671DB">
            <w:pPr>
              <w:spacing w:before="120" w:after="120"/>
              <w:ind w:left="0"/>
              <w:jc w:val="left"/>
            </w:pPr>
            <w:r w:rsidRPr="00D671DB">
              <w:t xml:space="preserve">Phòng tài chính (Finance </w:t>
            </w:r>
            <w:r>
              <w:t>D</w:t>
            </w:r>
            <w:r w:rsidRPr="00D671DB">
              <w:t>epartment)</w:t>
            </w:r>
          </w:p>
        </w:tc>
        <w:tc>
          <w:tcPr>
            <w:tcW w:w="6316" w:type="dxa"/>
            <w:vAlign w:val="center"/>
          </w:tcPr>
          <w:p w14:paraId="7522C4AC" w14:textId="0ED2F1F5" w:rsidR="00D671DB" w:rsidRDefault="00C85258" w:rsidP="00C139AB">
            <w:pPr>
              <w:spacing w:before="120" w:after="120"/>
              <w:ind w:left="0"/>
            </w:pPr>
            <w:r>
              <w:t>T</w:t>
            </w:r>
            <w:r w:rsidRPr="00C85258">
              <w:t>ạo PO và thực hiện thanh toán hóa đơn.</w:t>
            </w:r>
          </w:p>
        </w:tc>
      </w:tr>
    </w:tbl>
    <w:p w14:paraId="60DF8C64" w14:textId="685906E7" w:rsidR="00983C08" w:rsidRDefault="00866482" w:rsidP="00983C08">
      <w:pPr>
        <w:pStyle w:val="Textbody"/>
        <w:ind w:left="288"/>
      </w:pPr>
      <w:r w:rsidRPr="00866482">
        <w:t>Khách hàng của quy trình chính là kỹ sư công trường (site engineer) – người có nhu cầu và trực tiếp thụ hưởng kết quả của quy trình (có thiết bị để sử dụng tại công trường). Xét ở phạm vi rộng hơn, "khách hàng" cũng có thể là chính công trình/dự án xây dựng mà BuildIT đang thực hiện, vì mục tiêu cuối cùng của quy trình là đảm bảo tiến độ thi công không bị gián đoạn.</w:t>
      </w:r>
    </w:p>
    <w:p w14:paraId="40B73BAD" w14:textId="62088D5C" w:rsidR="00286390" w:rsidRDefault="00064865" w:rsidP="00286390">
      <w:pPr>
        <w:pStyle w:val="Heading2"/>
      </w:pPr>
      <w:bookmarkStart w:id="12" w:name="_Toc234442216"/>
      <w:r>
        <w:t xml:space="preserve">Câu 3: </w:t>
      </w:r>
      <w:r w:rsidR="00286390">
        <w:t>Quy trình này m</w:t>
      </w:r>
      <w:r w:rsidR="00E25DD8">
        <w:t>a</w:t>
      </w:r>
      <w:r w:rsidR="00286390">
        <w:t>ng lại gì cho khách hàng?</w:t>
      </w:r>
      <w:bookmarkEnd w:id="12"/>
    </w:p>
    <w:p w14:paraId="33640D43" w14:textId="1951DD70" w:rsidR="00094683" w:rsidRDefault="00094683" w:rsidP="00094683">
      <w:pPr>
        <w:pStyle w:val="Textbody"/>
        <w:ind w:left="288"/>
      </w:pPr>
      <w:r>
        <w:t>Giá trị</w:t>
      </w:r>
      <w:r w:rsidR="00E25DD8">
        <w:t xml:space="preserve"> mà quy trình này mang</w:t>
      </w:r>
      <w:r>
        <w:t xml:space="preserve"> lại cho kỹ sư công trường (khách hàng)</w:t>
      </w:r>
      <w:r w:rsidR="00EB3F53">
        <w:t xml:space="preserve"> là cung cấp đúng loại thiết bị cần thiết, tại đúng địa điểm và đúng thời điểm, với chi phí thuê hợp lý, giúp công việc thi công tại công trường được tiến hành liên tục, không bị gián đoạn do thiếu thiết bị, đồng thời đảm bảo các nghĩa vụ thanh toán với nhà cung cấp được thực hiện chính xác.</w:t>
      </w:r>
    </w:p>
    <w:p w14:paraId="59D36FE5" w14:textId="6D056F4D" w:rsidR="00544989" w:rsidRDefault="00064865" w:rsidP="00544989">
      <w:pPr>
        <w:pStyle w:val="Heading2"/>
      </w:pPr>
      <w:bookmarkStart w:id="13" w:name="_Toc234442217"/>
      <w:r>
        <w:t xml:space="preserve">Câu 4: </w:t>
      </w:r>
      <w:r w:rsidR="00544989">
        <w:t>Các nhiệm vụ (tasks) của quy trình này là gì?</w:t>
      </w:r>
      <w:bookmarkEnd w:id="13"/>
    </w:p>
    <w:p w14:paraId="6143C194" w14:textId="2480A4CD" w:rsidR="00A65073" w:rsidRDefault="00544989" w:rsidP="00A65073">
      <w:pPr>
        <w:pStyle w:val="Textbody"/>
        <w:numPr>
          <w:ilvl w:val="0"/>
          <w:numId w:val="30"/>
        </w:numPr>
      </w:pPr>
      <w:r>
        <w:t xml:space="preserve">Điền </w:t>
      </w:r>
      <w:r w:rsidR="00A65073">
        <w:t>và gửi mẫu "Yêu cầu thuê thiết bị" (site engineer).</w:t>
      </w:r>
    </w:p>
    <w:p w14:paraId="7F66481E" w14:textId="77777777" w:rsidR="00A65073" w:rsidRDefault="00A65073" w:rsidP="00A65073">
      <w:pPr>
        <w:pStyle w:val="Textbody"/>
        <w:numPr>
          <w:ilvl w:val="0"/>
          <w:numId w:val="30"/>
        </w:numPr>
      </w:pPr>
      <w:r>
        <w:t>Tra cứu catalogue và chọn thiết bị phù hợp, chi phí tối ưu (clerk).</w:t>
      </w:r>
    </w:p>
    <w:p w14:paraId="11E9A2AF" w14:textId="77777777" w:rsidR="00A65073" w:rsidRDefault="00A65073" w:rsidP="00A65073">
      <w:pPr>
        <w:pStyle w:val="Textbody"/>
        <w:numPr>
          <w:ilvl w:val="0"/>
          <w:numId w:val="30"/>
        </w:numPr>
      </w:pPr>
      <w:r>
        <w:t>Kiểm tra tính khả dụng của thiết bị với nhà cung cấp (clerk).</w:t>
      </w:r>
    </w:p>
    <w:p w14:paraId="4B12C9BF" w14:textId="77777777" w:rsidR="00A65073" w:rsidRDefault="00A65073" w:rsidP="00A65073">
      <w:pPr>
        <w:pStyle w:val="Textbody"/>
        <w:numPr>
          <w:ilvl w:val="0"/>
          <w:numId w:val="30"/>
        </w:numPr>
      </w:pPr>
      <w:r>
        <w:t>Chọn thiết bị thay thế và kiểm tra lại khả dụng nếu cần (clerk).</w:t>
      </w:r>
    </w:p>
    <w:p w14:paraId="2AD28ABE" w14:textId="77777777" w:rsidR="00A65073" w:rsidRDefault="00A65073" w:rsidP="00A65073">
      <w:pPr>
        <w:pStyle w:val="Textbody"/>
        <w:numPr>
          <w:ilvl w:val="0"/>
          <w:numId w:val="30"/>
        </w:numPr>
      </w:pPr>
      <w:r>
        <w:t>Bổ sung thông tin thiết bị vào yêu cầu thuê (clerk).</w:t>
      </w:r>
    </w:p>
    <w:p w14:paraId="6A215324" w14:textId="77777777" w:rsidR="00A65073" w:rsidRDefault="00A65073" w:rsidP="00A65073">
      <w:pPr>
        <w:pStyle w:val="Textbody"/>
        <w:numPr>
          <w:ilvl w:val="0"/>
          <w:numId w:val="30"/>
        </w:numPr>
      </w:pPr>
      <w:r>
        <w:t>Phê duyệt hoặc từ chối yêu cầu thuê (works engineer).</w:t>
      </w:r>
    </w:p>
    <w:p w14:paraId="1B7F8E28" w14:textId="77777777" w:rsidR="00A65073" w:rsidRDefault="00A65073" w:rsidP="00A65073">
      <w:pPr>
        <w:pStyle w:val="Textbody"/>
        <w:numPr>
          <w:ilvl w:val="0"/>
          <w:numId w:val="30"/>
        </w:numPr>
      </w:pPr>
      <w:r>
        <w:t>Hủy yêu cầu hoặc chọn thiết bị thay thế khi bị từ chối (clerk).</w:t>
      </w:r>
    </w:p>
    <w:p w14:paraId="077D5499" w14:textId="77777777" w:rsidR="00A65073" w:rsidRDefault="00A65073" w:rsidP="00A65073">
      <w:pPr>
        <w:pStyle w:val="Textbody"/>
        <w:numPr>
          <w:ilvl w:val="0"/>
          <w:numId w:val="30"/>
        </w:numPr>
      </w:pPr>
      <w:r>
        <w:t>Gửi xác nhận và Đơn đặt hàng (PO) cho nhà cung cấp (clerk).</w:t>
      </w:r>
    </w:p>
    <w:p w14:paraId="6E2330AB" w14:textId="77777777" w:rsidR="00A65073" w:rsidRDefault="00A65073" w:rsidP="00A65073">
      <w:pPr>
        <w:pStyle w:val="Textbody"/>
        <w:numPr>
          <w:ilvl w:val="0"/>
          <w:numId w:val="30"/>
        </w:numPr>
      </w:pPr>
      <w:r>
        <w:t>Ghi nhận việc thuê vào bảng theo dõi (spreadsheet) (clerk).</w:t>
      </w:r>
    </w:p>
    <w:p w14:paraId="570F0E13" w14:textId="77777777" w:rsidR="00A65073" w:rsidRDefault="00A65073" w:rsidP="00A65073">
      <w:pPr>
        <w:pStyle w:val="Textbody"/>
        <w:numPr>
          <w:ilvl w:val="0"/>
          <w:numId w:val="30"/>
        </w:numPr>
      </w:pPr>
      <w:r>
        <w:t>Hủy yêu cầu thuê khi không còn nhu cầu (site engineer/clerk).</w:t>
      </w:r>
    </w:p>
    <w:p w14:paraId="779BD5C7" w14:textId="77777777" w:rsidR="00A65073" w:rsidRDefault="00A65073" w:rsidP="00A65073">
      <w:pPr>
        <w:pStyle w:val="Textbody"/>
        <w:numPr>
          <w:ilvl w:val="0"/>
          <w:numId w:val="30"/>
        </w:numPr>
      </w:pPr>
      <w:r>
        <w:t>Giao thiết bị đến công trường (nhà cung cấp).</w:t>
      </w:r>
    </w:p>
    <w:p w14:paraId="30651C32" w14:textId="77777777" w:rsidR="00A65073" w:rsidRDefault="00A65073" w:rsidP="00A65073">
      <w:pPr>
        <w:pStyle w:val="Textbody"/>
        <w:numPr>
          <w:ilvl w:val="0"/>
          <w:numId w:val="30"/>
        </w:numPr>
      </w:pPr>
      <w:r>
        <w:t>Kiểm tra và chấp nhận/trả lại thiết bị (site engineer).</w:t>
      </w:r>
    </w:p>
    <w:p w14:paraId="31F76908" w14:textId="77777777" w:rsidR="00A65073" w:rsidRDefault="00A65073" w:rsidP="00A65073">
      <w:pPr>
        <w:pStyle w:val="Textbody"/>
        <w:numPr>
          <w:ilvl w:val="0"/>
          <w:numId w:val="30"/>
        </w:numPr>
      </w:pPr>
      <w:r>
        <w:t>Yêu cầu gia hạn thời gian thuê trước khi lấy lại (site engineer).</w:t>
      </w:r>
    </w:p>
    <w:p w14:paraId="7B851A97" w14:textId="77777777" w:rsidR="00A65073" w:rsidRDefault="00A65073" w:rsidP="00A65073">
      <w:pPr>
        <w:pStyle w:val="Textbody"/>
        <w:numPr>
          <w:ilvl w:val="0"/>
          <w:numId w:val="30"/>
        </w:numPr>
      </w:pPr>
      <w:r>
        <w:t>Chấp nhận hoặc từ chối gia hạn (nhà cung cấp).</w:t>
      </w:r>
    </w:p>
    <w:p w14:paraId="3C5A0605" w14:textId="77777777" w:rsidR="00A65073" w:rsidRDefault="00A65073" w:rsidP="00A65073">
      <w:pPr>
        <w:pStyle w:val="Textbody"/>
        <w:numPr>
          <w:ilvl w:val="0"/>
          <w:numId w:val="30"/>
        </w:numPr>
      </w:pPr>
      <w:r>
        <w:lastRenderedPageBreak/>
        <w:t>Lấy lại thiết bị khi hết hạn thuê (nhà cung cấp).</w:t>
      </w:r>
    </w:p>
    <w:p w14:paraId="64A5CEB2" w14:textId="77777777" w:rsidR="00A65073" w:rsidRDefault="00A65073" w:rsidP="00A65073">
      <w:pPr>
        <w:pStyle w:val="Textbody"/>
        <w:numPr>
          <w:ilvl w:val="0"/>
          <w:numId w:val="30"/>
        </w:numPr>
      </w:pPr>
      <w:r>
        <w:t>Gửi hóa đơn thuê thiết bị (nhà cung cấp).</w:t>
      </w:r>
    </w:p>
    <w:p w14:paraId="47F77D8C" w14:textId="77777777" w:rsidR="00A65073" w:rsidRDefault="00A65073" w:rsidP="00A65073">
      <w:pPr>
        <w:pStyle w:val="Textbody"/>
        <w:numPr>
          <w:ilvl w:val="0"/>
          <w:numId w:val="30"/>
        </w:numPr>
      </w:pPr>
      <w:r>
        <w:t>Yêu cầu site engineer xác nhận thời gian thuê thực tế (clerk).</w:t>
      </w:r>
    </w:p>
    <w:p w14:paraId="7C983980" w14:textId="77777777" w:rsidR="00A65073" w:rsidRDefault="00A65073" w:rsidP="00A65073">
      <w:pPr>
        <w:pStyle w:val="Textbody"/>
        <w:numPr>
          <w:ilvl w:val="0"/>
          <w:numId w:val="30"/>
        </w:numPr>
      </w:pPr>
      <w:r>
        <w:t>Đối chiếu đơn giá trong hóa đơn với PO (clerk).</w:t>
      </w:r>
    </w:p>
    <w:p w14:paraId="76E2D4F0" w14:textId="77777777" w:rsidR="00A65073" w:rsidRDefault="00A65073" w:rsidP="00A65073">
      <w:pPr>
        <w:pStyle w:val="Textbody"/>
        <w:numPr>
          <w:ilvl w:val="0"/>
          <w:numId w:val="30"/>
        </w:numPr>
      </w:pPr>
      <w:r>
        <w:t>Chuyển hóa đơn cho phòng tài chính (clerk).</w:t>
      </w:r>
    </w:p>
    <w:p w14:paraId="3A0C5E02" w14:textId="770FFBB0" w:rsidR="00544989" w:rsidRDefault="00A65073" w:rsidP="00A65073">
      <w:pPr>
        <w:pStyle w:val="Textbody"/>
        <w:numPr>
          <w:ilvl w:val="0"/>
          <w:numId w:val="30"/>
        </w:numPr>
      </w:pPr>
      <w:r>
        <w:t>Thanh toán hóa đơn (phòng tài chính)</w:t>
      </w:r>
    </w:p>
    <w:p w14:paraId="329438A8" w14:textId="63EBFF77" w:rsidR="00F94F6E" w:rsidRDefault="00064865" w:rsidP="00F94F6E">
      <w:pPr>
        <w:pStyle w:val="Heading2"/>
      </w:pPr>
      <w:bookmarkStart w:id="14" w:name="_Toc234442218"/>
      <w:r>
        <w:t xml:space="preserve">Câu 5: </w:t>
      </w:r>
      <w:r w:rsidR="00F94F6E">
        <w:t>Các kết quả (outcomes) có thể có của quy trình này?</w:t>
      </w:r>
      <w:bookmarkEnd w:id="14"/>
    </w:p>
    <w:p w14:paraId="7C35AFE7" w14:textId="77777777" w:rsidR="00A11A6D" w:rsidRDefault="00A11A6D" w:rsidP="00A11A6D">
      <w:pPr>
        <w:pStyle w:val="Textbody"/>
        <w:numPr>
          <w:ilvl w:val="0"/>
          <w:numId w:val="31"/>
        </w:numPr>
      </w:pPr>
      <w:r>
        <w:t>Yêu cầu thuê bị hủy ngay từ đầu (bị từ chối hoặc kỹ sư công trường không còn nhu cầu) – không có thiết bị nào được thuê.</w:t>
      </w:r>
    </w:p>
    <w:p w14:paraId="32AA1D57" w14:textId="77777777" w:rsidR="00A11A6D" w:rsidRDefault="00A11A6D" w:rsidP="00A11A6D">
      <w:pPr>
        <w:pStyle w:val="Textbody"/>
        <w:numPr>
          <w:ilvl w:val="0"/>
          <w:numId w:val="31"/>
        </w:numPr>
      </w:pPr>
      <w:r>
        <w:t>Thiết bị được thuê thành công, sử dụng đúng mục đích, trả lại đúng hạn và hóa đơn được thanh toán đầy đủ, chính xác.</w:t>
      </w:r>
    </w:p>
    <w:p w14:paraId="43346627" w14:textId="77777777" w:rsidR="00A11A6D" w:rsidRDefault="00A11A6D" w:rsidP="00A11A6D">
      <w:pPr>
        <w:pStyle w:val="Textbody"/>
        <w:numPr>
          <w:ilvl w:val="0"/>
          <w:numId w:val="31"/>
        </w:numPr>
      </w:pPr>
      <w:r>
        <w:t>Thiết bị bị trả lại do không đáp ứng yêu cầu của công trường, buộc phải khởi động lại toàn bộ quy trình thuê.</w:t>
      </w:r>
    </w:p>
    <w:p w14:paraId="4C3FADF3" w14:textId="77777777" w:rsidR="00A11A6D" w:rsidRDefault="00A11A6D" w:rsidP="00A11A6D">
      <w:pPr>
        <w:pStyle w:val="Textbody"/>
        <w:numPr>
          <w:ilvl w:val="0"/>
          <w:numId w:val="31"/>
        </w:numPr>
      </w:pPr>
      <w:r>
        <w:t>Thời gian thuê được gia hạn thành công theo yêu cầu của kỹ sư công trường.</w:t>
      </w:r>
    </w:p>
    <w:p w14:paraId="3092EA81" w14:textId="42011D91" w:rsidR="00F94F6E" w:rsidRDefault="00A11A6D" w:rsidP="00A11A6D">
      <w:pPr>
        <w:pStyle w:val="Textbody"/>
        <w:numPr>
          <w:ilvl w:val="0"/>
          <w:numId w:val="31"/>
        </w:numPr>
      </w:pPr>
      <w:r>
        <w:t>Yêu cầu gia hạn bị nhà cung cấp từ chối, thiết bị bị thu hồi đúng theo lịch ban đầu.</w:t>
      </w:r>
    </w:p>
    <w:p w14:paraId="70BB583F" w14:textId="38BB8044" w:rsidR="00B642FC" w:rsidRDefault="00064865" w:rsidP="00FC1344">
      <w:pPr>
        <w:pStyle w:val="Heading2"/>
      </w:pPr>
      <w:bookmarkStart w:id="15" w:name="_Toc234442219"/>
      <w:r>
        <w:t xml:space="preserve">Câu 6: </w:t>
      </w:r>
      <w:r w:rsidR="00A94C7B">
        <w:t>Đứ</w:t>
      </w:r>
      <w:r w:rsidR="00B642FC">
        <w:t>ng ở góc độ khách hàng, có thể gắn những thước đo hiệu suất (performance measures) nào cho quy trình này?</w:t>
      </w:r>
      <w:bookmarkEnd w:id="15"/>
    </w:p>
    <w:p w14:paraId="01B6998F" w14:textId="77777777" w:rsidR="00FC1344" w:rsidRDefault="00FC1344" w:rsidP="00FC1344">
      <w:pPr>
        <w:pStyle w:val="Textbody"/>
        <w:numPr>
          <w:ilvl w:val="0"/>
          <w:numId w:val="31"/>
        </w:numPr>
      </w:pPr>
      <w:r>
        <w:t>Thời gian xử lý (lead time): khoảng thời gian từ lúc gửi yêu cầu thuê đến khi thiết bị có mặt và sẵn sàng sử dụng tại công trường.</w:t>
      </w:r>
    </w:p>
    <w:p w14:paraId="552DBDD8" w14:textId="77777777" w:rsidR="00FC1344" w:rsidRDefault="00FC1344" w:rsidP="00FC1344">
      <w:pPr>
        <w:pStyle w:val="Textbody"/>
        <w:numPr>
          <w:ilvl w:val="0"/>
          <w:numId w:val="31"/>
        </w:numPr>
      </w:pPr>
      <w:r>
        <w:t>Tỷ lệ đáp ứng đúng ngay từ lần đầu (first-time-right rate): tỷ lệ thiết bị được giao đúng loại, đúng yêu cầu, không bị trả lại.</w:t>
      </w:r>
    </w:p>
    <w:p w14:paraId="56D8D878" w14:textId="77777777" w:rsidR="00FC1344" w:rsidRDefault="00FC1344" w:rsidP="00FC1344">
      <w:pPr>
        <w:pStyle w:val="Textbody"/>
        <w:numPr>
          <w:ilvl w:val="0"/>
          <w:numId w:val="31"/>
        </w:numPr>
      </w:pPr>
      <w:r>
        <w:t>Chi phí thuê thiết bị so với ngân sách/PO ban đầu.</w:t>
      </w:r>
    </w:p>
    <w:p w14:paraId="57F54BA2" w14:textId="77777777" w:rsidR="00FC1344" w:rsidRDefault="00FC1344" w:rsidP="00FC1344">
      <w:pPr>
        <w:pStyle w:val="Textbody"/>
        <w:numPr>
          <w:ilvl w:val="0"/>
          <w:numId w:val="31"/>
        </w:numPr>
      </w:pPr>
      <w:r>
        <w:t>Mức độ linh hoạt trong gia hạn: tỷ lệ yêu cầu gia hạn được chấp nhận và thời gian phản hồi của nhà cung cấp.</w:t>
      </w:r>
    </w:p>
    <w:p w14:paraId="62A7E45B" w14:textId="78637019" w:rsidR="00FC1344" w:rsidRDefault="00FC1344" w:rsidP="00FC1344">
      <w:pPr>
        <w:pStyle w:val="Textbody"/>
        <w:numPr>
          <w:ilvl w:val="0"/>
          <w:numId w:val="31"/>
        </w:numPr>
      </w:pPr>
      <w:r>
        <w:t>Độ chính xác của hóa đơn so với PO (số lần phát hiện sai lệch phải xử lý lại).</w:t>
      </w:r>
    </w:p>
    <w:p w14:paraId="17ED332B" w14:textId="5F9C0047" w:rsidR="0008094A" w:rsidRDefault="00064865" w:rsidP="00E21C10">
      <w:pPr>
        <w:pStyle w:val="Heading2"/>
      </w:pPr>
      <w:bookmarkStart w:id="16" w:name="_Toc234442220"/>
      <w:r>
        <w:t xml:space="preserve">Câu 7: </w:t>
      </w:r>
      <w:r w:rsidR="0008094A">
        <w:t>Những vấn đề tiềm ẩn nào có thể xảy ra với quy trình này? Cần thu thập thông tin gì để phân tích các vấn đề đó?</w:t>
      </w:r>
      <w:bookmarkEnd w:id="16"/>
    </w:p>
    <w:p w14:paraId="5FF1C2A8" w14:textId="72F7774F" w:rsidR="00DE32F8" w:rsidRDefault="00DE32F8" w:rsidP="00DE32F8">
      <w:pPr>
        <w:pStyle w:val="Textbody"/>
        <w:ind w:left="288"/>
      </w:pPr>
      <w:r>
        <w:t>Một số vấn đề tiềm ẩn:</w:t>
      </w:r>
    </w:p>
    <w:p w14:paraId="13784229" w14:textId="77777777" w:rsidR="00B055F6" w:rsidRDefault="00B055F6" w:rsidP="00B055F6">
      <w:pPr>
        <w:pStyle w:val="Textbody"/>
        <w:numPr>
          <w:ilvl w:val="0"/>
          <w:numId w:val="31"/>
        </w:numPr>
      </w:pPr>
      <w:r>
        <w:lastRenderedPageBreak/>
        <w:t>Việc kiểm tra tính khả dụng thiết bị qua điện thoại/email thủ công, có thể mất nhiều thời gian và phải lặp lại nhiều lần khi thiết bị không khả dụng.</w:t>
      </w:r>
    </w:p>
    <w:p w14:paraId="078EE688" w14:textId="77777777" w:rsidR="00B055F6" w:rsidRDefault="00B055F6" w:rsidP="00B055F6">
      <w:pPr>
        <w:pStyle w:val="Textbody"/>
        <w:numPr>
          <w:ilvl w:val="0"/>
          <w:numId w:val="31"/>
        </w:numPr>
      </w:pPr>
      <w:r>
        <w:t>Rework (làm lại) phát sinh khi yêu cầu bị works engineer từ chối hoặc khi thiết bị bị site engineer trả lại vì không đạt yêu cầu.</w:t>
      </w:r>
    </w:p>
    <w:p w14:paraId="102E9566" w14:textId="77777777" w:rsidR="00B055F6" w:rsidRDefault="00B055F6" w:rsidP="00B055F6">
      <w:pPr>
        <w:pStyle w:val="Textbody"/>
        <w:numPr>
          <w:ilvl w:val="0"/>
          <w:numId w:val="31"/>
        </w:numPr>
      </w:pPr>
      <w:r>
        <w:t>Việc theo dõi hợp đồng thuê bằng spreadsheet thủ công dễ dẫn đến sai sót, thất lạc thông tin, khó tổng hợp báo cáo.</w:t>
      </w:r>
    </w:p>
    <w:p w14:paraId="6626210D" w14:textId="77777777" w:rsidR="00B055F6" w:rsidRDefault="00B055F6" w:rsidP="00B055F6">
      <w:pPr>
        <w:pStyle w:val="Textbody"/>
        <w:numPr>
          <w:ilvl w:val="0"/>
          <w:numId w:val="31"/>
        </w:numPr>
      </w:pPr>
      <w:r>
        <w:t>Giao tiếp qua email/điện thoại phân tán, thiếu một đầu mối thông tin chung, dễ gây chậm trễ hoặc thất lạc yêu cầu.</w:t>
      </w:r>
    </w:p>
    <w:p w14:paraId="0E6E3C52" w14:textId="66865D9B" w:rsidR="00DB2091" w:rsidRDefault="00B055F6" w:rsidP="00DB2091">
      <w:pPr>
        <w:pStyle w:val="Textbody"/>
        <w:numPr>
          <w:ilvl w:val="0"/>
          <w:numId w:val="31"/>
        </w:numPr>
      </w:pPr>
      <w:r>
        <w:t>Không có ràng buộc thời gian phản hồi (SLA) rõ ràng với nhà cung cấp về việc xác nhận tính khả dụng hoặc yêu cầu gia hạn.</w:t>
      </w:r>
    </w:p>
    <w:p w14:paraId="1F2CD0A7" w14:textId="3067089E" w:rsidR="00DB2091" w:rsidRDefault="00DB2091" w:rsidP="00DB2091">
      <w:pPr>
        <w:pStyle w:val="Textbody"/>
        <w:ind w:left="288"/>
      </w:pPr>
      <w:r>
        <w:t>Thông tin cần thu thập để phân tích:</w:t>
      </w:r>
    </w:p>
    <w:p w14:paraId="401C122A" w14:textId="691744AC" w:rsidR="00C246CD" w:rsidRDefault="00C246CD" w:rsidP="00C246CD">
      <w:pPr>
        <w:pStyle w:val="Textbody"/>
        <w:numPr>
          <w:ilvl w:val="0"/>
          <w:numId w:val="31"/>
        </w:numPr>
      </w:pPr>
      <w:r>
        <w:t>Thời gian thực hiện của từng bước (đặc biệt là thời gian phản hồi của nhà cung cấp).</w:t>
      </w:r>
    </w:p>
    <w:p w14:paraId="2234107D" w14:textId="76C1C027" w:rsidR="00C246CD" w:rsidRDefault="00A94C7B" w:rsidP="00C246CD">
      <w:pPr>
        <w:pStyle w:val="Textbody"/>
        <w:numPr>
          <w:ilvl w:val="0"/>
          <w:numId w:val="31"/>
        </w:numPr>
      </w:pPr>
      <w:r>
        <w:t>T</w:t>
      </w:r>
      <w:r w:rsidR="00C246CD">
        <w:t>ần suất thiết bị không khả dụng hoặc bị từ chối/trả lại.</w:t>
      </w:r>
    </w:p>
    <w:p w14:paraId="3A28E048" w14:textId="07EFCB16" w:rsidR="00C246CD" w:rsidRDefault="00C246CD" w:rsidP="00C246CD">
      <w:pPr>
        <w:pStyle w:val="Textbody"/>
        <w:numPr>
          <w:ilvl w:val="0"/>
          <w:numId w:val="31"/>
        </w:numPr>
      </w:pPr>
      <w:r>
        <w:t>Số lần yêu cầu phải làm lại từ đầu.</w:t>
      </w:r>
    </w:p>
    <w:p w14:paraId="3797F6E1" w14:textId="3F2C2205" w:rsidR="00A71F04" w:rsidRDefault="00C246CD" w:rsidP="00A71F04">
      <w:pPr>
        <w:pStyle w:val="Textbody"/>
        <w:numPr>
          <w:ilvl w:val="0"/>
          <w:numId w:val="31"/>
        </w:numPr>
      </w:pPr>
      <w:r>
        <w:t xml:space="preserve">Số lượng và nguyên nhân </w:t>
      </w:r>
      <w:r w:rsidR="00A71F04">
        <w:t>sai lệch giữa hóa đơn và PO cũng như dữ liệu lịch sử về chi phí thực tế so với PO.</w:t>
      </w:r>
    </w:p>
    <w:p w14:paraId="3406F443" w14:textId="0AC62B7A" w:rsidR="00855946" w:rsidRDefault="00064865" w:rsidP="00855946">
      <w:pPr>
        <w:pStyle w:val="Heading2"/>
      </w:pPr>
      <w:bookmarkStart w:id="17" w:name="_Toc234442221"/>
      <w:r>
        <w:t xml:space="preserve">Câu 8: </w:t>
      </w:r>
      <w:r w:rsidR="00855946">
        <w:t>Những thay đổi nào có thể thực hiện để cải thiện quy trình? Thước đo hiệu suất nào sẽ được cải thiện?</w:t>
      </w:r>
      <w:bookmarkEnd w:id="17"/>
    </w:p>
    <w:p w14:paraId="43F23F30" w14:textId="77777777" w:rsidR="00855946" w:rsidRDefault="00855946" w:rsidP="00855946">
      <w:pPr>
        <w:pStyle w:val="Textbody"/>
        <w:numPr>
          <w:ilvl w:val="0"/>
          <w:numId w:val="31"/>
        </w:numPr>
      </w:pPr>
      <w:r>
        <w:t>Xây dựng hệ thống tra cứu và kiểm tra tính khả dụng thiết bị trực tuyến, kết nối trực tiếp với hệ thống của các nhà cung cấp thay vì gọi điện/email thủ công → cải thiện thời gian xử lý (lead time).</w:t>
      </w:r>
    </w:p>
    <w:p w14:paraId="3F6EEC7B" w14:textId="77777777" w:rsidR="00855946" w:rsidRDefault="00855946" w:rsidP="00855946">
      <w:pPr>
        <w:pStyle w:val="Textbody"/>
        <w:numPr>
          <w:ilvl w:val="0"/>
          <w:numId w:val="31"/>
        </w:numPr>
      </w:pPr>
      <w:r>
        <w:t>Số hóa quy trình phê duyệt và theo dõi hợp đồng thuê (thay thế spreadsheet bằng hệ thống quản lý tập trung) → giảm sai sót, cải thiện độ chính xác của hóa đơn/PO.</w:t>
      </w:r>
    </w:p>
    <w:p w14:paraId="1D72EE92" w14:textId="77777777" w:rsidR="00855946" w:rsidRDefault="00855946" w:rsidP="00855946">
      <w:pPr>
        <w:pStyle w:val="Textbody"/>
        <w:numPr>
          <w:ilvl w:val="0"/>
          <w:numId w:val="31"/>
        </w:numPr>
      </w:pPr>
      <w:r>
        <w:t>Thiết lập ngưỡng phê duyệt tự động cho các yêu cầu thuê giá trị thấp hoặc thiết bị thông dụng → rút ngắn thời gian phê duyệt.</w:t>
      </w:r>
    </w:p>
    <w:p w14:paraId="1160ACF7" w14:textId="5D37203E" w:rsidR="00855946" w:rsidRPr="00855946" w:rsidRDefault="00855946" w:rsidP="00855946">
      <w:pPr>
        <w:pStyle w:val="Textbody"/>
        <w:numPr>
          <w:ilvl w:val="0"/>
          <w:numId w:val="31"/>
        </w:numPr>
      </w:pPr>
      <w:r>
        <w:t>Thiết lập SLA với nhà cung cấp về thời gian phản hồi xác nhận khả dụng và yêu cầu gia hạn → cải thiện tỷ lệ đáp ứng đúng lần đầu và mức độ linh hoạt khi gia hạn.</w:t>
      </w:r>
    </w:p>
    <w:p w14:paraId="7D14B9E7" w14:textId="77777777" w:rsidR="00DB2091" w:rsidRPr="00DE32F8" w:rsidRDefault="00DB2091" w:rsidP="00DB2091">
      <w:pPr>
        <w:pStyle w:val="Textbody"/>
        <w:ind w:left="0"/>
      </w:pPr>
    </w:p>
    <w:p w14:paraId="47254F6D" w14:textId="35DD687D" w:rsidR="007B3765" w:rsidRPr="007B3765" w:rsidRDefault="007B3765" w:rsidP="00983C08">
      <w:pPr>
        <w:pStyle w:val="Textbody"/>
        <w:ind w:left="0"/>
      </w:pPr>
    </w:p>
    <w:p w14:paraId="75C47EFF" w14:textId="77777777" w:rsidR="001C30CD" w:rsidRPr="001C30CD" w:rsidRDefault="001C30CD" w:rsidP="001C30CD">
      <w:pPr>
        <w:pStyle w:val="Textbody"/>
        <w:ind w:left="0"/>
      </w:pPr>
      <w:bookmarkStart w:id="18" w:name="_GoBack"/>
      <w:bookmarkEnd w:id="18"/>
    </w:p>
    <w:sectPr w:rsidR="001C30CD" w:rsidRPr="001C30CD" w:rsidSect="005023A5">
      <w:headerReference w:type="default" r:id="rId17"/>
      <w:footerReference w:type="default" r:id="rId18"/>
      <w:pgSz w:w="11906" w:h="16838" w:code="9"/>
      <w:pgMar w:top="1134" w:right="1134" w:bottom="1134" w:left="1134" w:header="851" w:footer="851" w:gutter="0"/>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865D72" w14:textId="77777777" w:rsidR="009C5C0D" w:rsidRDefault="009C5C0D">
      <w:r>
        <w:separator/>
      </w:r>
    </w:p>
  </w:endnote>
  <w:endnote w:type="continuationSeparator" w:id="0">
    <w:p w14:paraId="499997DB" w14:textId="77777777" w:rsidR="009C5C0D" w:rsidRDefault="009C5C0D">
      <w:r>
        <w:continuationSeparator/>
      </w:r>
    </w:p>
  </w:endnote>
  <w:endnote w:type="continuationNotice" w:id="1">
    <w:p w14:paraId="18A66E8D" w14:textId="77777777" w:rsidR="009C5C0D" w:rsidRDefault="009C5C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OpenSymbol">
    <w:altName w:val="Courier New"/>
    <w:charset w:val="00"/>
    <w:family w:val="auto"/>
    <w:pitch w:val="variable"/>
    <w:sig w:usb0="800000AF" w:usb1="1001ECEA" w:usb2="00000000" w:usb3="00000000" w:csb0="00000001"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510"/>
      <w:gridCol w:w="3510"/>
      <w:gridCol w:w="3510"/>
    </w:tblGrid>
    <w:tr w:rsidR="3AA4F917" w14:paraId="40B1E917" w14:textId="77777777" w:rsidTr="3AA4F917">
      <w:trPr>
        <w:trHeight w:val="300"/>
      </w:trPr>
      <w:tc>
        <w:tcPr>
          <w:tcW w:w="3510" w:type="dxa"/>
        </w:tcPr>
        <w:p w14:paraId="6F5DA42D" w14:textId="7589D0B4" w:rsidR="3AA4F917" w:rsidRDefault="3AA4F917" w:rsidP="3AA4F917">
          <w:pPr>
            <w:pStyle w:val="Header"/>
            <w:ind w:left="-115"/>
          </w:pPr>
        </w:p>
      </w:tc>
      <w:tc>
        <w:tcPr>
          <w:tcW w:w="3510" w:type="dxa"/>
        </w:tcPr>
        <w:p w14:paraId="044BDB28" w14:textId="083C54DD" w:rsidR="3AA4F917" w:rsidRDefault="3AA4F917" w:rsidP="3AA4F917">
          <w:pPr>
            <w:pStyle w:val="Header"/>
            <w:jc w:val="center"/>
          </w:pPr>
        </w:p>
      </w:tc>
      <w:tc>
        <w:tcPr>
          <w:tcW w:w="3510" w:type="dxa"/>
        </w:tcPr>
        <w:p w14:paraId="2C261E32" w14:textId="0F514840" w:rsidR="3AA4F917" w:rsidRDefault="3AA4F917" w:rsidP="3AA4F917">
          <w:pPr>
            <w:pStyle w:val="Header"/>
            <w:ind w:right="-115"/>
            <w:jc w:val="right"/>
          </w:pPr>
        </w:p>
      </w:tc>
    </w:tr>
  </w:tbl>
  <w:p w14:paraId="69E1BD7C" w14:textId="59D6D6D7" w:rsidR="3AA4F917" w:rsidRDefault="3AA4F917" w:rsidP="3AA4F9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B2060" w14:textId="2F6FF1E8" w:rsidR="00E77A45" w:rsidRPr="006F5D7F" w:rsidRDefault="00A81958" w:rsidP="000E387D">
    <w:pPr>
      <w:pStyle w:val="Footer"/>
      <w:tabs>
        <w:tab w:val="left" w:pos="10332"/>
        <w:tab w:val="right" w:pos="10500"/>
      </w:tabs>
      <w:rPr>
        <w:rFonts w:ascii="Arial" w:hAnsi="Arial"/>
      </w:rPr>
    </w:pPr>
    <w:r>
      <w:rPr>
        <w:rFonts w:ascii="Arial" w:hAnsi="Arial"/>
      </w:rPr>
      <w:t xml:space="preserve">                                                                                                                                                                                             </w:t>
    </w:r>
    <w:r w:rsidR="00E77A45">
      <w:rPr>
        <w:rFonts w:ascii="Arial" w:hAnsi="Arial"/>
      </w:rPr>
      <w:t xml:space="preserve">Page </w:t>
    </w:r>
    <w:r w:rsidR="00E77A45">
      <w:rPr>
        <w:rFonts w:ascii="Arial" w:hAnsi="Arial"/>
      </w:rPr>
      <w:fldChar w:fldCharType="begin"/>
    </w:r>
    <w:r w:rsidR="00E77A45">
      <w:rPr>
        <w:rFonts w:ascii="Arial" w:hAnsi="Arial"/>
      </w:rPr>
      <w:instrText xml:space="preserve"> PAGE  </w:instrText>
    </w:r>
    <w:r w:rsidR="00E77A45">
      <w:rPr>
        <w:rFonts w:ascii="Arial" w:hAnsi="Arial"/>
      </w:rPr>
      <w:fldChar w:fldCharType="separate"/>
    </w:r>
    <w:r w:rsidR="00DC74FD">
      <w:rPr>
        <w:rFonts w:ascii="Arial" w:hAnsi="Arial"/>
        <w:noProof/>
      </w:rPr>
      <w:t>2</w:t>
    </w:r>
    <w:r w:rsidR="00E77A45">
      <w:rPr>
        <w:rFonts w:ascii="Arial" w:hAnsi="Arial"/>
      </w:rPr>
      <w:fldChar w:fldCharType="end"/>
    </w:r>
    <w:r w:rsidR="00E77A45">
      <w:rPr>
        <w:rFonts w:ascii="Arial" w:hAnsi="Arial"/>
      </w:rPr>
      <w:t xml:space="preserve"> </w:t>
    </w:r>
    <w:r w:rsidR="00E77A45" w:rsidRPr="000E387D">
      <w:rPr>
        <w:rFonts w:ascii="Arial" w:hAnsi="Arial"/>
      </w:rPr>
      <w:t>of</w:t>
    </w:r>
    <w:r w:rsidR="00E77A45">
      <w:rPr>
        <w:rFonts w:ascii="Arial" w:hAnsi="Arial"/>
      </w:rPr>
      <w:t xml:space="preserve"> </w:t>
    </w:r>
    <w:r w:rsidR="00E77A45">
      <w:rPr>
        <w:rFonts w:ascii="Arial" w:hAnsi="Arial"/>
      </w:rPr>
      <w:fldChar w:fldCharType="begin"/>
    </w:r>
    <w:r w:rsidR="00E77A45">
      <w:rPr>
        <w:rFonts w:ascii="Arial" w:hAnsi="Arial"/>
      </w:rPr>
      <w:instrText xml:space="preserve"> NUMPAGES   \* MERGEFORMAT </w:instrText>
    </w:r>
    <w:r w:rsidR="00E77A45">
      <w:rPr>
        <w:rFonts w:ascii="Arial" w:hAnsi="Arial"/>
      </w:rPr>
      <w:fldChar w:fldCharType="separate"/>
    </w:r>
    <w:r w:rsidR="00DC74FD">
      <w:rPr>
        <w:rFonts w:ascii="Arial" w:hAnsi="Arial"/>
        <w:noProof/>
      </w:rPr>
      <w:t>10</w:t>
    </w:r>
    <w:r w:rsidR="00E77A45">
      <w:rPr>
        <w:rFonts w:ascii="Arial" w:hAnsi="Aria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56451" w14:textId="77777777" w:rsidR="00E77A45" w:rsidRPr="006F5D7F" w:rsidRDefault="00E77A45" w:rsidP="00AD642A">
    <w:pPr>
      <w:pStyle w:val="Header"/>
      <w:rPr>
        <w:rFonts w:ascii="Arial" w:hAnsi="Arial" w:cs="Arial"/>
      </w:rPr>
    </w:pPr>
    <w:r w:rsidRPr="006F5D7F">
      <w:rPr>
        <w:rFonts w:ascii="Arial" w:hAnsi="Arial" w:cs="Arial"/>
      </w:rPr>
      <w:tab/>
    </w:r>
  </w:p>
  <w:p w14:paraId="5B4654B6" w14:textId="77777777" w:rsidR="00E77A45" w:rsidRDefault="00E77A45" w:rsidP="00AD642A"/>
  <w:p w14:paraId="342CA96D" w14:textId="53401D04" w:rsidR="00E77A45" w:rsidRPr="00AD642A" w:rsidRDefault="00A81958" w:rsidP="00AD642A">
    <w:pPr>
      <w:pStyle w:val="Footer"/>
      <w:tabs>
        <w:tab w:val="left" w:pos="10332"/>
        <w:tab w:val="right" w:pos="10500"/>
      </w:tabs>
      <w:rPr>
        <w:rFonts w:ascii="Arial" w:hAnsi="Arial"/>
      </w:rPr>
    </w:pPr>
    <w:r>
      <w:rPr>
        <w:rFonts w:ascii="Arial" w:hAnsi="Arial"/>
      </w:rPr>
      <w:t xml:space="preserve">                                                                                                                                                                       </w:t>
    </w:r>
    <w:r w:rsidR="3AA4F917" w:rsidRPr="3AA4F917">
      <w:rPr>
        <w:rFonts w:ascii="Arial" w:hAnsi="Arial"/>
      </w:rPr>
      <w:t xml:space="preserve">Page </w:t>
    </w:r>
    <w:r w:rsidR="00E77A45" w:rsidRPr="3AA4F917">
      <w:rPr>
        <w:rFonts w:ascii="Arial" w:hAnsi="Arial"/>
        <w:noProof/>
      </w:rPr>
      <w:fldChar w:fldCharType="begin"/>
    </w:r>
    <w:r w:rsidR="00E77A45" w:rsidRPr="3AA4F917">
      <w:rPr>
        <w:rFonts w:ascii="Arial" w:hAnsi="Arial"/>
      </w:rPr>
      <w:instrText xml:space="preserve"> PAGE  </w:instrText>
    </w:r>
    <w:r w:rsidR="00E77A45" w:rsidRPr="3AA4F917">
      <w:rPr>
        <w:rFonts w:ascii="Arial" w:hAnsi="Arial"/>
      </w:rPr>
      <w:fldChar w:fldCharType="separate"/>
    </w:r>
    <w:r w:rsidR="00DC74FD">
      <w:rPr>
        <w:rFonts w:ascii="Arial" w:hAnsi="Arial"/>
        <w:noProof/>
      </w:rPr>
      <w:t>9</w:t>
    </w:r>
    <w:r w:rsidR="00E77A45" w:rsidRPr="3AA4F917">
      <w:rPr>
        <w:rFonts w:ascii="Arial" w:hAnsi="Arial"/>
        <w:noProof/>
      </w:rPr>
      <w:fldChar w:fldCharType="end"/>
    </w:r>
    <w:r w:rsidR="3AA4F917" w:rsidRPr="3AA4F917">
      <w:rPr>
        <w:rFonts w:ascii="Arial" w:hAnsi="Arial"/>
      </w:rPr>
      <w:t xml:space="preserve"> of </w:t>
    </w:r>
    <w:r w:rsidR="00E77A45" w:rsidRPr="3AA4F917">
      <w:rPr>
        <w:rFonts w:ascii="Arial" w:hAnsi="Arial"/>
        <w:noProof/>
      </w:rPr>
      <w:fldChar w:fldCharType="begin"/>
    </w:r>
    <w:r w:rsidR="00E77A45" w:rsidRPr="3AA4F917">
      <w:rPr>
        <w:rFonts w:ascii="Arial" w:hAnsi="Arial"/>
      </w:rPr>
      <w:instrText xml:space="preserve"> NUMPAGES   \* MERGEFORMAT </w:instrText>
    </w:r>
    <w:r w:rsidR="00E77A45" w:rsidRPr="3AA4F917">
      <w:rPr>
        <w:rFonts w:ascii="Arial" w:hAnsi="Arial"/>
      </w:rPr>
      <w:fldChar w:fldCharType="separate"/>
    </w:r>
    <w:r w:rsidR="00DC74FD">
      <w:rPr>
        <w:rFonts w:ascii="Arial" w:hAnsi="Arial"/>
        <w:noProof/>
      </w:rPr>
      <w:t>10</w:t>
    </w:r>
    <w:r w:rsidR="00E77A45" w:rsidRPr="3AA4F917">
      <w:rPr>
        <w:rFonts w:ascii="Arial" w:hAnsi="Arial"/>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64220F" w14:textId="77777777" w:rsidR="009C5C0D" w:rsidRDefault="009C5C0D">
      <w:r>
        <w:separator/>
      </w:r>
    </w:p>
  </w:footnote>
  <w:footnote w:type="continuationSeparator" w:id="0">
    <w:p w14:paraId="2A9E6B1A" w14:textId="77777777" w:rsidR="009C5C0D" w:rsidRDefault="009C5C0D">
      <w:r>
        <w:continuationSeparator/>
      </w:r>
    </w:p>
  </w:footnote>
  <w:footnote w:type="continuationNotice" w:id="1">
    <w:p w14:paraId="2C2790DC" w14:textId="77777777" w:rsidR="009C5C0D" w:rsidRDefault="009C5C0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510"/>
      <w:gridCol w:w="3510"/>
      <w:gridCol w:w="3510"/>
    </w:tblGrid>
    <w:tr w:rsidR="3AA4F917" w14:paraId="5B04413B" w14:textId="77777777" w:rsidTr="3AA4F917">
      <w:trPr>
        <w:trHeight w:val="300"/>
      </w:trPr>
      <w:tc>
        <w:tcPr>
          <w:tcW w:w="3510" w:type="dxa"/>
        </w:tcPr>
        <w:p w14:paraId="63A1CA01" w14:textId="3E06DF0D" w:rsidR="3AA4F917" w:rsidRDefault="3AA4F917" w:rsidP="3AA4F917">
          <w:pPr>
            <w:pStyle w:val="Header"/>
            <w:ind w:left="-115"/>
          </w:pPr>
        </w:p>
      </w:tc>
      <w:tc>
        <w:tcPr>
          <w:tcW w:w="3510" w:type="dxa"/>
        </w:tcPr>
        <w:p w14:paraId="39D1499C" w14:textId="7E7D311D" w:rsidR="3AA4F917" w:rsidRDefault="3AA4F917" w:rsidP="3AA4F917">
          <w:pPr>
            <w:pStyle w:val="Header"/>
            <w:jc w:val="center"/>
          </w:pPr>
        </w:p>
      </w:tc>
      <w:tc>
        <w:tcPr>
          <w:tcW w:w="3510" w:type="dxa"/>
        </w:tcPr>
        <w:p w14:paraId="58E09996" w14:textId="5F8B51D5" w:rsidR="3AA4F917" w:rsidRDefault="3AA4F917" w:rsidP="3AA4F917">
          <w:pPr>
            <w:pStyle w:val="Header"/>
            <w:ind w:right="-115"/>
            <w:jc w:val="right"/>
          </w:pPr>
        </w:p>
      </w:tc>
    </w:tr>
  </w:tbl>
  <w:p w14:paraId="4EC2E807" w14:textId="724B165D" w:rsidR="3AA4F917" w:rsidRDefault="3AA4F917" w:rsidP="3AA4F91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DF10E9" w14:textId="79C9A16F" w:rsidR="00E77A45" w:rsidRPr="006F5D7F" w:rsidRDefault="00E77A45">
    <w:pPr>
      <w:pStyle w:val="Header"/>
      <w:rPr>
        <w:rFonts w:ascii="Arial" w:hAnsi="Arial" w:cs="Arial"/>
      </w:rPr>
    </w:pPr>
    <w:r w:rsidRPr="006F5D7F">
      <w:rPr>
        <w:rFonts w:ascii="Arial" w:hAnsi="Arial" w:cs="Arial"/>
      </w:rPr>
      <w:fldChar w:fldCharType="begin"/>
    </w:r>
    <w:r w:rsidRPr="006F5D7F">
      <w:rPr>
        <w:rFonts w:ascii="Arial" w:hAnsi="Arial" w:cs="Arial"/>
      </w:rPr>
      <w:instrText xml:space="preserve"> SUBJECT </w:instrText>
    </w:r>
    <w:r w:rsidRPr="006F5D7F">
      <w:rPr>
        <w:rFonts w:ascii="Arial" w:hAnsi="Arial" w:cs="Arial"/>
      </w:rPr>
      <w:fldChar w:fldCharType="end"/>
    </w:r>
    <w:r w:rsidRPr="006F5D7F">
      <w:rPr>
        <w:rFonts w:ascii="Arial" w:hAnsi="Arial" w:cs="Arial"/>
      </w:rPr>
      <w:fldChar w:fldCharType="begin"/>
    </w:r>
    <w:r w:rsidRPr="006F5D7F">
      <w:rPr>
        <w:rFonts w:ascii="Arial" w:hAnsi="Arial" w:cs="Arial"/>
      </w:rPr>
      <w:instrText xml:space="preserve"> TITLE </w:instrText>
    </w:r>
    <w:r w:rsidRPr="006F5D7F">
      <w:rPr>
        <w:rFonts w:ascii="Arial" w:hAnsi="Arial" w:cs="Arial"/>
      </w:rPr>
      <w:fldChar w:fldCharType="end"/>
    </w:r>
    <w:r w:rsidR="00B770A3">
      <w:rPr>
        <w:rFonts w:ascii="Arial" w:hAnsi="Arial" w:cs="Arial"/>
      </w:rPr>
      <w:t>D</w:t>
    </w:r>
    <w:r w:rsidR="0001445A">
      <w:rPr>
        <w:rFonts w:ascii="Arial" w:hAnsi="Arial" w:cs="Arial"/>
      </w:rPr>
      <w:t>ANH SÁCH NHÓM</w:t>
    </w:r>
    <w:r>
      <w:rPr>
        <w:rFonts w:ascii="Arial" w:hAnsi="Arial" w:cs="Arial"/>
        <w:noProof/>
      </w:rPr>
      <w:t xml:space="preserve"> </w:t>
    </w:r>
    <w:r w:rsidR="00B93398">
      <w:rPr>
        <w:rFonts w:ascii="Arial" w:hAnsi="Arial" w:cs="Arial"/>
        <w:noProof/>
      </w:rPr>
      <w:t xml:space="preserve">             </w:t>
    </w:r>
    <w:r>
      <w:rPr>
        <w:rFonts w:ascii="Arial" w:hAnsi="Arial" w:cs="Arial"/>
        <w:noProof/>
      </w:rPr>
      <w:t xml:space="preserve">                                                                                       </w:t>
    </w:r>
    <w:r w:rsidR="003463C0">
      <w:rPr>
        <w:rFonts w:ascii="Arial" w:hAnsi="Arial" w:cs="Arial"/>
        <w:noProof/>
      </w:rPr>
      <w:t xml:space="preserve">            </w:t>
    </w:r>
    <w:r>
      <w:rPr>
        <w:rFonts w:ascii="Arial" w:hAnsi="Arial" w:cs="Arial"/>
        <w:noProof/>
      </w:rPr>
      <w:t xml:space="preserve">    </w:t>
    </w:r>
    <w:r w:rsidRPr="006F5D7F">
      <w:rPr>
        <w:rFonts w:ascii="Arial" w:hAnsi="Arial" w:cs="Arial"/>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6123F" w14:textId="17D8F3DA" w:rsidR="00E77A45" w:rsidRPr="00967BF3" w:rsidRDefault="00462CEE" w:rsidP="00967BF3">
    <w:pPr>
      <w:pStyle w:val="Header"/>
      <w:rPr>
        <w:rFonts w:ascii="Arial" w:hAnsi="Arial" w:cs="Arial"/>
      </w:rPr>
    </w:pPr>
    <w:r>
      <w:rPr>
        <w:rFonts w:ascii="Arial" w:hAnsi="Arial" w:cs="Arial"/>
        <w:noProof/>
      </w:rPr>
      <w:t>Bài tập</w:t>
    </w:r>
    <w:r w:rsidR="002C791C">
      <w:rPr>
        <w:rFonts w:ascii="Arial" w:hAnsi="Arial" w:cs="Arial"/>
        <w:noProof/>
      </w:rPr>
      <w:t xml:space="preserve"> </w:t>
    </w:r>
    <w:r>
      <w:rPr>
        <w:rFonts w:ascii="Arial" w:hAnsi="Arial" w:cs="Arial"/>
        <w:noProof/>
      </w:rPr>
      <w:t>– Buổi 1</w:t>
    </w:r>
    <w:r w:rsidR="3AA4F917" w:rsidRPr="3AA4F917">
      <w:rPr>
        <w:rFonts w:ascii="Arial" w:hAnsi="Arial" w:cs="Arial"/>
        <w:noProof/>
      </w:rPr>
      <w:t xml:space="preserve">                                                                                       </w:t>
    </w:r>
    <w:r>
      <w:rPr>
        <w:rFonts w:ascii="Arial" w:hAnsi="Arial" w:cs="Arial"/>
        <w:noProof/>
      </w:rPr>
      <w:t xml:space="preserve">        </w:t>
    </w:r>
    <w:r>
      <w:tab/>
      <w:t xml:space="preserve"> </w:t>
    </w:r>
    <w:r w:rsidR="3AA4F917" w:rsidRPr="3AA4F917">
      <w:rPr>
        <w:rFonts w:ascii="Arial" w:hAnsi="Arial" w:cs="Arial"/>
        <w:noProof/>
      </w:rPr>
      <w:t>Classification: Internal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240BC"/>
    <w:multiLevelType w:val="hybridMultilevel"/>
    <w:tmpl w:val="194CE17A"/>
    <w:lvl w:ilvl="0" w:tplc="8804885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161C4"/>
    <w:multiLevelType w:val="hybridMultilevel"/>
    <w:tmpl w:val="2F12193C"/>
    <w:lvl w:ilvl="0" w:tplc="831A01D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14036F3A"/>
    <w:multiLevelType w:val="hybridMultilevel"/>
    <w:tmpl w:val="8F622FBC"/>
    <w:lvl w:ilvl="0" w:tplc="2B1C1BB0">
      <w:start w:val="1"/>
      <w:numFmt w:val="bullet"/>
      <w:lvlText w:val=""/>
      <w:lvlJc w:val="left"/>
      <w:pPr>
        <w:ind w:left="1080" w:hanging="360"/>
      </w:pPr>
      <w:rPr>
        <w:rFonts w:ascii="Symbol" w:eastAsia="Lucida Sans Unicode" w:hAnsi="Symbol"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4827E0"/>
    <w:multiLevelType w:val="multilevel"/>
    <w:tmpl w:val="1312128C"/>
    <w:lvl w:ilvl="0">
      <w:start w:val="1"/>
      <w:numFmt w:val="decimal"/>
      <w:pStyle w:val="Numbering1"/>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4" w15:restartNumberingAfterBreak="0">
    <w:nsid w:val="23A9392F"/>
    <w:multiLevelType w:val="hybridMultilevel"/>
    <w:tmpl w:val="B262EF04"/>
    <w:lvl w:ilvl="0" w:tplc="FDCC145C">
      <w:start w:val="1"/>
      <w:numFmt w:val="bullet"/>
      <w:pStyle w:val="Bullet2"/>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49818C8"/>
    <w:multiLevelType w:val="hybridMultilevel"/>
    <w:tmpl w:val="29EA5F4C"/>
    <w:lvl w:ilvl="0" w:tplc="A3CA01E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 w15:restartNumberingAfterBreak="0">
    <w:nsid w:val="2CCA087B"/>
    <w:multiLevelType w:val="hybridMultilevel"/>
    <w:tmpl w:val="630E80F4"/>
    <w:lvl w:ilvl="0" w:tplc="86562686">
      <w:numFmt w:val="bullet"/>
      <w:lvlText w:val=""/>
      <w:lvlJc w:val="left"/>
      <w:pPr>
        <w:ind w:left="504" w:hanging="360"/>
      </w:pPr>
      <w:rPr>
        <w:rFonts w:ascii="Symbol" w:eastAsia="Lucida Sans Unicode" w:hAnsi="Symbol" w:cs="Tahoma"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7" w15:restartNumberingAfterBreak="0">
    <w:nsid w:val="2F9772DE"/>
    <w:multiLevelType w:val="hybridMultilevel"/>
    <w:tmpl w:val="0F42BE4E"/>
    <w:lvl w:ilvl="0" w:tplc="407AE2B6">
      <w:numFmt w:val="bullet"/>
      <w:lvlText w:val="-"/>
      <w:lvlJc w:val="left"/>
      <w:pPr>
        <w:ind w:left="720" w:hanging="360"/>
      </w:pPr>
      <w:rPr>
        <w:rFonts w:ascii="Times New Roman" w:eastAsia="Lucida Sans Unicod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C495B"/>
    <w:multiLevelType w:val="hybridMultilevel"/>
    <w:tmpl w:val="B3A8A1E8"/>
    <w:lvl w:ilvl="0" w:tplc="E1AE639A">
      <w:start w:val="1"/>
      <w:numFmt w:val="bullet"/>
      <w:pStyle w:val="Bullet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802603"/>
    <w:multiLevelType w:val="multilevel"/>
    <w:tmpl w:val="DD521FF8"/>
    <w:styleLink w:val="Outline"/>
    <w:lvl w:ilvl="0">
      <w:start w:val="1"/>
      <w:numFmt w:val="decimal"/>
      <w:lvlText w:val="%1."/>
      <w:lvlJc w:val="left"/>
      <w:pPr>
        <w:ind w:left="720" w:hanging="72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0" w15:restartNumberingAfterBreak="0">
    <w:nsid w:val="390C3A29"/>
    <w:multiLevelType w:val="hybridMultilevel"/>
    <w:tmpl w:val="1F3A5522"/>
    <w:lvl w:ilvl="0" w:tplc="0409000B">
      <w:start w:val="1"/>
      <w:numFmt w:val="bullet"/>
      <w:lvlText w:val=""/>
      <w:lvlJc w:val="left"/>
      <w:pPr>
        <w:ind w:left="1080" w:hanging="360"/>
      </w:pPr>
      <w:rPr>
        <w:rFonts w:ascii="Wingdings" w:hAnsi="Wingdings" w:hint="default"/>
      </w:r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1E7E12"/>
    <w:multiLevelType w:val="hybridMultilevel"/>
    <w:tmpl w:val="D390D6A4"/>
    <w:lvl w:ilvl="0" w:tplc="832EDA50">
      <w:numFmt w:val="bullet"/>
      <w:lvlText w:val=""/>
      <w:lvlJc w:val="left"/>
      <w:pPr>
        <w:ind w:left="720" w:hanging="360"/>
      </w:pPr>
      <w:rPr>
        <w:rFonts w:ascii="Symbol" w:eastAsia="Lucida Sans Unicod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D42A56"/>
    <w:multiLevelType w:val="multilevel"/>
    <w:tmpl w:val="DFE876BA"/>
    <w:styleLink w:val="WWOutlineListStyle"/>
    <w:lvl w:ilvl="0">
      <w:start w:val="1"/>
      <w:numFmt w:val="decimal"/>
      <w:lvlText w:val="%1."/>
      <w:lvlJc w:val="left"/>
      <w:pPr>
        <w:ind w:left="720" w:hanging="72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3" w15:restartNumberingAfterBreak="0">
    <w:nsid w:val="560F3C1C"/>
    <w:multiLevelType w:val="hybridMultilevel"/>
    <w:tmpl w:val="A0F675B4"/>
    <w:lvl w:ilvl="0" w:tplc="FB18919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5A7507EA"/>
    <w:multiLevelType w:val="hybridMultilevel"/>
    <w:tmpl w:val="8E62E140"/>
    <w:lvl w:ilvl="0" w:tplc="7C36BE1C">
      <w:numFmt w:val="bullet"/>
      <w:lvlText w:val="-"/>
      <w:lvlJc w:val="left"/>
      <w:pPr>
        <w:ind w:left="504" w:hanging="360"/>
      </w:pPr>
      <w:rPr>
        <w:rFonts w:ascii="Times New Roman" w:eastAsia="Lucida Sans Unicode" w:hAnsi="Times New Roman" w:cs="Times New Roman" w:hint="default"/>
      </w:rPr>
    </w:lvl>
    <w:lvl w:ilvl="1" w:tplc="04090003">
      <w:start w:val="1"/>
      <w:numFmt w:val="bullet"/>
      <w:lvlText w:val="o"/>
      <w:lvlJc w:val="left"/>
      <w:pPr>
        <w:ind w:left="1224" w:hanging="360"/>
      </w:pPr>
      <w:rPr>
        <w:rFonts w:ascii="Courier New" w:hAnsi="Courier New" w:cs="Courier New" w:hint="default"/>
      </w:rPr>
    </w:lvl>
    <w:lvl w:ilvl="2" w:tplc="04090005">
      <w:start w:val="1"/>
      <w:numFmt w:val="bullet"/>
      <w:lvlText w:val=""/>
      <w:lvlJc w:val="left"/>
      <w:pPr>
        <w:ind w:left="1944" w:hanging="360"/>
      </w:pPr>
      <w:rPr>
        <w:rFonts w:ascii="Wingdings" w:hAnsi="Wingdings" w:hint="default"/>
      </w:rPr>
    </w:lvl>
    <w:lvl w:ilvl="3" w:tplc="FF2CC736">
      <w:start w:val="1"/>
      <w:numFmt w:val="bullet"/>
      <w:lvlText w:val=""/>
      <w:lvlJc w:val="left"/>
      <w:pPr>
        <w:ind w:left="2664" w:hanging="360"/>
      </w:pPr>
      <w:rPr>
        <w:rFonts w:ascii="Symbol" w:eastAsia="Lucida Sans Unicode" w:hAnsi="Symbol" w:cs="Tahoma"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5" w15:restartNumberingAfterBreak="0">
    <w:nsid w:val="61472F6D"/>
    <w:multiLevelType w:val="hybridMultilevel"/>
    <w:tmpl w:val="032E59BA"/>
    <w:lvl w:ilvl="0" w:tplc="A154C31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6" w15:restartNumberingAfterBreak="0">
    <w:nsid w:val="641B388A"/>
    <w:multiLevelType w:val="multilevel"/>
    <w:tmpl w:val="775CA086"/>
    <w:styleLink w:val="List11"/>
    <w:lvl w:ilvl="0">
      <w:numFmt w:val="bullet"/>
      <w:lvlText w:val=""/>
      <w:lvlJc w:val="left"/>
      <w:pPr>
        <w:ind w:left="1080" w:hanging="360"/>
      </w:pPr>
      <w:rPr>
        <w:rFonts w:ascii="OpenSymbol" w:eastAsia="OpenSymbol" w:hAnsi="OpenSymbol" w:cs="OpenSymbol"/>
        <w:shd w:val="clear" w:color="auto" w:fill="auto"/>
      </w:rPr>
    </w:lvl>
    <w:lvl w:ilvl="1">
      <w:numFmt w:val="bullet"/>
      <w:lvlText w:val=""/>
      <w:lvlJc w:val="left"/>
      <w:pPr>
        <w:ind w:left="1440" w:hanging="360"/>
      </w:pPr>
      <w:rPr>
        <w:rFonts w:ascii="OpenSymbol" w:eastAsia="OpenSymbol" w:hAnsi="OpenSymbol" w:cs="OpenSymbol"/>
        <w:shd w:val="clear" w:color="auto" w:fill="auto"/>
      </w:rPr>
    </w:lvl>
    <w:lvl w:ilvl="2">
      <w:numFmt w:val="bullet"/>
      <w:lvlText w:val="✔"/>
      <w:lvlJc w:val="left"/>
      <w:pPr>
        <w:ind w:left="1800" w:hanging="360"/>
      </w:pPr>
      <w:rPr>
        <w:rFonts w:ascii="OpenSymbol" w:eastAsia="OpenSymbol" w:hAnsi="OpenSymbol" w:cs="OpenSymbol"/>
        <w:shd w:val="clear" w:color="auto" w:fill="auto"/>
      </w:rPr>
    </w:lvl>
    <w:lvl w:ilvl="3">
      <w:numFmt w:val="bullet"/>
      <w:lvlText w:val=""/>
      <w:lvlJc w:val="left"/>
      <w:pPr>
        <w:ind w:left="2160" w:hanging="360"/>
      </w:pPr>
      <w:rPr>
        <w:rFonts w:ascii="Webdings" w:eastAsia="OpenSymbol" w:hAnsi="Webdings" w:cs="OpenSymbol"/>
        <w:shd w:val="clear" w:color="auto" w:fill="auto"/>
      </w:rPr>
    </w:lvl>
    <w:lvl w:ilvl="4">
      <w:numFmt w:val="bullet"/>
      <w:lvlText w:val=""/>
      <w:lvlJc w:val="left"/>
      <w:pPr>
        <w:ind w:left="1134" w:hanging="227"/>
      </w:pPr>
      <w:rPr>
        <w:rFonts w:ascii="Wingdings" w:eastAsia="OpenSymbol" w:hAnsi="Wingdings" w:cs="OpenSymbol"/>
        <w:shd w:val="clear" w:color="auto" w:fill="auto"/>
      </w:rPr>
    </w:lvl>
    <w:lvl w:ilvl="5">
      <w:numFmt w:val="bullet"/>
      <w:lvlText w:val=""/>
      <w:lvlJc w:val="left"/>
      <w:pPr>
        <w:ind w:left="1361" w:hanging="227"/>
      </w:pPr>
      <w:rPr>
        <w:rFonts w:ascii="Wingdings" w:eastAsia="OpenSymbol" w:hAnsi="Wingdings" w:cs="OpenSymbol"/>
        <w:shd w:val="clear" w:color="auto" w:fill="auto"/>
      </w:rPr>
    </w:lvl>
    <w:lvl w:ilvl="6">
      <w:numFmt w:val="bullet"/>
      <w:lvlText w:val=""/>
      <w:lvlJc w:val="left"/>
      <w:pPr>
        <w:ind w:left="1587" w:hanging="227"/>
      </w:pPr>
      <w:rPr>
        <w:rFonts w:ascii="Wingdings" w:eastAsia="OpenSymbol" w:hAnsi="Wingdings" w:cs="OpenSymbol"/>
        <w:shd w:val="clear" w:color="auto" w:fill="auto"/>
      </w:rPr>
    </w:lvl>
    <w:lvl w:ilvl="7">
      <w:numFmt w:val="bullet"/>
      <w:lvlText w:val=""/>
      <w:lvlJc w:val="left"/>
      <w:pPr>
        <w:ind w:left="1814" w:hanging="227"/>
      </w:pPr>
      <w:rPr>
        <w:rFonts w:ascii="Wingdings" w:eastAsia="OpenSymbol" w:hAnsi="Wingdings" w:cs="OpenSymbol"/>
        <w:shd w:val="clear" w:color="auto" w:fill="auto"/>
      </w:rPr>
    </w:lvl>
    <w:lvl w:ilvl="8">
      <w:numFmt w:val="bullet"/>
      <w:lvlText w:val=""/>
      <w:lvlJc w:val="left"/>
      <w:pPr>
        <w:ind w:left="2041" w:hanging="227"/>
      </w:pPr>
      <w:rPr>
        <w:rFonts w:ascii="Wingdings" w:eastAsia="OpenSymbol" w:hAnsi="Wingdings" w:cs="OpenSymbol"/>
        <w:shd w:val="clear" w:color="auto" w:fill="auto"/>
      </w:rPr>
    </w:lvl>
  </w:abstractNum>
  <w:abstractNum w:abstractNumId="17" w15:restartNumberingAfterBreak="0">
    <w:nsid w:val="676F4D35"/>
    <w:multiLevelType w:val="hybridMultilevel"/>
    <w:tmpl w:val="F0FA43EE"/>
    <w:lvl w:ilvl="0" w:tplc="07269D52">
      <w:numFmt w:val="bullet"/>
      <w:lvlText w:val="-"/>
      <w:lvlJc w:val="left"/>
      <w:pPr>
        <w:ind w:left="648" w:hanging="360"/>
      </w:pPr>
      <w:rPr>
        <w:rFonts w:ascii="Times New Roman" w:eastAsia="Lucida Sans Unicode"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15:restartNumberingAfterBreak="0">
    <w:nsid w:val="68986641"/>
    <w:multiLevelType w:val="multilevel"/>
    <w:tmpl w:val="3D22916E"/>
    <w:styleLink w:val="Numbering21"/>
    <w:lvl w:ilvl="0">
      <w:start w:val="1"/>
      <w:numFmt w:val="decimal"/>
      <w:pStyle w:val="Numbering2"/>
      <w:lvlText w:val="[%1]"/>
      <w:lvlJc w:val="left"/>
      <w:pPr>
        <w:ind w:left="1080" w:hanging="360"/>
      </w:pPr>
    </w:lvl>
    <w:lvl w:ilvl="1">
      <w:start w:val="2"/>
      <w:numFmt w:val="decimal"/>
      <w:lvlText w:val="[%2]"/>
      <w:lvlJc w:val="left"/>
      <w:pPr>
        <w:ind w:left="1440" w:hanging="360"/>
      </w:pPr>
    </w:lvl>
    <w:lvl w:ilvl="2">
      <w:start w:val="3"/>
      <w:numFmt w:val="decimal"/>
      <w:lvlText w:val="[%3]"/>
      <w:lvlJc w:val="left"/>
      <w:pPr>
        <w:ind w:left="1800" w:hanging="360"/>
      </w:pPr>
    </w:lvl>
    <w:lvl w:ilvl="3">
      <w:start w:val="4"/>
      <w:numFmt w:val="decimal"/>
      <w:lvlText w:val="%4"/>
      <w:lvlJc w:val="left"/>
      <w:pPr>
        <w:ind w:left="1842" w:hanging="709"/>
      </w:pPr>
    </w:lvl>
    <w:lvl w:ilvl="4">
      <w:start w:val="5"/>
      <w:numFmt w:val="decimal"/>
      <w:lvlText w:val="%5"/>
      <w:lvlJc w:val="left"/>
      <w:pPr>
        <w:ind w:left="2692" w:hanging="850"/>
      </w:pPr>
    </w:lvl>
    <w:lvl w:ilvl="5">
      <w:start w:val="6"/>
      <w:numFmt w:val="decimal"/>
      <w:lvlText w:val="%6"/>
      <w:lvlJc w:val="left"/>
      <w:pPr>
        <w:ind w:left="3713" w:hanging="1021"/>
      </w:pPr>
    </w:lvl>
    <w:lvl w:ilvl="6">
      <w:start w:val="7"/>
      <w:numFmt w:val="decimal"/>
      <w:lvlText w:val="%7"/>
      <w:lvlJc w:val="left"/>
      <w:pPr>
        <w:ind w:left="5017" w:hanging="1304"/>
      </w:pPr>
    </w:lvl>
    <w:lvl w:ilvl="7">
      <w:start w:val="8"/>
      <w:numFmt w:val="decimal"/>
      <w:lvlText w:val="%8"/>
      <w:lvlJc w:val="left"/>
      <w:pPr>
        <w:ind w:left="6491" w:hanging="1474"/>
      </w:pPr>
    </w:lvl>
    <w:lvl w:ilvl="8">
      <w:start w:val="9"/>
      <w:numFmt w:val="decimal"/>
      <w:lvlText w:val="%9"/>
      <w:lvlJc w:val="left"/>
      <w:pPr>
        <w:ind w:left="8079" w:hanging="1588"/>
      </w:pPr>
    </w:lvl>
  </w:abstractNum>
  <w:abstractNum w:abstractNumId="19" w15:restartNumberingAfterBreak="0">
    <w:nsid w:val="6AB7365C"/>
    <w:multiLevelType w:val="hybridMultilevel"/>
    <w:tmpl w:val="E5FA6EE2"/>
    <w:lvl w:ilvl="0" w:tplc="71D470D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0" w15:restartNumberingAfterBreak="0">
    <w:nsid w:val="6ABB5042"/>
    <w:multiLevelType w:val="multilevel"/>
    <w:tmpl w:val="8866121C"/>
    <w:lvl w:ilvl="0">
      <w:numFmt w:val="bullet"/>
      <w:pStyle w:val="List2"/>
      <w:lvlText w:val=""/>
      <w:lvlJc w:val="left"/>
      <w:pPr>
        <w:ind w:left="1080" w:hanging="360"/>
      </w:pPr>
      <w:rPr>
        <w:rFonts w:ascii="OpenSymbol" w:hAnsi="OpenSymbol"/>
      </w:rPr>
    </w:lvl>
    <w:lvl w:ilvl="1">
      <w:numFmt w:val="bullet"/>
      <w:lvlText w:val=""/>
      <w:lvlJc w:val="left"/>
      <w:pPr>
        <w:ind w:left="1440" w:hanging="360"/>
      </w:pPr>
      <w:rPr>
        <w:rFonts w:ascii="OpenSymbol" w:hAnsi="OpenSymbol"/>
      </w:rPr>
    </w:lvl>
    <w:lvl w:ilvl="2">
      <w:numFmt w:val="bullet"/>
      <w:lvlText w:val=""/>
      <w:lvlJc w:val="left"/>
      <w:pPr>
        <w:ind w:left="1800" w:hanging="360"/>
      </w:pPr>
      <w:rPr>
        <w:rFonts w:ascii="OpenSymbol" w:hAnsi="OpenSymbol"/>
      </w:rPr>
    </w:lvl>
    <w:lvl w:ilvl="3">
      <w:numFmt w:val="bullet"/>
      <w:lvlText w:val="–"/>
      <w:lvlJc w:val="left"/>
      <w:pPr>
        <w:ind w:left="680" w:hanging="170"/>
      </w:pPr>
      <w:rPr>
        <w:rFonts w:ascii="OpenSymbol" w:hAnsi="OpenSymbol"/>
      </w:rPr>
    </w:lvl>
    <w:lvl w:ilvl="4">
      <w:numFmt w:val="bullet"/>
      <w:lvlText w:val="–"/>
      <w:lvlJc w:val="left"/>
      <w:pPr>
        <w:ind w:left="850" w:hanging="170"/>
      </w:pPr>
      <w:rPr>
        <w:rFonts w:ascii="OpenSymbol" w:hAnsi="OpenSymbol"/>
      </w:rPr>
    </w:lvl>
    <w:lvl w:ilvl="5">
      <w:numFmt w:val="bullet"/>
      <w:lvlText w:val="–"/>
      <w:lvlJc w:val="left"/>
      <w:pPr>
        <w:ind w:left="1020" w:hanging="170"/>
      </w:pPr>
      <w:rPr>
        <w:rFonts w:ascii="OpenSymbol" w:hAnsi="OpenSymbol"/>
      </w:rPr>
    </w:lvl>
    <w:lvl w:ilvl="6">
      <w:numFmt w:val="bullet"/>
      <w:lvlText w:val="–"/>
      <w:lvlJc w:val="left"/>
      <w:pPr>
        <w:ind w:left="1191" w:hanging="170"/>
      </w:pPr>
      <w:rPr>
        <w:rFonts w:ascii="OpenSymbol" w:hAnsi="OpenSymbol"/>
      </w:rPr>
    </w:lvl>
    <w:lvl w:ilvl="7">
      <w:numFmt w:val="bullet"/>
      <w:lvlText w:val="–"/>
      <w:lvlJc w:val="left"/>
      <w:pPr>
        <w:ind w:left="1361" w:hanging="170"/>
      </w:pPr>
      <w:rPr>
        <w:rFonts w:ascii="OpenSymbol" w:hAnsi="OpenSymbol"/>
      </w:rPr>
    </w:lvl>
    <w:lvl w:ilvl="8">
      <w:numFmt w:val="bullet"/>
      <w:lvlText w:val="–"/>
      <w:lvlJc w:val="left"/>
      <w:pPr>
        <w:ind w:left="1531" w:hanging="170"/>
      </w:pPr>
      <w:rPr>
        <w:rFonts w:ascii="OpenSymbol" w:hAnsi="OpenSymbol"/>
      </w:rPr>
    </w:lvl>
  </w:abstractNum>
  <w:abstractNum w:abstractNumId="21" w15:restartNumberingAfterBreak="0">
    <w:nsid w:val="6AC8587B"/>
    <w:multiLevelType w:val="multilevel"/>
    <w:tmpl w:val="4CB4FF60"/>
    <w:styleLink w:val="List21"/>
    <w:lvl w:ilvl="0">
      <w:numFmt w:val="bullet"/>
      <w:lvlText w:val=""/>
      <w:lvlJc w:val="left"/>
      <w:pPr>
        <w:ind w:left="1080" w:hanging="360"/>
      </w:pPr>
      <w:rPr>
        <w:rFonts w:ascii="OpenSymbol" w:hAnsi="OpenSymbol"/>
      </w:rPr>
    </w:lvl>
    <w:lvl w:ilvl="1">
      <w:numFmt w:val="bullet"/>
      <w:lvlText w:val=""/>
      <w:lvlJc w:val="left"/>
      <w:pPr>
        <w:ind w:left="1440" w:hanging="360"/>
      </w:pPr>
      <w:rPr>
        <w:rFonts w:ascii="OpenSymbol" w:hAnsi="OpenSymbol"/>
      </w:rPr>
    </w:lvl>
    <w:lvl w:ilvl="2">
      <w:numFmt w:val="bullet"/>
      <w:lvlText w:val=""/>
      <w:lvlJc w:val="left"/>
      <w:pPr>
        <w:ind w:left="1800" w:hanging="360"/>
      </w:pPr>
      <w:rPr>
        <w:rFonts w:ascii="OpenSymbol" w:hAnsi="OpenSymbol"/>
      </w:rPr>
    </w:lvl>
    <w:lvl w:ilvl="3">
      <w:numFmt w:val="bullet"/>
      <w:lvlText w:val="–"/>
      <w:lvlJc w:val="left"/>
      <w:pPr>
        <w:ind w:left="680" w:hanging="170"/>
      </w:pPr>
      <w:rPr>
        <w:rFonts w:ascii="OpenSymbol" w:hAnsi="OpenSymbol"/>
      </w:rPr>
    </w:lvl>
    <w:lvl w:ilvl="4">
      <w:numFmt w:val="bullet"/>
      <w:lvlText w:val="–"/>
      <w:lvlJc w:val="left"/>
      <w:pPr>
        <w:ind w:left="850" w:hanging="170"/>
      </w:pPr>
      <w:rPr>
        <w:rFonts w:ascii="OpenSymbol" w:hAnsi="OpenSymbol"/>
      </w:rPr>
    </w:lvl>
    <w:lvl w:ilvl="5">
      <w:numFmt w:val="bullet"/>
      <w:lvlText w:val="–"/>
      <w:lvlJc w:val="left"/>
      <w:pPr>
        <w:ind w:left="1020" w:hanging="170"/>
      </w:pPr>
      <w:rPr>
        <w:rFonts w:ascii="OpenSymbol" w:hAnsi="OpenSymbol"/>
      </w:rPr>
    </w:lvl>
    <w:lvl w:ilvl="6">
      <w:numFmt w:val="bullet"/>
      <w:lvlText w:val="–"/>
      <w:lvlJc w:val="left"/>
      <w:pPr>
        <w:ind w:left="1191" w:hanging="170"/>
      </w:pPr>
      <w:rPr>
        <w:rFonts w:ascii="OpenSymbol" w:hAnsi="OpenSymbol"/>
      </w:rPr>
    </w:lvl>
    <w:lvl w:ilvl="7">
      <w:numFmt w:val="bullet"/>
      <w:lvlText w:val="–"/>
      <w:lvlJc w:val="left"/>
      <w:pPr>
        <w:ind w:left="1361" w:hanging="170"/>
      </w:pPr>
      <w:rPr>
        <w:rFonts w:ascii="OpenSymbol" w:hAnsi="OpenSymbol"/>
      </w:rPr>
    </w:lvl>
    <w:lvl w:ilvl="8">
      <w:numFmt w:val="bullet"/>
      <w:lvlText w:val="–"/>
      <w:lvlJc w:val="left"/>
      <w:pPr>
        <w:ind w:left="1531" w:hanging="170"/>
      </w:pPr>
      <w:rPr>
        <w:rFonts w:ascii="OpenSymbol" w:hAnsi="OpenSymbol"/>
      </w:rPr>
    </w:lvl>
  </w:abstractNum>
  <w:abstractNum w:abstractNumId="22" w15:restartNumberingAfterBreak="0">
    <w:nsid w:val="6F5D06E4"/>
    <w:multiLevelType w:val="multilevel"/>
    <w:tmpl w:val="2B7C90D2"/>
    <w:styleLink w:val="Numbering11"/>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3" w15:restartNumberingAfterBreak="0">
    <w:nsid w:val="72545929"/>
    <w:multiLevelType w:val="multilevel"/>
    <w:tmpl w:val="8F4601F2"/>
    <w:lvl w:ilvl="0">
      <w:start w:val="1"/>
      <w:numFmt w:val="decimal"/>
      <w:pStyle w:val="Heading1"/>
      <w:suff w:val="space"/>
      <w:lvlText w:val="%1."/>
      <w:lvlJc w:val="left"/>
      <w:pPr>
        <w:ind w:left="0" w:firstLine="0"/>
      </w:pPr>
      <w:rPr>
        <w:rFonts w:ascii="Times New Roman" w:hAnsi="Times New Roman" w:hint="default"/>
        <w:b/>
        <w:i w:val="0"/>
        <w:sz w:val="26"/>
      </w:rPr>
    </w:lvl>
    <w:lvl w:ilvl="1">
      <w:start w:val="1"/>
      <w:numFmt w:val="decimal"/>
      <w:pStyle w:val="Heading2"/>
      <w:suff w:val="space"/>
      <w:lvlText w:val="%1.%2."/>
      <w:lvlJc w:val="left"/>
      <w:pPr>
        <w:ind w:left="6030" w:firstLine="0"/>
      </w:pPr>
      <w:rPr>
        <w:rFonts w:ascii="Times New Roman" w:hAnsi="Times New Roman" w:hint="default"/>
        <w:b/>
        <w:i w:val="0"/>
        <w:sz w:val="26"/>
      </w:rPr>
    </w:lvl>
    <w:lvl w:ilvl="2">
      <w:start w:val="1"/>
      <w:numFmt w:val="decimal"/>
      <w:pStyle w:val="Heading3"/>
      <w:suff w:val="space"/>
      <w:lvlText w:val="%1.%2.%3."/>
      <w:lvlJc w:val="left"/>
      <w:pPr>
        <w:ind w:left="1800" w:firstLine="0"/>
      </w:pPr>
      <w:rPr>
        <w:rFonts w:ascii="Times New Roman" w:hAnsi="Times New Roman" w:hint="default"/>
        <w:b/>
        <w:i w:val="0"/>
        <w:sz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73F96040"/>
    <w:multiLevelType w:val="hybridMultilevel"/>
    <w:tmpl w:val="94F61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500159"/>
    <w:multiLevelType w:val="hybridMultilevel"/>
    <w:tmpl w:val="CB84442C"/>
    <w:lvl w:ilvl="0" w:tplc="C862DF96">
      <w:start w:val="1"/>
      <w:numFmt w:val="decimal"/>
      <w:lvlText w:val="%1."/>
      <w:lvlJc w:val="left"/>
      <w:pPr>
        <w:ind w:left="504" w:hanging="360"/>
      </w:pPr>
      <w:rPr>
        <w:rFonts w:ascii="Times New Roman" w:hAnsi="Times New Roman" w:cs="Times New Roman"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6" w15:restartNumberingAfterBreak="0">
    <w:nsid w:val="77082D82"/>
    <w:multiLevelType w:val="hybridMultilevel"/>
    <w:tmpl w:val="A5DA09C2"/>
    <w:lvl w:ilvl="0" w:tplc="04090011">
      <w:start w:val="1"/>
      <w:numFmt w:val="decimal"/>
      <w:lvlText w:val="%1)"/>
      <w:lvlJc w:val="left"/>
      <w:pPr>
        <w:ind w:left="1080" w:hanging="360"/>
      </w:pPr>
      <w:rPr>
        <w:rFonts w:hint="default"/>
      </w:r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4B56EB"/>
    <w:multiLevelType w:val="hybridMultilevel"/>
    <w:tmpl w:val="36DAACF8"/>
    <w:lvl w:ilvl="0" w:tplc="4F18DB4A">
      <w:start w:val="1"/>
      <w:numFmt w:val="bullet"/>
      <w:lvlText w:val=""/>
      <w:lvlJc w:val="left"/>
      <w:pPr>
        <w:ind w:left="648" w:hanging="360"/>
      </w:pPr>
      <w:rPr>
        <w:rFonts w:ascii="Symbol" w:eastAsia="Lucida Sans Unicode" w:hAnsi="Symbol" w:cs="Tahoma" w:hint="default"/>
        <w:b w:val="0"/>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8" w15:restartNumberingAfterBreak="0">
    <w:nsid w:val="7ED32E1A"/>
    <w:multiLevelType w:val="multilevel"/>
    <w:tmpl w:val="B7DE76C2"/>
    <w:styleLink w:val="List31"/>
    <w:lvl w:ilvl="0">
      <w:numFmt w:val="bullet"/>
      <w:pStyle w:val="List3"/>
      <w:lvlText w:val=""/>
      <w:lvlJc w:val="left"/>
      <w:pPr>
        <w:ind w:left="216" w:hanging="216"/>
      </w:pPr>
      <w:rPr>
        <w:rFonts w:ascii="OpenSymbol" w:hAnsi="OpenSymbol"/>
      </w:rPr>
    </w:lvl>
    <w:lvl w:ilvl="1">
      <w:numFmt w:val="bullet"/>
      <w:lvlText w:val=""/>
      <w:lvlJc w:val="left"/>
      <w:pPr>
        <w:ind w:left="432" w:hanging="216"/>
      </w:pPr>
      <w:rPr>
        <w:rFonts w:ascii="OpenSymbol" w:hAnsi="OpenSymbol"/>
      </w:rPr>
    </w:lvl>
    <w:lvl w:ilvl="2">
      <w:numFmt w:val="bullet"/>
      <w:lvlText w:val="✔"/>
      <w:lvlJc w:val="left"/>
      <w:pPr>
        <w:ind w:left="648" w:hanging="216"/>
      </w:pPr>
      <w:rPr>
        <w:rFonts w:ascii="OpenSymbol" w:hAnsi="OpenSymbol"/>
      </w:rPr>
    </w:lvl>
    <w:lvl w:ilvl="3">
      <w:numFmt w:val="bullet"/>
      <w:lvlText w:val=""/>
      <w:lvlJc w:val="left"/>
      <w:pPr>
        <w:ind w:left="1080" w:hanging="360"/>
      </w:pPr>
      <w:rPr>
        <w:rFonts w:ascii="OpenSymbol" w:hAnsi="OpenSymbol"/>
      </w:rPr>
    </w:lvl>
    <w:lvl w:ilvl="4">
      <w:numFmt w:val="bullet"/>
      <w:lvlText w:val=""/>
      <w:lvlJc w:val="left"/>
      <w:pPr>
        <w:ind w:left="1080" w:hanging="360"/>
      </w:pPr>
      <w:rPr>
        <w:rFonts w:ascii="OpenSymbol" w:hAnsi="OpenSymbol"/>
      </w:rPr>
    </w:lvl>
    <w:lvl w:ilvl="5">
      <w:numFmt w:val="bullet"/>
      <w:lvlText w:val=""/>
      <w:lvlJc w:val="left"/>
      <w:pPr>
        <w:ind w:left="1080" w:hanging="360"/>
      </w:pPr>
      <w:rPr>
        <w:rFonts w:ascii="OpenSymbol" w:hAnsi="OpenSymbol"/>
      </w:rPr>
    </w:lvl>
    <w:lvl w:ilvl="6">
      <w:numFmt w:val="bullet"/>
      <w:lvlText w:val=""/>
      <w:lvlJc w:val="left"/>
      <w:pPr>
        <w:ind w:left="1080" w:hanging="360"/>
      </w:pPr>
      <w:rPr>
        <w:rFonts w:ascii="OpenSymbol" w:hAnsi="OpenSymbol"/>
      </w:rPr>
    </w:lvl>
    <w:lvl w:ilvl="7">
      <w:numFmt w:val="bullet"/>
      <w:lvlText w:val=""/>
      <w:lvlJc w:val="left"/>
      <w:pPr>
        <w:ind w:left="1080" w:hanging="360"/>
      </w:pPr>
      <w:rPr>
        <w:rFonts w:ascii="OpenSymbol" w:hAnsi="OpenSymbol"/>
      </w:rPr>
    </w:lvl>
    <w:lvl w:ilvl="8">
      <w:numFmt w:val="bullet"/>
      <w:lvlText w:val=""/>
      <w:lvlJc w:val="left"/>
      <w:pPr>
        <w:ind w:left="1080" w:hanging="360"/>
      </w:pPr>
      <w:rPr>
        <w:rFonts w:ascii="OpenSymbol" w:hAnsi="OpenSymbol"/>
      </w:rPr>
    </w:lvl>
  </w:abstractNum>
  <w:num w:numId="1">
    <w:abstractNumId w:val="12"/>
  </w:num>
  <w:num w:numId="2">
    <w:abstractNumId w:val="18"/>
  </w:num>
  <w:num w:numId="3">
    <w:abstractNumId w:val="28"/>
  </w:num>
  <w:num w:numId="4">
    <w:abstractNumId w:val="16"/>
  </w:num>
  <w:num w:numId="5">
    <w:abstractNumId w:val="20"/>
  </w:num>
  <w:num w:numId="6">
    <w:abstractNumId w:val="21"/>
  </w:num>
  <w:num w:numId="7">
    <w:abstractNumId w:val="28"/>
  </w:num>
  <w:num w:numId="8">
    <w:abstractNumId w:val="3"/>
  </w:num>
  <w:num w:numId="9">
    <w:abstractNumId w:val="22"/>
  </w:num>
  <w:num w:numId="10">
    <w:abstractNumId w:val="18"/>
  </w:num>
  <w:num w:numId="11">
    <w:abstractNumId w:val="9"/>
  </w:num>
  <w:num w:numId="12">
    <w:abstractNumId w:val="23"/>
  </w:num>
  <w:num w:numId="13">
    <w:abstractNumId w:val="8"/>
  </w:num>
  <w:num w:numId="14">
    <w:abstractNumId w:val="4"/>
  </w:num>
  <w:num w:numId="15">
    <w:abstractNumId w:val="10"/>
  </w:num>
  <w:num w:numId="16">
    <w:abstractNumId w:val="26"/>
  </w:num>
  <w:num w:numId="17">
    <w:abstractNumId w:val="24"/>
  </w:num>
  <w:num w:numId="18">
    <w:abstractNumId w:val="17"/>
  </w:num>
  <w:num w:numId="19">
    <w:abstractNumId w:val="0"/>
  </w:num>
  <w:num w:numId="20">
    <w:abstractNumId w:val="14"/>
  </w:num>
  <w:num w:numId="21">
    <w:abstractNumId w:val="25"/>
  </w:num>
  <w:num w:numId="22">
    <w:abstractNumId w:val="13"/>
  </w:num>
  <w:num w:numId="23">
    <w:abstractNumId w:val="15"/>
  </w:num>
  <w:num w:numId="24">
    <w:abstractNumId w:val="27"/>
  </w:num>
  <w:num w:numId="25">
    <w:abstractNumId w:val="19"/>
  </w:num>
  <w:num w:numId="26">
    <w:abstractNumId w:val="1"/>
  </w:num>
  <w:num w:numId="27">
    <w:abstractNumId w:val="6"/>
  </w:num>
  <w:num w:numId="28">
    <w:abstractNumId w:val="7"/>
  </w:num>
  <w:num w:numId="29">
    <w:abstractNumId w:val="11"/>
  </w:num>
  <w:num w:numId="30">
    <w:abstractNumId w:val="5"/>
  </w:num>
  <w:num w:numId="31">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185"/>
    <w:rsid w:val="00000673"/>
    <w:rsid w:val="00000876"/>
    <w:rsid w:val="00000A2A"/>
    <w:rsid w:val="0000297A"/>
    <w:rsid w:val="0000561A"/>
    <w:rsid w:val="000064E6"/>
    <w:rsid w:val="0000704B"/>
    <w:rsid w:val="000071B2"/>
    <w:rsid w:val="00010609"/>
    <w:rsid w:val="00011539"/>
    <w:rsid w:val="000121C2"/>
    <w:rsid w:val="000123CB"/>
    <w:rsid w:val="00012843"/>
    <w:rsid w:val="000130FC"/>
    <w:rsid w:val="0001311B"/>
    <w:rsid w:val="0001445A"/>
    <w:rsid w:val="000146CB"/>
    <w:rsid w:val="000148E2"/>
    <w:rsid w:val="0001557A"/>
    <w:rsid w:val="000178D1"/>
    <w:rsid w:val="00020BCB"/>
    <w:rsid w:val="000211E7"/>
    <w:rsid w:val="0002507F"/>
    <w:rsid w:val="00025C05"/>
    <w:rsid w:val="00026227"/>
    <w:rsid w:val="00026800"/>
    <w:rsid w:val="00026977"/>
    <w:rsid w:val="00030F5B"/>
    <w:rsid w:val="000312CC"/>
    <w:rsid w:val="00031310"/>
    <w:rsid w:val="00032402"/>
    <w:rsid w:val="00033C43"/>
    <w:rsid w:val="000341E0"/>
    <w:rsid w:val="00034527"/>
    <w:rsid w:val="00036BC6"/>
    <w:rsid w:val="0003759A"/>
    <w:rsid w:val="0003775D"/>
    <w:rsid w:val="00040D90"/>
    <w:rsid w:val="000427CC"/>
    <w:rsid w:val="00043249"/>
    <w:rsid w:val="0004368B"/>
    <w:rsid w:val="000450F6"/>
    <w:rsid w:val="000452D4"/>
    <w:rsid w:val="00045C9E"/>
    <w:rsid w:val="00046722"/>
    <w:rsid w:val="00047630"/>
    <w:rsid w:val="00050986"/>
    <w:rsid w:val="00052427"/>
    <w:rsid w:val="000540E6"/>
    <w:rsid w:val="000546B4"/>
    <w:rsid w:val="0005645B"/>
    <w:rsid w:val="00057BB9"/>
    <w:rsid w:val="000602C5"/>
    <w:rsid w:val="00060956"/>
    <w:rsid w:val="00061BDA"/>
    <w:rsid w:val="00062695"/>
    <w:rsid w:val="00063B41"/>
    <w:rsid w:val="00064865"/>
    <w:rsid w:val="00064EC2"/>
    <w:rsid w:val="00065191"/>
    <w:rsid w:val="0006598D"/>
    <w:rsid w:val="000674C4"/>
    <w:rsid w:val="00070510"/>
    <w:rsid w:val="00071428"/>
    <w:rsid w:val="0007168F"/>
    <w:rsid w:val="00071960"/>
    <w:rsid w:val="00071AEB"/>
    <w:rsid w:val="00071CA2"/>
    <w:rsid w:val="00071E4B"/>
    <w:rsid w:val="0007327F"/>
    <w:rsid w:val="00074909"/>
    <w:rsid w:val="0007551D"/>
    <w:rsid w:val="000767A4"/>
    <w:rsid w:val="00077EAD"/>
    <w:rsid w:val="0008084D"/>
    <w:rsid w:val="0008094A"/>
    <w:rsid w:val="00080ABF"/>
    <w:rsid w:val="00080B97"/>
    <w:rsid w:val="00081AC2"/>
    <w:rsid w:val="00081B3C"/>
    <w:rsid w:val="00082129"/>
    <w:rsid w:val="00082310"/>
    <w:rsid w:val="000829D0"/>
    <w:rsid w:val="00083805"/>
    <w:rsid w:val="00083AA5"/>
    <w:rsid w:val="00083BE0"/>
    <w:rsid w:val="000840E7"/>
    <w:rsid w:val="000843BE"/>
    <w:rsid w:val="000849B3"/>
    <w:rsid w:val="00084A0E"/>
    <w:rsid w:val="00085671"/>
    <w:rsid w:val="000859B4"/>
    <w:rsid w:val="0008666A"/>
    <w:rsid w:val="00086B60"/>
    <w:rsid w:val="0008704B"/>
    <w:rsid w:val="0008728B"/>
    <w:rsid w:val="0008765A"/>
    <w:rsid w:val="0009028B"/>
    <w:rsid w:val="000904A0"/>
    <w:rsid w:val="00091287"/>
    <w:rsid w:val="000915EB"/>
    <w:rsid w:val="00091AC5"/>
    <w:rsid w:val="00092BC3"/>
    <w:rsid w:val="000933C2"/>
    <w:rsid w:val="00093762"/>
    <w:rsid w:val="00094683"/>
    <w:rsid w:val="00095062"/>
    <w:rsid w:val="00095770"/>
    <w:rsid w:val="000957C5"/>
    <w:rsid w:val="00095E75"/>
    <w:rsid w:val="000961A8"/>
    <w:rsid w:val="00096E87"/>
    <w:rsid w:val="0009731C"/>
    <w:rsid w:val="000A0741"/>
    <w:rsid w:val="000A0A27"/>
    <w:rsid w:val="000A1E60"/>
    <w:rsid w:val="000A271E"/>
    <w:rsid w:val="000A281A"/>
    <w:rsid w:val="000A29F1"/>
    <w:rsid w:val="000A3AA2"/>
    <w:rsid w:val="000A4879"/>
    <w:rsid w:val="000A4BD4"/>
    <w:rsid w:val="000A5B92"/>
    <w:rsid w:val="000A6A48"/>
    <w:rsid w:val="000A7664"/>
    <w:rsid w:val="000A7CCC"/>
    <w:rsid w:val="000B216A"/>
    <w:rsid w:val="000B26B2"/>
    <w:rsid w:val="000B26EE"/>
    <w:rsid w:val="000B2D98"/>
    <w:rsid w:val="000B3F2B"/>
    <w:rsid w:val="000B5B92"/>
    <w:rsid w:val="000B5D47"/>
    <w:rsid w:val="000B630B"/>
    <w:rsid w:val="000B7C0C"/>
    <w:rsid w:val="000C004B"/>
    <w:rsid w:val="000C0913"/>
    <w:rsid w:val="000C1451"/>
    <w:rsid w:val="000C1897"/>
    <w:rsid w:val="000C2205"/>
    <w:rsid w:val="000C2DE2"/>
    <w:rsid w:val="000C3052"/>
    <w:rsid w:val="000C382D"/>
    <w:rsid w:val="000C5A54"/>
    <w:rsid w:val="000C603C"/>
    <w:rsid w:val="000C6F0B"/>
    <w:rsid w:val="000D065B"/>
    <w:rsid w:val="000D0B2D"/>
    <w:rsid w:val="000D2833"/>
    <w:rsid w:val="000D4BE8"/>
    <w:rsid w:val="000D67E9"/>
    <w:rsid w:val="000D7792"/>
    <w:rsid w:val="000E0C08"/>
    <w:rsid w:val="000E184A"/>
    <w:rsid w:val="000E1A79"/>
    <w:rsid w:val="000E2D67"/>
    <w:rsid w:val="000E387D"/>
    <w:rsid w:val="000E4309"/>
    <w:rsid w:val="000E465B"/>
    <w:rsid w:val="000E4AC5"/>
    <w:rsid w:val="000E4B51"/>
    <w:rsid w:val="000E507F"/>
    <w:rsid w:val="000E5380"/>
    <w:rsid w:val="000E5E8F"/>
    <w:rsid w:val="000E73F2"/>
    <w:rsid w:val="000F07A2"/>
    <w:rsid w:val="000F1EB8"/>
    <w:rsid w:val="000F2A05"/>
    <w:rsid w:val="000F3EF1"/>
    <w:rsid w:val="000F3F4B"/>
    <w:rsid w:val="000F50B1"/>
    <w:rsid w:val="000F5B74"/>
    <w:rsid w:val="000F5EA2"/>
    <w:rsid w:val="000F64FB"/>
    <w:rsid w:val="001003B8"/>
    <w:rsid w:val="001014F8"/>
    <w:rsid w:val="001016CA"/>
    <w:rsid w:val="0010349A"/>
    <w:rsid w:val="00104012"/>
    <w:rsid w:val="00105D3A"/>
    <w:rsid w:val="00107C34"/>
    <w:rsid w:val="0011178E"/>
    <w:rsid w:val="00111ACA"/>
    <w:rsid w:val="00112512"/>
    <w:rsid w:val="00112ABA"/>
    <w:rsid w:val="00112FBA"/>
    <w:rsid w:val="00113B02"/>
    <w:rsid w:val="00113C68"/>
    <w:rsid w:val="001146C1"/>
    <w:rsid w:val="00116C47"/>
    <w:rsid w:val="00120500"/>
    <w:rsid w:val="00121476"/>
    <w:rsid w:val="00123CF9"/>
    <w:rsid w:val="001241EB"/>
    <w:rsid w:val="00125A5A"/>
    <w:rsid w:val="001273DC"/>
    <w:rsid w:val="00130DEB"/>
    <w:rsid w:val="00130E12"/>
    <w:rsid w:val="00130F24"/>
    <w:rsid w:val="0013287E"/>
    <w:rsid w:val="001348F2"/>
    <w:rsid w:val="00135A37"/>
    <w:rsid w:val="00136EF0"/>
    <w:rsid w:val="0014166F"/>
    <w:rsid w:val="001417D7"/>
    <w:rsid w:val="00143947"/>
    <w:rsid w:val="00144B46"/>
    <w:rsid w:val="00144C6A"/>
    <w:rsid w:val="001471E7"/>
    <w:rsid w:val="00151B05"/>
    <w:rsid w:val="00151B8A"/>
    <w:rsid w:val="00152227"/>
    <w:rsid w:val="001534B3"/>
    <w:rsid w:val="0015433B"/>
    <w:rsid w:val="00156E2C"/>
    <w:rsid w:val="00160D5B"/>
    <w:rsid w:val="00161743"/>
    <w:rsid w:val="00161BAE"/>
    <w:rsid w:val="00162B88"/>
    <w:rsid w:val="00162EA0"/>
    <w:rsid w:val="00163034"/>
    <w:rsid w:val="00164A88"/>
    <w:rsid w:val="00164C87"/>
    <w:rsid w:val="0016524F"/>
    <w:rsid w:val="00165270"/>
    <w:rsid w:val="0016565A"/>
    <w:rsid w:val="00165A57"/>
    <w:rsid w:val="00166004"/>
    <w:rsid w:val="001665EC"/>
    <w:rsid w:val="00166F0A"/>
    <w:rsid w:val="001677FF"/>
    <w:rsid w:val="00171529"/>
    <w:rsid w:val="00172034"/>
    <w:rsid w:val="00172400"/>
    <w:rsid w:val="00174516"/>
    <w:rsid w:val="00175FC7"/>
    <w:rsid w:val="00176883"/>
    <w:rsid w:val="00180B5F"/>
    <w:rsid w:val="001810CA"/>
    <w:rsid w:val="0018125E"/>
    <w:rsid w:val="001816C5"/>
    <w:rsid w:val="00181A77"/>
    <w:rsid w:val="001820BC"/>
    <w:rsid w:val="0018312A"/>
    <w:rsid w:val="0018373C"/>
    <w:rsid w:val="00183964"/>
    <w:rsid w:val="00184561"/>
    <w:rsid w:val="00186C41"/>
    <w:rsid w:val="00186CE1"/>
    <w:rsid w:val="00187C45"/>
    <w:rsid w:val="00190C1F"/>
    <w:rsid w:val="00192A2D"/>
    <w:rsid w:val="00192BA4"/>
    <w:rsid w:val="0019484B"/>
    <w:rsid w:val="001959A5"/>
    <w:rsid w:val="00195B70"/>
    <w:rsid w:val="00195F67"/>
    <w:rsid w:val="001A03C8"/>
    <w:rsid w:val="001A057F"/>
    <w:rsid w:val="001A0F01"/>
    <w:rsid w:val="001A15F1"/>
    <w:rsid w:val="001A2AA4"/>
    <w:rsid w:val="001A2C31"/>
    <w:rsid w:val="001A3AD7"/>
    <w:rsid w:val="001B068C"/>
    <w:rsid w:val="001B12F0"/>
    <w:rsid w:val="001B2743"/>
    <w:rsid w:val="001B2F38"/>
    <w:rsid w:val="001B3BBC"/>
    <w:rsid w:val="001B3D11"/>
    <w:rsid w:val="001B3D32"/>
    <w:rsid w:val="001B48CD"/>
    <w:rsid w:val="001B5034"/>
    <w:rsid w:val="001B621F"/>
    <w:rsid w:val="001B6F5E"/>
    <w:rsid w:val="001B7AC0"/>
    <w:rsid w:val="001B7FAC"/>
    <w:rsid w:val="001C11B6"/>
    <w:rsid w:val="001C19DC"/>
    <w:rsid w:val="001C30CD"/>
    <w:rsid w:val="001C37F1"/>
    <w:rsid w:val="001C5D66"/>
    <w:rsid w:val="001C63DC"/>
    <w:rsid w:val="001C68B8"/>
    <w:rsid w:val="001C70C0"/>
    <w:rsid w:val="001D09FC"/>
    <w:rsid w:val="001D1143"/>
    <w:rsid w:val="001D1F54"/>
    <w:rsid w:val="001D4276"/>
    <w:rsid w:val="001D4794"/>
    <w:rsid w:val="001D607D"/>
    <w:rsid w:val="001D72DE"/>
    <w:rsid w:val="001D7356"/>
    <w:rsid w:val="001E0ADB"/>
    <w:rsid w:val="001E0DCE"/>
    <w:rsid w:val="001E16A4"/>
    <w:rsid w:val="001E2B81"/>
    <w:rsid w:val="001E2BD6"/>
    <w:rsid w:val="001E31C8"/>
    <w:rsid w:val="001E5F25"/>
    <w:rsid w:val="001E63A6"/>
    <w:rsid w:val="001E6542"/>
    <w:rsid w:val="001E791E"/>
    <w:rsid w:val="001E792A"/>
    <w:rsid w:val="001E7A8F"/>
    <w:rsid w:val="001E7B25"/>
    <w:rsid w:val="001F0890"/>
    <w:rsid w:val="001F0C84"/>
    <w:rsid w:val="001F12A4"/>
    <w:rsid w:val="001F45D7"/>
    <w:rsid w:val="001F4E98"/>
    <w:rsid w:val="001F5344"/>
    <w:rsid w:val="001F6E41"/>
    <w:rsid w:val="001F7848"/>
    <w:rsid w:val="0020100C"/>
    <w:rsid w:val="00201239"/>
    <w:rsid w:val="002023AB"/>
    <w:rsid w:val="00203505"/>
    <w:rsid w:val="00203D31"/>
    <w:rsid w:val="00205EF3"/>
    <w:rsid w:val="002079F4"/>
    <w:rsid w:val="00210C4C"/>
    <w:rsid w:val="00211178"/>
    <w:rsid w:val="00212F03"/>
    <w:rsid w:val="002131A7"/>
    <w:rsid w:val="00213967"/>
    <w:rsid w:val="00214651"/>
    <w:rsid w:val="00215CA9"/>
    <w:rsid w:val="00216776"/>
    <w:rsid w:val="002177DB"/>
    <w:rsid w:val="002200C6"/>
    <w:rsid w:val="002211B5"/>
    <w:rsid w:val="00221461"/>
    <w:rsid w:val="00221683"/>
    <w:rsid w:val="00222069"/>
    <w:rsid w:val="002245E9"/>
    <w:rsid w:val="00224717"/>
    <w:rsid w:val="00224AFE"/>
    <w:rsid w:val="00225721"/>
    <w:rsid w:val="00225EC6"/>
    <w:rsid w:val="00230025"/>
    <w:rsid w:val="00231677"/>
    <w:rsid w:val="00232B83"/>
    <w:rsid w:val="00232DD2"/>
    <w:rsid w:val="00233C9E"/>
    <w:rsid w:val="00233EB1"/>
    <w:rsid w:val="002342A8"/>
    <w:rsid w:val="00234BF8"/>
    <w:rsid w:val="0023573E"/>
    <w:rsid w:val="002366D0"/>
    <w:rsid w:val="00240851"/>
    <w:rsid w:val="00241806"/>
    <w:rsid w:val="0024481C"/>
    <w:rsid w:val="002473EB"/>
    <w:rsid w:val="00247FA9"/>
    <w:rsid w:val="002529ED"/>
    <w:rsid w:val="00252FEB"/>
    <w:rsid w:val="00253D0E"/>
    <w:rsid w:val="00253E31"/>
    <w:rsid w:val="00254EB8"/>
    <w:rsid w:val="002560C6"/>
    <w:rsid w:val="00257758"/>
    <w:rsid w:val="00261F4A"/>
    <w:rsid w:val="00264566"/>
    <w:rsid w:val="00267410"/>
    <w:rsid w:val="00270C5D"/>
    <w:rsid w:val="00270CE0"/>
    <w:rsid w:val="00270EDC"/>
    <w:rsid w:val="00271178"/>
    <w:rsid w:val="00271A3F"/>
    <w:rsid w:val="0027218F"/>
    <w:rsid w:val="002737BC"/>
    <w:rsid w:val="00274C07"/>
    <w:rsid w:val="00274FEB"/>
    <w:rsid w:val="0027524D"/>
    <w:rsid w:val="002771E5"/>
    <w:rsid w:val="00277D4A"/>
    <w:rsid w:val="0028078A"/>
    <w:rsid w:val="00281CAB"/>
    <w:rsid w:val="00282C01"/>
    <w:rsid w:val="00282E69"/>
    <w:rsid w:val="0028374D"/>
    <w:rsid w:val="002840BF"/>
    <w:rsid w:val="00286390"/>
    <w:rsid w:val="0028679D"/>
    <w:rsid w:val="00286950"/>
    <w:rsid w:val="00286957"/>
    <w:rsid w:val="0029045B"/>
    <w:rsid w:val="002908D4"/>
    <w:rsid w:val="00290F9B"/>
    <w:rsid w:val="002A05BF"/>
    <w:rsid w:val="002A0B01"/>
    <w:rsid w:val="002A1A99"/>
    <w:rsid w:val="002A24E3"/>
    <w:rsid w:val="002A3CC0"/>
    <w:rsid w:val="002A52AD"/>
    <w:rsid w:val="002A5639"/>
    <w:rsid w:val="002A601F"/>
    <w:rsid w:val="002A6471"/>
    <w:rsid w:val="002A6A01"/>
    <w:rsid w:val="002B0772"/>
    <w:rsid w:val="002B0B55"/>
    <w:rsid w:val="002B233E"/>
    <w:rsid w:val="002B305A"/>
    <w:rsid w:val="002B3284"/>
    <w:rsid w:val="002B3481"/>
    <w:rsid w:val="002B47DC"/>
    <w:rsid w:val="002B643F"/>
    <w:rsid w:val="002B741E"/>
    <w:rsid w:val="002C0135"/>
    <w:rsid w:val="002C1393"/>
    <w:rsid w:val="002C3667"/>
    <w:rsid w:val="002C3725"/>
    <w:rsid w:val="002C446F"/>
    <w:rsid w:val="002C4E74"/>
    <w:rsid w:val="002C729C"/>
    <w:rsid w:val="002C78D1"/>
    <w:rsid w:val="002C791C"/>
    <w:rsid w:val="002D05EC"/>
    <w:rsid w:val="002D1FA2"/>
    <w:rsid w:val="002D2079"/>
    <w:rsid w:val="002D3666"/>
    <w:rsid w:val="002D496D"/>
    <w:rsid w:val="002D4F99"/>
    <w:rsid w:val="002D50C0"/>
    <w:rsid w:val="002D5688"/>
    <w:rsid w:val="002D5FBE"/>
    <w:rsid w:val="002D719E"/>
    <w:rsid w:val="002D7A28"/>
    <w:rsid w:val="002E002D"/>
    <w:rsid w:val="002E0312"/>
    <w:rsid w:val="002E0689"/>
    <w:rsid w:val="002E0B68"/>
    <w:rsid w:val="002E0DD1"/>
    <w:rsid w:val="002E0E16"/>
    <w:rsid w:val="002E32D4"/>
    <w:rsid w:val="002E41FB"/>
    <w:rsid w:val="002E4938"/>
    <w:rsid w:val="002E5C87"/>
    <w:rsid w:val="002E755B"/>
    <w:rsid w:val="002E7823"/>
    <w:rsid w:val="002E7A3E"/>
    <w:rsid w:val="002E7D55"/>
    <w:rsid w:val="002E7FD6"/>
    <w:rsid w:val="002F13FB"/>
    <w:rsid w:val="002F2E61"/>
    <w:rsid w:val="002F3859"/>
    <w:rsid w:val="002F4350"/>
    <w:rsid w:val="00301CAA"/>
    <w:rsid w:val="00302C4D"/>
    <w:rsid w:val="00302EE1"/>
    <w:rsid w:val="003034FC"/>
    <w:rsid w:val="00303AB6"/>
    <w:rsid w:val="003046F9"/>
    <w:rsid w:val="003054A5"/>
    <w:rsid w:val="00305A66"/>
    <w:rsid w:val="003066D2"/>
    <w:rsid w:val="0030692D"/>
    <w:rsid w:val="00307E69"/>
    <w:rsid w:val="003101C0"/>
    <w:rsid w:val="0031134D"/>
    <w:rsid w:val="00311C6C"/>
    <w:rsid w:val="003120A6"/>
    <w:rsid w:val="00312772"/>
    <w:rsid w:val="00317DAD"/>
    <w:rsid w:val="003210A4"/>
    <w:rsid w:val="003213F6"/>
    <w:rsid w:val="00322328"/>
    <w:rsid w:val="0032308E"/>
    <w:rsid w:val="00323884"/>
    <w:rsid w:val="003253F7"/>
    <w:rsid w:val="00332001"/>
    <w:rsid w:val="00332200"/>
    <w:rsid w:val="003336D3"/>
    <w:rsid w:val="003343FA"/>
    <w:rsid w:val="00334445"/>
    <w:rsid w:val="00341995"/>
    <w:rsid w:val="0034257E"/>
    <w:rsid w:val="003441BD"/>
    <w:rsid w:val="003442F2"/>
    <w:rsid w:val="00345306"/>
    <w:rsid w:val="00345C4C"/>
    <w:rsid w:val="003462CA"/>
    <w:rsid w:val="003463C0"/>
    <w:rsid w:val="00346CF1"/>
    <w:rsid w:val="00346FB3"/>
    <w:rsid w:val="003473DB"/>
    <w:rsid w:val="003477CC"/>
    <w:rsid w:val="003479A3"/>
    <w:rsid w:val="00347DE9"/>
    <w:rsid w:val="003509C7"/>
    <w:rsid w:val="00350D40"/>
    <w:rsid w:val="0035179F"/>
    <w:rsid w:val="00352415"/>
    <w:rsid w:val="00352649"/>
    <w:rsid w:val="00352A59"/>
    <w:rsid w:val="00352CE9"/>
    <w:rsid w:val="00353C57"/>
    <w:rsid w:val="003542DF"/>
    <w:rsid w:val="00354A93"/>
    <w:rsid w:val="0035523D"/>
    <w:rsid w:val="00356FE1"/>
    <w:rsid w:val="00357B91"/>
    <w:rsid w:val="00357CF4"/>
    <w:rsid w:val="00361AD1"/>
    <w:rsid w:val="00362B77"/>
    <w:rsid w:val="00363862"/>
    <w:rsid w:val="00364581"/>
    <w:rsid w:val="00364839"/>
    <w:rsid w:val="00365424"/>
    <w:rsid w:val="0036582D"/>
    <w:rsid w:val="003658CC"/>
    <w:rsid w:val="003662B9"/>
    <w:rsid w:val="003678B3"/>
    <w:rsid w:val="00370633"/>
    <w:rsid w:val="00371EAB"/>
    <w:rsid w:val="003729B1"/>
    <w:rsid w:val="003733B0"/>
    <w:rsid w:val="00373C6B"/>
    <w:rsid w:val="00374B5B"/>
    <w:rsid w:val="003750BC"/>
    <w:rsid w:val="003806D7"/>
    <w:rsid w:val="00381244"/>
    <w:rsid w:val="00382189"/>
    <w:rsid w:val="003825CB"/>
    <w:rsid w:val="003855F4"/>
    <w:rsid w:val="00385E7B"/>
    <w:rsid w:val="00391D55"/>
    <w:rsid w:val="00392265"/>
    <w:rsid w:val="003930BE"/>
    <w:rsid w:val="0039423E"/>
    <w:rsid w:val="00396271"/>
    <w:rsid w:val="00396A0A"/>
    <w:rsid w:val="00397FB3"/>
    <w:rsid w:val="003A2367"/>
    <w:rsid w:val="003A3813"/>
    <w:rsid w:val="003A7C86"/>
    <w:rsid w:val="003B0D9E"/>
    <w:rsid w:val="003B37FD"/>
    <w:rsid w:val="003B396A"/>
    <w:rsid w:val="003B3FA5"/>
    <w:rsid w:val="003B45CD"/>
    <w:rsid w:val="003B4C5A"/>
    <w:rsid w:val="003C19EE"/>
    <w:rsid w:val="003C267F"/>
    <w:rsid w:val="003C3203"/>
    <w:rsid w:val="003C3217"/>
    <w:rsid w:val="003C3B37"/>
    <w:rsid w:val="003C5045"/>
    <w:rsid w:val="003C671F"/>
    <w:rsid w:val="003C7E35"/>
    <w:rsid w:val="003D20AF"/>
    <w:rsid w:val="003D302F"/>
    <w:rsid w:val="003D437B"/>
    <w:rsid w:val="003D5AEA"/>
    <w:rsid w:val="003D68A5"/>
    <w:rsid w:val="003E06F4"/>
    <w:rsid w:val="003E12AE"/>
    <w:rsid w:val="003E13DB"/>
    <w:rsid w:val="003E190D"/>
    <w:rsid w:val="003E2B8F"/>
    <w:rsid w:val="003E4843"/>
    <w:rsid w:val="003E50EB"/>
    <w:rsid w:val="003E70C7"/>
    <w:rsid w:val="003F2539"/>
    <w:rsid w:val="003F2F86"/>
    <w:rsid w:val="003F3B77"/>
    <w:rsid w:val="003F7ABA"/>
    <w:rsid w:val="003F7D3D"/>
    <w:rsid w:val="004008E5"/>
    <w:rsid w:val="00401AAB"/>
    <w:rsid w:val="0040269B"/>
    <w:rsid w:val="00402A1B"/>
    <w:rsid w:val="00402F80"/>
    <w:rsid w:val="0040521C"/>
    <w:rsid w:val="00405ACC"/>
    <w:rsid w:val="004064FF"/>
    <w:rsid w:val="00411D0A"/>
    <w:rsid w:val="004121E8"/>
    <w:rsid w:val="00414EE2"/>
    <w:rsid w:val="00415E47"/>
    <w:rsid w:val="0041698B"/>
    <w:rsid w:val="00420324"/>
    <w:rsid w:val="00420964"/>
    <w:rsid w:val="00420967"/>
    <w:rsid w:val="00422DDD"/>
    <w:rsid w:val="00424F16"/>
    <w:rsid w:val="004261B6"/>
    <w:rsid w:val="004262A8"/>
    <w:rsid w:val="004276AC"/>
    <w:rsid w:val="00427ABE"/>
    <w:rsid w:val="00430D34"/>
    <w:rsid w:val="00431CAD"/>
    <w:rsid w:val="00432476"/>
    <w:rsid w:val="00432CC5"/>
    <w:rsid w:val="00432FBF"/>
    <w:rsid w:val="0043314F"/>
    <w:rsid w:val="00434C10"/>
    <w:rsid w:val="00435BDD"/>
    <w:rsid w:val="00435F2E"/>
    <w:rsid w:val="00436E12"/>
    <w:rsid w:val="004373CA"/>
    <w:rsid w:val="004408B0"/>
    <w:rsid w:val="00440CD3"/>
    <w:rsid w:val="00443011"/>
    <w:rsid w:val="004435A9"/>
    <w:rsid w:val="00443700"/>
    <w:rsid w:val="00444E51"/>
    <w:rsid w:val="004450EF"/>
    <w:rsid w:val="00446090"/>
    <w:rsid w:val="0044736D"/>
    <w:rsid w:val="004474BB"/>
    <w:rsid w:val="00451165"/>
    <w:rsid w:val="0045162F"/>
    <w:rsid w:val="004524D2"/>
    <w:rsid w:val="004531E1"/>
    <w:rsid w:val="004542BE"/>
    <w:rsid w:val="004546F7"/>
    <w:rsid w:val="00454E96"/>
    <w:rsid w:val="0045695E"/>
    <w:rsid w:val="00456BC0"/>
    <w:rsid w:val="004572D9"/>
    <w:rsid w:val="00457688"/>
    <w:rsid w:val="00457C54"/>
    <w:rsid w:val="00460979"/>
    <w:rsid w:val="004610AD"/>
    <w:rsid w:val="004626ED"/>
    <w:rsid w:val="00462CEE"/>
    <w:rsid w:val="00462EE4"/>
    <w:rsid w:val="00463BDE"/>
    <w:rsid w:val="00463CDD"/>
    <w:rsid w:val="0046573D"/>
    <w:rsid w:val="00465F65"/>
    <w:rsid w:val="00466116"/>
    <w:rsid w:val="0046622D"/>
    <w:rsid w:val="0046694A"/>
    <w:rsid w:val="00467590"/>
    <w:rsid w:val="004700F5"/>
    <w:rsid w:val="00470E14"/>
    <w:rsid w:val="00471571"/>
    <w:rsid w:val="00472725"/>
    <w:rsid w:val="00473B82"/>
    <w:rsid w:val="00473D11"/>
    <w:rsid w:val="00474BF3"/>
    <w:rsid w:val="004755ED"/>
    <w:rsid w:val="004765B5"/>
    <w:rsid w:val="00476A33"/>
    <w:rsid w:val="00476DC4"/>
    <w:rsid w:val="0047708E"/>
    <w:rsid w:val="004807DD"/>
    <w:rsid w:val="0048159F"/>
    <w:rsid w:val="00482094"/>
    <w:rsid w:val="00483674"/>
    <w:rsid w:val="00483816"/>
    <w:rsid w:val="00483A91"/>
    <w:rsid w:val="00483B3C"/>
    <w:rsid w:val="00484DFC"/>
    <w:rsid w:val="00485842"/>
    <w:rsid w:val="00485886"/>
    <w:rsid w:val="00485F74"/>
    <w:rsid w:val="004873F6"/>
    <w:rsid w:val="00487E00"/>
    <w:rsid w:val="00490664"/>
    <w:rsid w:val="00491248"/>
    <w:rsid w:val="004915F0"/>
    <w:rsid w:val="00491C59"/>
    <w:rsid w:val="0049425E"/>
    <w:rsid w:val="0049750E"/>
    <w:rsid w:val="0049775C"/>
    <w:rsid w:val="004A09B7"/>
    <w:rsid w:val="004A12F4"/>
    <w:rsid w:val="004A2155"/>
    <w:rsid w:val="004A25E2"/>
    <w:rsid w:val="004A3703"/>
    <w:rsid w:val="004A4057"/>
    <w:rsid w:val="004A459C"/>
    <w:rsid w:val="004A5BE1"/>
    <w:rsid w:val="004A63AD"/>
    <w:rsid w:val="004A7F83"/>
    <w:rsid w:val="004B1D47"/>
    <w:rsid w:val="004B2B1B"/>
    <w:rsid w:val="004B2DC0"/>
    <w:rsid w:val="004B60EC"/>
    <w:rsid w:val="004B63A4"/>
    <w:rsid w:val="004B63BF"/>
    <w:rsid w:val="004B6A5C"/>
    <w:rsid w:val="004B7576"/>
    <w:rsid w:val="004B7D24"/>
    <w:rsid w:val="004C0692"/>
    <w:rsid w:val="004C1C17"/>
    <w:rsid w:val="004C235D"/>
    <w:rsid w:val="004C2941"/>
    <w:rsid w:val="004C3619"/>
    <w:rsid w:val="004C6018"/>
    <w:rsid w:val="004C7048"/>
    <w:rsid w:val="004C73BD"/>
    <w:rsid w:val="004D2AF3"/>
    <w:rsid w:val="004D2D74"/>
    <w:rsid w:val="004D3C24"/>
    <w:rsid w:val="004D3EDA"/>
    <w:rsid w:val="004D430A"/>
    <w:rsid w:val="004D4CDB"/>
    <w:rsid w:val="004D51CF"/>
    <w:rsid w:val="004D5737"/>
    <w:rsid w:val="004D634A"/>
    <w:rsid w:val="004D7E2B"/>
    <w:rsid w:val="004E0A02"/>
    <w:rsid w:val="004E3E72"/>
    <w:rsid w:val="004E6181"/>
    <w:rsid w:val="004E74B3"/>
    <w:rsid w:val="004F1BE6"/>
    <w:rsid w:val="004F2695"/>
    <w:rsid w:val="004F2CF8"/>
    <w:rsid w:val="004F36C3"/>
    <w:rsid w:val="004F36E4"/>
    <w:rsid w:val="004F401B"/>
    <w:rsid w:val="004F4BCC"/>
    <w:rsid w:val="004F555D"/>
    <w:rsid w:val="004F5D61"/>
    <w:rsid w:val="005004F6"/>
    <w:rsid w:val="005007C7"/>
    <w:rsid w:val="005023A5"/>
    <w:rsid w:val="005025F0"/>
    <w:rsid w:val="00503E5C"/>
    <w:rsid w:val="0050474F"/>
    <w:rsid w:val="00506957"/>
    <w:rsid w:val="005073E2"/>
    <w:rsid w:val="00507EBE"/>
    <w:rsid w:val="0051020C"/>
    <w:rsid w:val="00510626"/>
    <w:rsid w:val="005108EF"/>
    <w:rsid w:val="00511D01"/>
    <w:rsid w:val="005129E9"/>
    <w:rsid w:val="005135A9"/>
    <w:rsid w:val="00513840"/>
    <w:rsid w:val="00514D23"/>
    <w:rsid w:val="00515775"/>
    <w:rsid w:val="005159D8"/>
    <w:rsid w:val="00515A94"/>
    <w:rsid w:val="0051620B"/>
    <w:rsid w:val="005204EB"/>
    <w:rsid w:val="00520D1D"/>
    <w:rsid w:val="0052102F"/>
    <w:rsid w:val="005211FE"/>
    <w:rsid w:val="00521E5C"/>
    <w:rsid w:val="00522C5F"/>
    <w:rsid w:val="00522E0C"/>
    <w:rsid w:val="00524AAB"/>
    <w:rsid w:val="00525B8F"/>
    <w:rsid w:val="0052786D"/>
    <w:rsid w:val="00527C3A"/>
    <w:rsid w:val="00530936"/>
    <w:rsid w:val="005336AC"/>
    <w:rsid w:val="00534031"/>
    <w:rsid w:val="0053456B"/>
    <w:rsid w:val="0053524F"/>
    <w:rsid w:val="0053545A"/>
    <w:rsid w:val="0053595C"/>
    <w:rsid w:val="005370D6"/>
    <w:rsid w:val="00537C33"/>
    <w:rsid w:val="00537C87"/>
    <w:rsid w:val="00540A25"/>
    <w:rsid w:val="0054435F"/>
    <w:rsid w:val="00544989"/>
    <w:rsid w:val="005449D2"/>
    <w:rsid w:val="005455D8"/>
    <w:rsid w:val="00545731"/>
    <w:rsid w:val="00546011"/>
    <w:rsid w:val="00546622"/>
    <w:rsid w:val="005503D0"/>
    <w:rsid w:val="005509EA"/>
    <w:rsid w:val="00553397"/>
    <w:rsid w:val="00554DE8"/>
    <w:rsid w:val="00555A63"/>
    <w:rsid w:val="005563A5"/>
    <w:rsid w:val="00556573"/>
    <w:rsid w:val="00556A78"/>
    <w:rsid w:val="00560737"/>
    <w:rsid w:val="0056165B"/>
    <w:rsid w:val="00562CB9"/>
    <w:rsid w:val="00562DA5"/>
    <w:rsid w:val="00563ADF"/>
    <w:rsid w:val="00565093"/>
    <w:rsid w:val="005655A4"/>
    <w:rsid w:val="00565F67"/>
    <w:rsid w:val="00566698"/>
    <w:rsid w:val="00567168"/>
    <w:rsid w:val="00570168"/>
    <w:rsid w:val="005702C2"/>
    <w:rsid w:val="005703A0"/>
    <w:rsid w:val="005704FF"/>
    <w:rsid w:val="00570F8D"/>
    <w:rsid w:val="00571519"/>
    <w:rsid w:val="00572762"/>
    <w:rsid w:val="00572A59"/>
    <w:rsid w:val="00573115"/>
    <w:rsid w:val="00573EEC"/>
    <w:rsid w:val="00575D59"/>
    <w:rsid w:val="005774E4"/>
    <w:rsid w:val="00577922"/>
    <w:rsid w:val="00577BA3"/>
    <w:rsid w:val="00577CE1"/>
    <w:rsid w:val="005809C6"/>
    <w:rsid w:val="00581153"/>
    <w:rsid w:val="005829BE"/>
    <w:rsid w:val="00582CA3"/>
    <w:rsid w:val="0058317C"/>
    <w:rsid w:val="0058583B"/>
    <w:rsid w:val="00590FA5"/>
    <w:rsid w:val="00592C2F"/>
    <w:rsid w:val="00592F2B"/>
    <w:rsid w:val="00593D88"/>
    <w:rsid w:val="0059460D"/>
    <w:rsid w:val="00595ED2"/>
    <w:rsid w:val="005964E4"/>
    <w:rsid w:val="005969AC"/>
    <w:rsid w:val="005A07B0"/>
    <w:rsid w:val="005A188D"/>
    <w:rsid w:val="005A1A8A"/>
    <w:rsid w:val="005A26FF"/>
    <w:rsid w:val="005A2E69"/>
    <w:rsid w:val="005A3792"/>
    <w:rsid w:val="005A4868"/>
    <w:rsid w:val="005A517E"/>
    <w:rsid w:val="005A667A"/>
    <w:rsid w:val="005A66BB"/>
    <w:rsid w:val="005A7286"/>
    <w:rsid w:val="005A7336"/>
    <w:rsid w:val="005A7AC4"/>
    <w:rsid w:val="005A7B62"/>
    <w:rsid w:val="005B07DC"/>
    <w:rsid w:val="005B11F2"/>
    <w:rsid w:val="005B1F9D"/>
    <w:rsid w:val="005B224D"/>
    <w:rsid w:val="005B3364"/>
    <w:rsid w:val="005B33C6"/>
    <w:rsid w:val="005B50FB"/>
    <w:rsid w:val="005B51C6"/>
    <w:rsid w:val="005B5402"/>
    <w:rsid w:val="005B5BC8"/>
    <w:rsid w:val="005B7FDE"/>
    <w:rsid w:val="005C172F"/>
    <w:rsid w:val="005C1779"/>
    <w:rsid w:val="005C1F84"/>
    <w:rsid w:val="005C3905"/>
    <w:rsid w:val="005C3D33"/>
    <w:rsid w:val="005C475B"/>
    <w:rsid w:val="005C5FE8"/>
    <w:rsid w:val="005C64C7"/>
    <w:rsid w:val="005C7AD2"/>
    <w:rsid w:val="005D24B6"/>
    <w:rsid w:val="005D3A07"/>
    <w:rsid w:val="005D40F8"/>
    <w:rsid w:val="005D44E6"/>
    <w:rsid w:val="005D464C"/>
    <w:rsid w:val="005D52D8"/>
    <w:rsid w:val="005D58E0"/>
    <w:rsid w:val="005D590A"/>
    <w:rsid w:val="005D65B7"/>
    <w:rsid w:val="005E03F2"/>
    <w:rsid w:val="005E0FC6"/>
    <w:rsid w:val="005E1730"/>
    <w:rsid w:val="005E19E4"/>
    <w:rsid w:val="005E20B4"/>
    <w:rsid w:val="005E36FF"/>
    <w:rsid w:val="005E3B21"/>
    <w:rsid w:val="005E3D3D"/>
    <w:rsid w:val="005E3E51"/>
    <w:rsid w:val="005E4D6C"/>
    <w:rsid w:val="005E76A0"/>
    <w:rsid w:val="005E7901"/>
    <w:rsid w:val="005F0EFA"/>
    <w:rsid w:val="005F10BD"/>
    <w:rsid w:val="005F3639"/>
    <w:rsid w:val="005F38C8"/>
    <w:rsid w:val="005F3A3C"/>
    <w:rsid w:val="005F4811"/>
    <w:rsid w:val="005F4D93"/>
    <w:rsid w:val="005F5568"/>
    <w:rsid w:val="005F6484"/>
    <w:rsid w:val="005F77B2"/>
    <w:rsid w:val="005F7E51"/>
    <w:rsid w:val="00600068"/>
    <w:rsid w:val="0060027E"/>
    <w:rsid w:val="00600AF0"/>
    <w:rsid w:val="00603415"/>
    <w:rsid w:val="00604ECE"/>
    <w:rsid w:val="006060C6"/>
    <w:rsid w:val="0060662A"/>
    <w:rsid w:val="00606978"/>
    <w:rsid w:val="00607A78"/>
    <w:rsid w:val="00610665"/>
    <w:rsid w:val="00611023"/>
    <w:rsid w:val="00611E83"/>
    <w:rsid w:val="00614B91"/>
    <w:rsid w:val="00620584"/>
    <w:rsid w:val="006206B8"/>
    <w:rsid w:val="00621590"/>
    <w:rsid w:val="00622CE6"/>
    <w:rsid w:val="00624B85"/>
    <w:rsid w:val="006254BD"/>
    <w:rsid w:val="006266BD"/>
    <w:rsid w:val="00626BF3"/>
    <w:rsid w:val="00627E48"/>
    <w:rsid w:val="00630858"/>
    <w:rsid w:val="00631151"/>
    <w:rsid w:val="00632188"/>
    <w:rsid w:val="0063308A"/>
    <w:rsid w:val="00633099"/>
    <w:rsid w:val="0063342A"/>
    <w:rsid w:val="006402B5"/>
    <w:rsid w:val="00640784"/>
    <w:rsid w:val="00640C49"/>
    <w:rsid w:val="00641F10"/>
    <w:rsid w:val="00642120"/>
    <w:rsid w:val="00642142"/>
    <w:rsid w:val="00642AB6"/>
    <w:rsid w:val="00642CA5"/>
    <w:rsid w:val="006452FD"/>
    <w:rsid w:val="006455BC"/>
    <w:rsid w:val="00646D8F"/>
    <w:rsid w:val="006500E0"/>
    <w:rsid w:val="0065127A"/>
    <w:rsid w:val="00651D5B"/>
    <w:rsid w:val="00652387"/>
    <w:rsid w:val="006535B6"/>
    <w:rsid w:val="0065365B"/>
    <w:rsid w:val="006546C7"/>
    <w:rsid w:val="00654E54"/>
    <w:rsid w:val="006557A8"/>
    <w:rsid w:val="00660851"/>
    <w:rsid w:val="00660D09"/>
    <w:rsid w:val="00662491"/>
    <w:rsid w:val="006631DA"/>
    <w:rsid w:val="00667C23"/>
    <w:rsid w:val="0067052E"/>
    <w:rsid w:val="00670BEA"/>
    <w:rsid w:val="00670F5F"/>
    <w:rsid w:val="00672593"/>
    <w:rsid w:val="006737E1"/>
    <w:rsid w:val="00673AC6"/>
    <w:rsid w:val="00673B35"/>
    <w:rsid w:val="00673CBF"/>
    <w:rsid w:val="00674B0A"/>
    <w:rsid w:val="006773D4"/>
    <w:rsid w:val="00677C49"/>
    <w:rsid w:val="00677E71"/>
    <w:rsid w:val="006810E3"/>
    <w:rsid w:val="00682282"/>
    <w:rsid w:val="00682CBF"/>
    <w:rsid w:val="00682D78"/>
    <w:rsid w:val="00682EA5"/>
    <w:rsid w:val="00683503"/>
    <w:rsid w:val="00684E36"/>
    <w:rsid w:val="0068559C"/>
    <w:rsid w:val="0068576D"/>
    <w:rsid w:val="00685B3D"/>
    <w:rsid w:val="0068675F"/>
    <w:rsid w:val="00687AFB"/>
    <w:rsid w:val="00691AFD"/>
    <w:rsid w:val="006928ED"/>
    <w:rsid w:val="0069337A"/>
    <w:rsid w:val="00693E51"/>
    <w:rsid w:val="006A0606"/>
    <w:rsid w:val="006A0D35"/>
    <w:rsid w:val="006A120F"/>
    <w:rsid w:val="006A157E"/>
    <w:rsid w:val="006A1C46"/>
    <w:rsid w:val="006A2182"/>
    <w:rsid w:val="006A2C6F"/>
    <w:rsid w:val="006A320B"/>
    <w:rsid w:val="006A3215"/>
    <w:rsid w:val="006A34F1"/>
    <w:rsid w:val="006A4083"/>
    <w:rsid w:val="006A5CC7"/>
    <w:rsid w:val="006A5D7A"/>
    <w:rsid w:val="006A6B5B"/>
    <w:rsid w:val="006B002E"/>
    <w:rsid w:val="006B22B4"/>
    <w:rsid w:val="006B2E9C"/>
    <w:rsid w:val="006B4979"/>
    <w:rsid w:val="006B7AD1"/>
    <w:rsid w:val="006C0227"/>
    <w:rsid w:val="006C0E76"/>
    <w:rsid w:val="006C1266"/>
    <w:rsid w:val="006C20E0"/>
    <w:rsid w:val="006C27AB"/>
    <w:rsid w:val="006C48A4"/>
    <w:rsid w:val="006C50A4"/>
    <w:rsid w:val="006C613D"/>
    <w:rsid w:val="006C6FF9"/>
    <w:rsid w:val="006C723E"/>
    <w:rsid w:val="006C752F"/>
    <w:rsid w:val="006C7560"/>
    <w:rsid w:val="006C7C3F"/>
    <w:rsid w:val="006D02FF"/>
    <w:rsid w:val="006D050E"/>
    <w:rsid w:val="006D0D6E"/>
    <w:rsid w:val="006D0EEA"/>
    <w:rsid w:val="006D2A9D"/>
    <w:rsid w:val="006D4425"/>
    <w:rsid w:val="006D449F"/>
    <w:rsid w:val="006D4B12"/>
    <w:rsid w:val="006D59A3"/>
    <w:rsid w:val="006D6552"/>
    <w:rsid w:val="006D6FE7"/>
    <w:rsid w:val="006E07CF"/>
    <w:rsid w:val="006E0E26"/>
    <w:rsid w:val="006E0E8E"/>
    <w:rsid w:val="006E197D"/>
    <w:rsid w:val="006E2045"/>
    <w:rsid w:val="006E3564"/>
    <w:rsid w:val="006E3A43"/>
    <w:rsid w:val="006E4460"/>
    <w:rsid w:val="006E475C"/>
    <w:rsid w:val="006E50C2"/>
    <w:rsid w:val="006E6FD1"/>
    <w:rsid w:val="006F1227"/>
    <w:rsid w:val="006F13F0"/>
    <w:rsid w:val="006F1C9F"/>
    <w:rsid w:val="006F28DA"/>
    <w:rsid w:val="006F38AF"/>
    <w:rsid w:val="006F4B00"/>
    <w:rsid w:val="006F5464"/>
    <w:rsid w:val="006F58CB"/>
    <w:rsid w:val="006F5D7F"/>
    <w:rsid w:val="006F6C48"/>
    <w:rsid w:val="006F7708"/>
    <w:rsid w:val="006F7E41"/>
    <w:rsid w:val="006F7F46"/>
    <w:rsid w:val="00700206"/>
    <w:rsid w:val="00700D58"/>
    <w:rsid w:val="00702DA1"/>
    <w:rsid w:val="0070310B"/>
    <w:rsid w:val="00704969"/>
    <w:rsid w:val="0070515F"/>
    <w:rsid w:val="00705C5A"/>
    <w:rsid w:val="00711275"/>
    <w:rsid w:val="00711334"/>
    <w:rsid w:val="00711BCC"/>
    <w:rsid w:val="007122E0"/>
    <w:rsid w:val="007125C8"/>
    <w:rsid w:val="00713B87"/>
    <w:rsid w:val="0071462F"/>
    <w:rsid w:val="00714A86"/>
    <w:rsid w:val="0071561E"/>
    <w:rsid w:val="007163F9"/>
    <w:rsid w:val="007216A7"/>
    <w:rsid w:val="00722CE1"/>
    <w:rsid w:val="0072354D"/>
    <w:rsid w:val="00726DA1"/>
    <w:rsid w:val="00727DFD"/>
    <w:rsid w:val="007302CA"/>
    <w:rsid w:val="00731D20"/>
    <w:rsid w:val="00731DC5"/>
    <w:rsid w:val="007323FF"/>
    <w:rsid w:val="00737A52"/>
    <w:rsid w:val="00737E7F"/>
    <w:rsid w:val="007413AB"/>
    <w:rsid w:val="0074177A"/>
    <w:rsid w:val="00743199"/>
    <w:rsid w:val="007436F1"/>
    <w:rsid w:val="00743EE7"/>
    <w:rsid w:val="00747C6E"/>
    <w:rsid w:val="00750CB7"/>
    <w:rsid w:val="0075171A"/>
    <w:rsid w:val="00752AA2"/>
    <w:rsid w:val="00753EF3"/>
    <w:rsid w:val="00754F45"/>
    <w:rsid w:val="0075564E"/>
    <w:rsid w:val="00755C02"/>
    <w:rsid w:val="00755C59"/>
    <w:rsid w:val="00756C62"/>
    <w:rsid w:val="00757327"/>
    <w:rsid w:val="00757533"/>
    <w:rsid w:val="00757E3F"/>
    <w:rsid w:val="0076052C"/>
    <w:rsid w:val="00762725"/>
    <w:rsid w:val="00765AC8"/>
    <w:rsid w:val="00765EB1"/>
    <w:rsid w:val="00770AD4"/>
    <w:rsid w:val="00771126"/>
    <w:rsid w:val="007724CA"/>
    <w:rsid w:val="00772B55"/>
    <w:rsid w:val="0077344D"/>
    <w:rsid w:val="0077351B"/>
    <w:rsid w:val="00775AD8"/>
    <w:rsid w:val="0077714F"/>
    <w:rsid w:val="00777507"/>
    <w:rsid w:val="0078022E"/>
    <w:rsid w:val="007815DB"/>
    <w:rsid w:val="00785FC4"/>
    <w:rsid w:val="00786AB5"/>
    <w:rsid w:val="0078772E"/>
    <w:rsid w:val="00787812"/>
    <w:rsid w:val="00787A4E"/>
    <w:rsid w:val="00791C59"/>
    <w:rsid w:val="00792EB6"/>
    <w:rsid w:val="007932AC"/>
    <w:rsid w:val="00793D32"/>
    <w:rsid w:val="00794C87"/>
    <w:rsid w:val="00794E9A"/>
    <w:rsid w:val="007951C3"/>
    <w:rsid w:val="00795D78"/>
    <w:rsid w:val="0079610A"/>
    <w:rsid w:val="007A3F8D"/>
    <w:rsid w:val="007A48A4"/>
    <w:rsid w:val="007A4ED3"/>
    <w:rsid w:val="007A5DE2"/>
    <w:rsid w:val="007A60B9"/>
    <w:rsid w:val="007A6CD6"/>
    <w:rsid w:val="007A77DA"/>
    <w:rsid w:val="007B0389"/>
    <w:rsid w:val="007B130F"/>
    <w:rsid w:val="007B1DE7"/>
    <w:rsid w:val="007B204B"/>
    <w:rsid w:val="007B3765"/>
    <w:rsid w:val="007B3C57"/>
    <w:rsid w:val="007B4FC6"/>
    <w:rsid w:val="007B5C12"/>
    <w:rsid w:val="007B7B9C"/>
    <w:rsid w:val="007C01EE"/>
    <w:rsid w:val="007C115C"/>
    <w:rsid w:val="007C18DF"/>
    <w:rsid w:val="007C4B24"/>
    <w:rsid w:val="007D0301"/>
    <w:rsid w:val="007D22D6"/>
    <w:rsid w:val="007D36A7"/>
    <w:rsid w:val="007D40F9"/>
    <w:rsid w:val="007D537F"/>
    <w:rsid w:val="007D5F6B"/>
    <w:rsid w:val="007D6461"/>
    <w:rsid w:val="007D655F"/>
    <w:rsid w:val="007E05FA"/>
    <w:rsid w:val="007E1B3C"/>
    <w:rsid w:val="007E3277"/>
    <w:rsid w:val="007E349C"/>
    <w:rsid w:val="007E4DC9"/>
    <w:rsid w:val="007E6CFE"/>
    <w:rsid w:val="007E73C9"/>
    <w:rsid w:val="007F0009"/>
    <w:rsid w:val="007F0F04"/>
    <w:rsid w:val="007F11F9"/>
    <w:rsid w:val="007F1CCC"/>
    <w:rsid w:val="007F2BA1"/>
    <w:rsid w:val="007F39A6"/>
    <w:rsid w:val="007F3EBB"/>
    <w:rsid w:val="007F456C"/>
    <w:rsid w:val="007F474C"/>
    <w:rsid w:val="007F5237"/>
    <w:rsid w:val="007F5545"/>
    <w:rsid w:val="007F5948"/>
    <w:rsid w:val="007F5D9C"/>
    <w:rsid w:val="007F601A"/>
    <w:rsid w:val="007F6182"/>
    <w:rsid w:val="00801028"/>
    <w:rsid w:val="008012D8"/>
    <w:rsid w:val="00803437"/>
    <w:rsid w:val="00805578"/>
    <w:rsid w:val="00806B52"/>
    <w:rsid w:val="00806C00"/>
    <w:rsid w:val="00806D39"/>
    <w:rsid w:val="00810A5A"/>
    <w:rsid w:val="0081226B"/>
    <w:rsid w:val="008123B3"/>
    <w:rsid w:val="00812A8D"/>
    <w:rsid w:val="0081335C"/>
    <w:rsid w:val="00813D61"/>
    <w:rsid w:val="00814272"/>
    <w:rsid w:val="0081577B"/>
    <w:rsid w:val="00820042"/>
    <w:rsid w:val="008201EB"/>
    <w:rsid w:val="0082212A"/>
    <w:rsid w:val="00822A54"/>
    <w:rsid w:val="0082388F"/>
    <w:rsid w:val="008240D2"/>
    <w:rsid w:val="008253FC"/>
    <w:rsid w:val="00825C90"/>
    <w:rsid w:val="008267B8"/>
    <w:rsid w:val="00827613"/>
    <w:rsid w:val="00830318"/>
    <w:rsid w:val="0083053F"/>
    <w:rsid w:val="00832B6B"/>
    <w:rsid w:val="00833566"/>
    <w:rsid w:val="0083594D"/>
    <w:rsid w:val="00836C1E"/>
    <w:rsid w:val="008372C2"/>
    <w:rsid w:val="0084027B"/>
    <w:rsid w:val="00840A72"/>
    <w:rsid w:val="00840FC8"/>
    <w:rsid w:val="00841997"/>
    <w:rsid w:val="0084229A"/>
    <w:rsid w:val="00843AA8"/>
    <w:rsid w:val="00843C45"/>
    <w:rsid w:val="008452A9"/>
    <w:rsid w:val="0084590B"/>
    <w:rsid w:val="008467E4"/>
    <w:rsid w:val="00846A68"/>
    <w:rsid w:val="0084769F"/>
    <w:rsid w:val="00847BAF"/>
    <w:rsid w:val="00850F4A"/>
    <w:rsid w:val="00852E49"/>
    <w:rsid w:val="00853A4C"/>
    <w:rsid w:val="00854071"/>
    <w:rsid w:val="00855946"/>
    <w:rsid w:val="00855E66"/>
    <w:rsid w:val="00860438"/>
    <w:rsid w:val="008607CC"/>
    <w:rsid w:val="00861AD7"/>
    <w:rsid w:val="00861AF2"/>
    <w:rsid w:val="00863305"/>
    <w:rsid w:val="0086336C"/>
    <w:rsid w:val="00863741"/>
    <w:rsid w:val="0086394C"/>
    <w:rsid w:val="00864B5A"/>
    <w:rsid w:val="00864C52"/>
    <w:rsid w:val="008650DE"/>
    <w:rsid w:val="008658C6"/>
    <w:rsid w:val="00865DCF"/>
    <w:rsid w:val="00866482"/>
    <w:rsid w:val="008672BA"/>
    <w:rsid w:val="00867920"/>
    <w:rsid w:val="008702EB"/>
    <w:rsid w:val="008708A5"/>
    <w:rsid w:val="00871F9A"/>
    <w:rsid w:val="008723F6"/>
    <w:rsid w:val="008724CC"/>
    <w:rsid w:val="00872543"/>
    <w:rsid w:val="008737E4"/>
    <w:rsid w:val="00873E55"/>
    <w:rsid w:val="00876563"/>
    <w:rsid w:val="008772E0"/>
    <w:rsid w:val="00877612"/>
    <w:rsid w:val="008779FD"/>
    <w:rsid w:val="008800E3"/>
    <w:rsid w:val="008814B4"/>
    <w:rsid w:val="00881801"/>
    <w:rsid w:val="008836A5"/>
    <w:rsid w:val="00883D51"/>
    <w:rsid w:val="00883FAA"/>
    <w:rsid w:val="00884201"/>
    <w:rsid w:val="00886E9F"/>
    <w:rsid w:val="00886FD1"/>
    <w:rsid w:val="008872D2"/>
    <w:rsid w:val="00887B27"/>
    <w:rsid w:val="008905B3"/>
    <w:rsid w:val="0089285C"/>
    <w:rsid w:val="00892E23"/>
    <w:rsid w:val="0089317D"/>
    <w:rsid w:val="00893AD7"/>
    <w:rsid w:val="00895191"/>
    <w:rsid w:val="008956E8"/>
    <w:rsid w:val="00895E73"/>
    <w:rsid w:val="00896137"/>
    <w:rsid w:val="00896253"/>
    <w:rsid w:val="008966E2"/>
    <w:rsid w:val="00897F6C"/>
    <w:rsid w:val="008A0D2C"/>
    <w:rsid w:val="008A1268"/>
    <w:rsid w:val="008A1450"/>
    <w:rsid w:val="008A1872"/>
    <w:rsid w:val="008A1AFF"/>
    <w:rsid w:val="008A3782"/>
    <w:rsid w:val="008A4A29"/>
    <w:rsid w:val="008A5061"/>
    <w:rsid w:val="008A50EF"/>
    <w:rsid w:val="008A584B"/>
    <w:rsid w:val="008A5E5C"/>
    <w:rsid w:val="008A6BD1"/>
    <w:rsid w:val="008B03B8"/>
    <w:rsid w:val="008B1153"/>
    <w:rsid w:val="008B12FA"/>
    <w:rsid w:val="008B1F26"/>
    <w:rsid w:val="008B30A9"/>
    <w:rsid w:val="008B4924"/>
    <w:rsid w:val="008B6733"/>
    <w:rsid w:val="008B7768"/>
    <w:rsid w:val="008B7B00"/>
    <w:rsid w:val="008B7D7F"/>
    <w:rsid w:val="008B7E10"/>
    <w:rsid w:val="008B7F0A"/>
    <w:rsid w:val="008C0F82"/>
    <w:rsid w:val="008C2E5F"/>
    <w:rsid w:val="008C3759"/>
    <w:rsid w:val="008C4DD7"/>
    <w:rsid w:val="008C6CC3"/>
    <w:rsid w:val="008C77B3"/>
    <w:rsid w:val="008C79A6"/>
    <w:rsid w:val="008C7A5B"/>
    <w:rsid w:val="008D17CB"/>
    <w:rsid w:val="008D240A"/>
    <w:rsid w:val="008D2693"/>
    <w:rsid w:val="008D5C55"/>
    <w:rsid w:val="008D6197"/>
    <w:rsid w:val="008D6B4B"/>
    <w:rsid w:val="008D782D"/>
    <w:rsid w:val="008E0433"/>
    <w:rsid w:val="008E0B9D"/>
    <w:rsid w:val="008E2D82"/>
    <w:rsid w:val="008E5E87"/>
    <w:rsid w:val="008E747D"/>
    <w:rsid w:val="008E7590"/>
    <w:rsid w:val="008E7E96"/>
    <w:rsid w:val="008F09A7"/>
    <w:rsid w:val="008F260C"/>
    <w:rsid w:val="008F2981"/>
    <w:rsid w:val="008F2CE3"/>
    <w:rsid w:val="008F2FD3"/>
    <w:rsid w:val="008F3BE1"/>
    <w:rsid w:val="008F3F27"/>
    <w:rsid w:val="008F4860"/>
    <w:rsid w:val="008F67ED"/>
    <w:rsid w:val="008F6F48"/>
    <w:rsid w:val="00902431"/>
    <w:rsid w:val="0090338D"/>
    <w:rsid w:val="00903BDB"/>
    <w:rsid w:val="00905158"/>
    <w:rsid w:val="00907502"/>
    <w:rsid w:val="00907BC1"/>
    <w:rsid w:val="00907CBE"/>
    <w:rsid w:val="00910456"/>
    <w:rsid w:val="00910592"/>
    <w:rsid w:val="00910B2E"/>
    <w:rsid w:val="0091219F"/>
    <w:rsid w:val="00913A56"/>
    <w:rsid w:val="00914815"/>
    <w:rsid w:val="009160C4"/>
    <w:rsid w:val="009210ED"/>
    <w:rsid w:val="009243DD"/>
    <w:rsid w:val="00925983"/>
    <w:rsid w:val="0092781D"/>
    <w:rsid w:val="009304C2"/>
    <w:rsid w:val="009316B8"/>
    <w:rsid w:val="00931D69"/>
    <w:rsid w:val="009320B5"/>
    <w:rsid w:val="009331B7"/>
    <w:rsid w:val="00934105"/>
    <w:rsid w:val="0093456A"/>
    <w:rsid w:val="00934FC1"/>
    <w:rsid w:val="009367ED"/>
    <w:rsid w:val="0093749D"/>
    <w:rsid w:val="009411D6"/>
    <w:rsid w:val="009432FE"/>
    <w:rsid w:val="009433AC"/>
    <w:rsid w:val="00943E1A"/>
    <w:rsid w:val="00945E6A"/>
    <w:rsid w:val="00947C6F"/>
    <w:rsid w:val="009509CC"/>
    <w:rsid w:val="00952A0E"/>
    <w:rsid w:val="00952AD9"/>
    <w:rsid w:val="00953847"/>
    <w:rsid w:val="00953AE0"/>
    <w:rsid w:val="00956533"/>
    <w:rsid w:val="00956F9A"/>
    <w:rsid w:val="00957341"/>
    <w:rsid w:val="00957610"/>
    <w:rsid w:val="009577AF"/>
    <w:rsid w:val="00961530"/>
    <w:rsid w:val="0096250D"/>
    <w:rsid w:val="0096266D"/>
    <w:rsid w:val="00963BF1"/>
    <w:rsid w:val="00964AB5"/>
    <w:rsid w:val="009657F6"/>
    <w:rsid w:val="00966033"/>
    <w:rsid w:val="00966932"/>
    <w:rsid w:val="00967BF3"/>
    <w:rsid w:val="009704B5"/>
    <w:rsid w:val="009710BA"/>
    <w:rsid w:val="00972249"/>
    <w:rsid w:val="00973C25"/>
    <w:rsid w:val="00976D60"/>
    <w:rsid w:val="009771F3"/>
    <w:rsid w:val="009809BC"/>
    <w:rsid w:val="00981571"/>
    <w:rsid w:val="009822A3"/>
    <w:rsid w:val="00983ACA"/>
    <w:rsid w:val="00983C08"/>
    <w:rsid w:val="009848C6"/>
    <w:rsid w:val="009849EB"/>
    <w:rsid w:val="00984CBA"/>
    <w:rsid w:val="00985695"/>
    <w:rsid w:val="00985C84"/>
    <w:rsid w:val="00986E65"/>
    <w:rsid w:val="009906E4"/>
    <w:rsid w:val="0099075B"/>
    <w:rsid w:val="009907EC"/>
    <w:rsid w:val="00990B03"/>
    <w:rsid w:val="0099422B"/>
    <w:rsid w:val="009943E6"/>
    <w:rsid w:val="009961FC"/>
    <w:rsid w:val="009A0BEB"/>
    <w:rsid w:val="009A108D"/>
    <w:rsid w:val="009A1D29"/>
    <w:rsid w:val="009A3693"/>
    <w:rsid w:val="009A4129"/>
    <w:rsid w:val="009A645E"/>
    <w:rsid w:val="009A72CF"/>
    <w:rsid w:val="009A7369"/>
    <w:rsid w:val="009A7540"/>
    <w:rsid w:val="009B1883"/>
    <w:rsid w:val="009B1A40"/>
    <w:rsid w:val="009B1B22"/>
    <w:rsid w:val="009B284C"/>
    <w:rsid w:val="009B3654"/>
    <w:rsid w:val="009B439C"/>
    <w:rsid w:val="009B6C31"/>
    <w:rsid w:val="009B6D2C"/>
    <w:rsid w:val="009B715B"/>
    <w:rsid w:val="009B7E72"/>
    <w:rsid w:val="009C2E35"/>
    <w:rsid w:val="009C30C9"/>
    <w:rsid w:val="009C41FB"/>
    <w:rsid w:val="009C4347"/>
    <w:rsid w:val="009C550A"/>
    <w:rsid w:val="009C5674"/>
    <w:rsid w:val="009C5BAB"/>
    <w:rsid w:val="009C5C0D"/>
    <w:rsid w:val="009C5D56"/>
    <w:rsid w:val="009C6058"/>
    <w:rsid w:val="009C751A"/>
    <w:rsid w:val="009D0930"/>
    <w:rsid w:val="009D31C5"/>
    <w:rsid w:val="009D3824"/>
    <w:rsid w:val="009D73CA"/>
    <w:rsid w:val="009E0288"/>
    <w:rsid w:val="009E0682"/>
    <w:rsid w:val="009E1282"/>
    <w:rsid w:val="009E13EA"/>
    <w:rsid w:val="009E1ECD"/>
    <w:rsid w:val="009E1F89"/>
    <w:rsid w:val="009E2614"/>
    <w:rsid w:val="009E5945"/>
    <w:rsid w:val="009E62A1"/>
    <w:rsid w:val="009E6565"/>
    <w:rsid w:val="009E6DA9"/>
    <w:rsid w:val="009E6E63"/>
    <w:rsid w:val="009E7957"/>
    <w:rsid w:val="009F0255"/>
    <w:rsid w:val="009F13E6"/>
    <w:rsid w:val="009F13F5"/>
    <w:rsid w:val="009F1A37"/>
    <w:rsid w:val="009F1FBC"/>
    <w:rsid w:val="009F2174"/>
    <w:rsid w:val="009F3720"/>
    <w:rsid w:val="009F476C"/>
    <w:rsid w:val="009F4A8C"/>
    <w:rsid w:val="009F6419"/>
    <w:rsid w:val="009F7813"/>
    <w:rsid w:val="00A00D34"/>
    <w:rsid w:val="00A01444"/>
    <w:rsid w:val="00A01689"/>
    <w:rsid w:val="00A03172"/>
    <w:rsid w:val="00A04085"/>
    <w:rsid w:val="00A040D8"/>
    <w:rsid w:val="00A040E9"/>
    <w:rsid w:val="00A043AD"/>
    <w:rsid w:val="00A0475C"/>
    <w:rsid w:val="00A06678"/>
    <w:rsid w:val="00A06ABE"/>
    <w:rsid w:val="00A06C9A"/>
    <w:rsid w:val="00A07683"/>
    <w:rsid w:val="00A10048"/>
    <w:rsid w:val="00A11A6D"/>
    <w:rsid w:val="00A1260F"/>
    <w:rsid w:val="00A12A19"/>
    <w:rsid w:val="00A138C9"/>
    <w:rsid w:val="00A140F8"/>
    <w:rsid w:val="00A15647"/>
    <w:rsid w:val="00A1773D"/>
    <w:rsid w:val="00A20386"/>
    <w:rsid w:val="00A210B5"/>
    <w:rsid w:val="00A22220"/>
    <w:rsid w:val="00A222FB"/>
    <w:rsid w:val="00A22BFF"/>
    <w:rsid w:val="00A234E6"/>
    <w:rsid w:val="00A2383C"/>
    <w:rsid w:val="00A239A2"/>
    <w:rsid w:val="00A251C3"/>
    <w:rsid w:val="00A253D3"/>
    <w:rsid w:val="00A258D8"/>
    <w:rsid w:val="00A25C29"/>
    <w:rsid w:val="00A26114"/>
    <w:rsid w:val="00A26EF9"/>
    <w:rsid w:val="00A27A5A"/>
    <w:rsid w:val="00A27FE7"/>
    <w:rsid w:val="00A303E8"/>
    <w:rsid w:val="00A30A87"/>
    <w:rsid w:val="00A31749"/>
    <w:rsid w:val="00A32023"/>
    <w:rsid w:val="00A3210F"/>
    <w:rsid w:val="00A32713"/>
    <w:rsid w:val="00A3310C"/>
    <w:rsid w:val="00A33746"/>
    <w:rsid w:val="00A3465A"/>
    <w:rsid w:val="00A35452"/>
    <w:rsid w:val="00A35BEE"/>
    <w:rsid w:val="00A361CF"/>
    <w:rsid w:val="00A36C73"/>
    <w:rsid w:val="00A40698"/>
    <w:rsid w:val="00A40E3E"/>
    <w:rsid w:val="00A4172D"/>
    <w:rsid w:val="00A42830"/>
    <w:rsid w:val="00A43DE9"/>
    <w:rsid w:val="00A44B04"/>
    <w:rsid w:val="00A453B5"/>
    <w:rsid w:val="00A47932"/>
    <w:rsid w:val="00A51C6D"/>
    <w:rsid w:val="00A525E7"/>
    <w:rsid w:val="00A532B1"/>
    <w:rsid w:val="00A53E11"/>
    <w:rsid w:val="00A53F2D"/>
    <w:rsid w:val="00A56092"/>
    <w:rsid w:val="00A56435"/>
    <w:rsid w:val="00A57BF9"/>
    <w:rsid w:val="00A57D92"/>
    <w:rsid w:val="00A62CA3"/>
    <w:rsid w:val="00A6433D"/>
    <w:rsid w:val="00A65073"/>
    <w:rsid w:val="00A65C45"/>
    <w:rsid w:val="00A66312"/>
    <w:rsid w:val="00A667E2"/>
    <w:rsid w:val="00A70ABA"/>
    <w:rsid w:val="00A71F04"/>
    <w:rsid w:val="00A71FA4"/>
    <w:rsid w:val="00A730DA"/>
    <w:rsid w:val="00A73E2C"/>
    <w:rsid w:val="00A73EE8"/>
    <w:rsid w:val="00A7507E"/>
    <w:rsid w:val="00A754E5"/>
    <w:rsid w:val="00A80033"/>
    <w:rsid w:val="00A8032B"/>
    <w:rsid w:val="00A80508"/>
    <w:rsid w:val="00A81958"/>
    <w:rsid w:val="00A8353A"/>
    <w:rsid w:val="00A8393D"/>
    <w:rsid w:val="00A846F6"/>
    <w:rsid w:val="00A90C05"/>
    <w:rsid w:val="00A911EC"/>
    <w:rsid w:val="00A91E3F"/>
    <w:rsid w:val="00A9244B"/>
    <w:rsid w:val="00A92F8E"/>
    <w:rsid w:val="00A93906"/>
    <w:rsid w:val="00A94C7B"/>
    <w:rsid w:val="00A956D9"/>
    <w:rsid w:val="00A9655C"/>
    <w:rsid w:val="00AA0D01"/>
    <w:rsid w:val="00AA2591"/>
    <w:rsid w:val="00AA2A86"/>
    <w:rsid w:val="00AA321E"/>
    <w:rsid w:val="00AA47E1"/>
    <w:rsid w:val="00AA4E87"/>
    <w:rsid w:val="00AB11E3"/>
    <w:rsid w:val="00AB15E0"/>
    <w:rsid w:val="00AB1806"/>
    <w:rsid w:val="00AB267B"/>
    <w:rsid w:val="00AB290D"/>
    <w:rsid w:val="00AB3C5B"/>
    <w:rsid w:val="00AB42C8"/>
    <w:rsid w:val="00AB574D"/>
    <w:rsid w:val="00AB67DF"/>
    <w:rsid w:val="00AB7571"/>
    <w:rsid w:val="00AB763B"/>
    <w:rsid w:val="00AC0705"/>
    <w:rsid w:val="00AC170C"/>
    <w:rsid w:val="00AC2068"/>
    <w:rsid w:val="00AC252B"/>
    <w:rsid w:val="00AC3B87"/>
    <w:rsid w:val="00AC4EF4"/>
    <w:rsid w:val="00AC55E6"/>
    <w:rsid w:val="00AC5D1D"/>
    <w:rsid w:val="00AC7282"/>
    <w:rsid w:val="00AC7AB7"/>
    <w:rsid w:val="00AC7CD8"/>
    <w:rsid w:val="00AC7DDB"/>
    <w:rsid w:val="00AC7E6C"/>
    <w:rsid w:val="00AD1021"/>
    <w:rsid w:val="00AD18A8"/>
    <w:rsid w:val="00AD27B3"/>
    <w:rsid w:val="00AD29DE"/>
    <w:rsid w:val="00AD2BD5"/>
    <w:rsid w:val="00AD38F9"/>
    <w:rsid w:val="00AD4B8A"/>
    <w:rsid w:val="00AD642A"/>
    <w:rsid w:val="00AD6D10"/>
    <w:rsid w:val="00AE0124"/>
    <w:rsid w:val="00AE03E3"/>
    <w:rsid w:val="00AE0702"/>
    <w:rsid w:val="00AE2673"/>
    <w:rsid w:val="00AE2DF9"/>
    <w:rsid w:val="00AE3822"/>
    <w:rsid w:val="00AE3E26"/>
    <w:rsid w:val="00AF009F"/>
    <w:rsid w:val="00AF08D6"/>
    <w:rsid w:val="00AF1291"/>
    <w:rsid w:val="00AF1E9B"/>
    <w:rsid w:val="00AF212A"/>
    <w:rsid w:val="00AF2131"/>
    <w:rsid w:val="00AF51B2"/>
    <w:rsid w:val="00B01B57"/>
    <w:rsid w:val="00B01D1B"/>
    <w:rsid w:val="00B029EF"/>
    <w:rsid w:val="00B02E32"/>
    <w:rsid w:val="00B044EC"/>
    <w:rsid w:val="00B047AF"/>
    <w:rsid w:val="00B052C2"/>
    <w:rsid w:val="00B055F6"/>
    <w:rsid w:val="00B05760"/>
    <w:rsid w:val="00B05D8A"/>
    <w:rsid w:val="00B0699F"/>
    <w:rsid w:val="00B10139"/>
    <w:rsid w:val="00B108FF"/>
    <w:rsid w:val="00B1111E"/>
    <w:rsid w:val="00B11329"/>
    <w:rsid w:val="00B1307C"/>
    <w:rsid w:val="00B14FC3"/>
    <w:rsid w:val="00B15A75"/>
    <w:rsid w:val="00B16259"/>
    <w:rsid w:val="00B174BE"/>
    <w:rsid w:val="00B208EB"/>
    <w:rsid w:val="00B21729"/>
    <w:rsid w:val="00B22B53"/>
    <w:rsid w:val="00B23507"/>
    <w:rsid w:val="00B24065"/>
    <w:rsid w:val="00B248E4"/>
    <w:rsid w:val="00B24B8F"/>
    <w:rsid w:val="00B261AF"/>
    <w:rsid w:val="00B26D9F"/>
    <w:rsid w:val="00B26E8D"/>
    <w:rsid w:val="00B30157"/>
    <w:rsid w:val="00B3049B"/>
    <w:rsid w:val="00B309C5"/>
    <w:rsid w:val="00B314A5"/>
    <w:rsid w:val="00B34D8C"/>
    <w:rsid w:val="00B3526D"/>
    <w:rsid w:val="00B408DD"/>
    <w:rsid w:val="00B421D0"/>
    <w:rsid w:val="00B42B35"/>
    <w:rsid w:val="00B42FF9"/>
    <w:rsid w:val="00B45501"/>
    <w:rsid w:val="00B459F9"/>
    <w:rsid w:val="00B45F5E"/>
    <w:rsid w:val="00B46AA5"/>
    <w:rsid w:val="00B47A15"/>
    <w:rsid w:val="00B50C63"/>
    <w:rsid w:val="00B513DD"/>
    <w:rsid w:val="00B522A4"/>
    <w:rsid w:val="00B529F7"/>
    <w:rsid w:val="00B52C30"/>
    <w:rsid w:val="00B53B8E"/>
    <w:rsid w:val="00B53E0C"/>
    <w:rsid w:val="00B559F3"/>
    <w:rsid w:val="00B55E48"/>
    <w:rsid w:val="00B56FFF"/>
    <w:rsid w:val="00B57950"/>
    <w:rsid w:val="00B612E0"/>
    <w:rsid w:val="00B61807"/>
    <w:rsid w:val="00B62645"/>
    <w:rsid w:val="00B6385F"/>
    <w:rsid w:val="00B6414C"/>
    <w:rsid w:val="00B642FC"/>
    <w:rsid w:val="00B643CB"/>
    <w:rsid w:val="00B64413"/>
    <w:rsid w:val="00B64628"/>
    <w:rsid w:val="00B648E6"/>
    <w:rsid w:val="00B651FC"/>
    <w:rsid w:val="00B66268"/>
    <w:rsid w:val="00B6631E"/>
    <w:rsid w:val="00B711A5"/>
    <w:rsid w:val="00B71A87"/>
    <w:rsid w:val="00B72961"/>
    <w:rsid w:val="00B734B2"/>
    <w:rsid w:val="00B74459"/>
    <w:rsid w:val="00B74591"/>
    <w:rsid w:val="00B74826"/>
    <w:rsid w:val="00B770A3"/>
    <w:rsid w:val="00B7722D"/>
    <w:rsid w:val="00B821C4"/>
    <w:rsid w:val="00B83801"/>
    <w:rsid w:val="00B83CBB"/>
    <w:rsid w:val="00B84F2D"/>
    <w:rsid w:val="00B8524F"/>
    <w:rsid w:val="00B85AC8"/>
    <w:rsid w:val="00B862BC"/>
    <w:rsid w:val="00B86D44"/>
    <w:rsid w:val="00B87053"/>
    <w:rsid w:val="00B87467"/>
    <w:rsid w:val="00B87D29"/>
    <w:rsid w:val="00B9056D"/>
    <w:rsid w:val="00B9083B"/>
    <w:rsid w:val="00B90BD8"/>
    <w:rsid w:val="00B9149F"/>
    <w:rsid w:val="00B924CB"/>
    <w:rsid w:val="00B92F67"/>
    <w:rsid w:val="00B93398"/>
    <w:rsid w:val="00B936C9"/>
    <w:rsid w:val="00B937EE"/>
    <w:rsid w:val="00B9422F"/>
    <w:rsid w:val="00B9486D"/>
    <w:rsid w:val="00B94DCA"/>
    <w:rsid w:val="00B94E51"/>
    <w:rsid w:val="00B95661"/>
    <w:rsid w:val="00B96CA9"/>
    <w:rsid w:val="00B975CF"/>
    <w:rsid w:val="00B97CF7"/>
    <w:rsid w:val="00BA1002"/>
    <w:rsid w:val="00BA17F5"/>
    <w:rsid w:val="00BA1FF7"/>
    <w:rsid w:val="00BA20E6"/>
    <w:rsid w:val="00BA2B55"/>
    <w:rsid w:val="00BA2FCE"/>
    <w:rsid w:val="00BA3E70"/>
    <w:rsid w:val="00BA4478"/>
    <w:rsid w:val="00BA4712"/>
    <w:rsid w:val="00BA50F9"/>
    <w:rsid w:val="00BA522A"/>
    <w:rsid w:val="00BA781E"/>
    <w:rsid w:val="00BB0B48"/>
    <w:rsid w:val="00BB1823"/>
    <w:rsid w:val="00BB22EF"/>
    <w:rsid w:val="00BB34D8"/>
    <w:rsid w:val="00BB5A1F"/>
    <w:rsid w:val="00BB5B74"/>
    <w:rsid w:val="00BB661C"/>
    <w:rsid w:val="00BB6C41"/>
    <w:rsid w:val="00BB7305"/>
    <w:rsid w:val="00BC14B2"/>
    <w:rsid w:val="00BC1A95"/>
    <w:rsid w:val="00BC26A4"/>
    <w:rsid w:val="00BC3297"/>
    <w:rsid w:val="00BC3697"/>
    <w:rsid w:val="00BC36EA"/>
    <w:rsid w:val="00BC3A20"/>
    <w:rsid w:val="00BC3CFD"/>
    <w:rsid w:val="00BC54CD"/>
    <w:rsid w:val="00BC567E"/>
    <w:rsid w:val="00BC5D13"/>
    <w:rsid w:val="00BC65BC"/>
    <w:rsid w:val="00BC6BCE"/>
    <w:rsid w:val="00BC736B"/>
    <w:rsid w:val="00BD0479"/>
    <w:rsid w:val="00BD0C16"/>
    <w:rsid w:val="00BD0D04"/>
    <w:rsid w:val="00BD0F33"/>
    <w:rsid w:val="00BD1527"/>
    <w:rsid w:val="00BD1EF3"/>
    <w:rsid w:val="00BD21E3"/>
    <w:rsid w:val="00BD2276"/>
    <w:rsid w:val="00BD2430"/>
    <w:rsid w:val="00BD3EB4"/>
    <w:rsid w:val="00BD473D"/>
    <w:rsid w:val="00BD5580"/>
    <w:rsid w:val="00BE0A4B"/>
    <w:rsid w:val="00BE1C0C"/>
    <w:rsid w:val="00BE2038"/>
    <w:rsid w:val="00BE2165"/>
    <w:rsid w:val="00BE64D9"/>
    <w:rsid w:val="00BE66D0"/>
    <w:rsid w:val="00BE67CC"/>
    <w:rsid w:val="00BF0AB3"/>
    <w:rsid w:val="00BF13D3"/>
    <w:rsid w:val="00BF28AE"/>
    <w:rsid w:val="00BF2C27"/>
    <w:rsid w:val="00BF3435"/>
    <w:rsid w:val="00BF382C"/>
    <w:rsid w:val="00BF72EE"/>
    <w:rsid w:val="00C0010E"/>
    <w:rsid w:val="00C00587"/>
    <w:rsid w:val="00C00FAE"/>
    <w:rsid w:val="00C020B8"/>
    <w:rsid w:val="00C0238D"/>
    <w:rsid w:val="00C031EA"/>
    <w:rsid w:val="00C03BCB"/>
    <w:rsid w:val="00C03C12"/>
    <w:rsid w:val="00C042A1"/>
    <w:rsid w:val="00C05746"/>
    <w:rsid w:val="00C05BBE"/>
    <w:rsid w:val="00C05C15"/>
    <w:rsid w:val="00C05E7E"/>
    <w:rsid w:val="00C05F35"/>
    <w:rsid w:val="00C06228"/>
    <w:rsid w:val="00C064ED"/>
    <w:rsid w:val="00C06511"/>
    <w:rsid w:val="00C1371A"/>
    <w:rsid w:val="00C13925"/>
    <w:rsid w:val="00C139AB"/>
    <w:rsid w:val="00C14295"/>
    <w:rsid w:val="00C1494E"/>
    <w:rsid w:val="00C14E68"/>
    <w:rsid w:val="00C151E3"/>
    <w:rsid w:val="00C16D17"/>
    <w:rsid w:val="00C1716B"/>
    <w:rsid w:val="00C17255"/>
    <w:rsid w:val="00C17603"/>
    <w:rsid w:val="00C21BA5"/>
    <w:rsid w:val="00C21D69"/>
    <w:rsid w:val="00C23E83"/>
    <w:rsid w:val="00C2467B"/>
    <w:rsid w:val="00C246CD"/>
    <w:rsid w:val="00C24767"/>
    <w:rsid w:val="00C24A52"/>
    <w:rsid w:val="00C24FD3"/>
    <w:rsid w:val="00C2575F"/>
    <w:rsid w:val="00C27DB5"/>
    <w:rsid w:val="00C31F74"/>
    <w:rsid w:val="00C3320D"/>
    <w:rsid w:val="00C34D18"/>
    <w:rsid w:val="00C367C8"/>
    <w:rsid w:val="00C36A72"/>
    <w:rsid w:val="00C36DF5"/>
    <w:rsid w:val="00C37558"/>
    <w:rsid w:val="00C3765B"/>
    <w:rsid w:val="00C3766A"/>
    <w:rsid w:val="00C37F9B"/>
    <w:rsid w:val="00C4048D"/>
    <w:rsid w:val="00C42626"/>
    <w:rsid w:val="00C436AE"/>
    <w:rsid w:val="00C44FEC"/>
    <w:rsid w:val="00C470DF"/>
    <w:rsid w:val="00C50535"/>
    <w:rsid w:val="00C50E24"/>
    <w:rsid w:val="00C5172E"/>
    <w:rsid w:val="00C53251"/>
    <w:rsid w:val="00C5349A"/>
    <w:rsid w:val="00C536DA"/>
    <w:rsid w:val="00C53806"/>
    <w:rsid w:val="00C53DEB"/>
    <w:rsid w:val="00C54C77"/>
    <w:rsid w:val="00C54D86"/>
    <w:rsid w:val="00C56B29"/>
    <w:rsid w:val="00C57559"/>
    <w:rsid w:val="00C603F0"/>
    <w:rsid w:val="00C60997"/>
    <w:rsid w:val="00C60BBC"/>
    <w:rsid w:val="00C610D9"/>
    <w:rsid w:val="00C61942"/>
    <w:rsid w:val="00C61952"/>
    <w:rsid w:val="00C64648"/>
    <w:rsid w:val="00C65499"/>
    <w:rsid w:val="00C70083"/>
    <w:rsid w:val="00C72318"/>
    <w:rsid w:val="00C734BE"/>
    <w:rsid w:val="00C736C8"/>
    <w:rsid w:val="00C73C91"/>
    <w:rsid w:val="00C753A4"/>
    <w:rsid w:val="00C8187A"/>
    <w:rsid w:val="00C82300"/>
    <w:rsid w:val="00C830A8"/>
    <w:rsid w:val="00C841F4"/>
    <w:rsid w:val="00C84418"/>
    <w:rsid w:val="00C85258"/>
    <w:rsid w:val="00C8635D"/>
    <w:rsid w:val="00C86B28"/>
    <w:rsid w:val="00C8769D"/>
    <w:rsid w:val="00C87B3C"/>
    <w:rsid w:val="00C900B2"/>
    <w:rsid w:val="00C90AB7"/>
    <w:rsid w:val="00C915CD"/>
    <w:rsid w:val="00C929B3"/>
    <w:rsid w:val="00C935B7"/>
    <w:rsid w:val="00C94284"/>
    <w:rsid w:val="00C944F2"/>
    <w:rsid w:val="00C94923"/>
    <w:rsid w:val="00C965ED"/>
    <w:rsid w:val="00C96719"/>
    <w:rsid w:val="00C96B13"/>
    <w:rsid w:val="00C96EC0"/>
    <w:rsid w:val="00C979DB"/>
    <w:rsid w:val="00CA0162"/>
    <w:rsid w:val="00CA0579"/>
    <w:rsid w:val="00CA08DF"/>
    <w:rsid w:val="00CA1A49"/>
    <w:rsid w:val="00CA1B41"/>
    <w:rsid w:val="00CA28CF"/>
    <w:rsid w:val="00CA355C"/>
    <w:rsid w:val="00CA7070"/>
    <w:rsid w:val="00CB007A"/>
    <w:rsid w:val="00CB0B31"/>
    <w:rsid w:val="00CB14EF"/>
    <w:rsid w:val="00CB2B81"/>
    <w:rsid w:val="00CB2E03"/>
    <w:rsid w:val="00CB5011"/>
    <w:rsid w:val="00CB63EF"/>
    <w:rsid w:val="00CB646C"/>
    <w:rsid w:val="00CB6C16"/>
    <w:rsid w:val="00CB7AB5"/>
    <w:rsid w:val="00CB7D25"/>
    <w:rsid w:val="00CC04EE"/>
    <w:rsid w:val="00CC0A6A"/>
    <w:rsid w:val="00CC167F"/>
    <w:rsid w:val="00CC18CF"/>
    <w:rsid w:val="00CC2601"/>
    <w:rsid w:val="00CC33EB"/>
    <w:rsid w:val="00CC5038"/>
    <w:rsid w:val="00CC64E3"/>
    <w:rsid w:val="00CD1039"/>
    <w:rsid w:val="00CD1BCA"/>
    <w:rsid w:val="00CD403B"/>
    <w:rsid w:val="00CD5323"/>
    <w:rsid w:val="00CD7259"/>
    <w:rsid w:val="00CD7554"/>
    <w:rsid w:val="00CE0006"/>
    <w:rsid w:val="00CE162B"/>
    <w:rsid w:val="00CE1700"/>
    <w:rsid w:val="00CE37AB"/>
    <w:rsid w:val="00CE44D0"/>
    <w:rsid w:val="00CE4CF0"/>
    <w:rsid w:val="00CF0081"/>
    <w:rsid w:val="00CF1603"/>
    <w:rsid w:val="00CF19CB"/>
    <w:rsid w:val="00CF1E44"/>
    <w:rsid w:val="00CF2342"/>
    <w:rsid w:val="00CF312C"/>
    <w:rsid w:val="00CF381B"/>
    <w:rsid w:val="00CF5570"/>
    <w:rsid w:val="00CF61A5"/>
    <w:rsid w:val="00CF710E"/>
    <w:rsid w:val="00CF731A"/>
    <w:rsid w:val="00D002BB"/>
    <w:rsid w:val="00D0150D"/>
    <w:rsid w:val="00D0166D"/>
    <w:rsid w:val="00D01727"/>
    <w:rsid w:val="00D019AD"/>
    <w:rsid w:val="00D02D4C"/>
    <w:rsid w:val="00D065AD"/>
    <w:rsid w:val="00D11AEC"/>
    <w:rsid w:val="00D136F8"/>
    <w:rsid w:val="00D146EC"/>
    <w:rsid w:val="00D159F5"/>
    <w:rsid w:val="00D17299"/>
    <w:rsid w:val="00D177B1"/>
    <w:rsid w:val="00D200D1"/>
    <w:rsid w:val="00D21236"/>
    <w:rsid w:val="00D222FE"/>
    <w:rsid w:val="00D22F86"/>
    <w:rsid w:val="00D23098"/>
    <w:rsid w:val="00D237AC"/>
    <w:rsid w:val="00D24768"/>
    <w:rsid w:val="00D25B6C"/>
    <w:rsid w:val="00D25D87"/>
    <w:rsid w:val="00D27112"/>
    <w:rsid w:val="00D2788F"/>
    <w:rsid w:val="00D301EF"/>
    <w:rsid w:val="00D309B8"/>
    <w:rsid w:val="00D31BBD"/>
    <w:rsid w:val="00D33847"/>
    <w:rsid w:val="00D34E4C"/>
    <w:rsid w:val="00D35003"/>
    <w:rsid w:val="00D35C55"/>
    <w:rsid w:val="00D40D2C"/>
    <w:rsid w:val="00D40D69"/>
    <w:rsid w:val="00D41261"/>
    <w:rsid w:val="00D41328"/>
    <w:rsid w:val="00D422CA"/>
    <w:rsid w:val="00D42C2A"/>
    <w:rsid w:val="00D43DC9"/>
    <w:rsid w:val="00D45F40"/>
    <w:rsid w:val="00D46AAE"/>
    <w:rsid w:val="00D47F82"/>
    <w:rsid w:val="00D5048F"/>
    <w:rsid w:val="00D508B0"/>
    <w:rsid w:val="00D51129"/>
    <w:rsid w:val="00D51E6A"/>
    <w:rsid w:val="00D52DB8"/>
    <w:rsid w:val="00D54CE9"/>
    <w:rsid w:val="00D5606B"/>
    <w:rsid w:val="00D5724F"/>
    <w:rsid w:val="00D575F6"/>
    <w:rsid w:val="00D620D3"/>
    <w:rsid w:val="00D625E4"/>
    <w:rsid w:val="00D6551F"/>
    <w:rsid w:val="00D66DF6"/>
    <w:rsid w:val="00D671DB"/>
    <w:rsid w:val="00D7016A"/>
    <w:rsid w:val="00D70D49"/>
    <w:rsid w:val="00D72143"/>
    <w:rsid w:val="00D73F34"/>
    <w:rsid w:val="00D75C07"/>
    <w:rsid w:val="00D763A2"/>
    <w:rsid w:val="00D7667C"/>
    <w:rsid w:val="00D76D02"/>
    <w:rsid w:val="00D7704B"/>
    <w:rsid w:val="00D80461"/>
    <w:rsid w:val="00D80B75"/>
    <w:rsid w:val="00D83DA3"/>
    <w:rsid w:val="00D843D6"/>
    <w:rsid w:val="00D85969"/>
    <w:rsid w:val="00D867CF"/>
    <w:rsid w:val="00D87790"/>
    <w:rsid w:val="00D87D0F"/>
    <w:rsid w:val="00D9019A"/>
    <w:rsid w:val="00D93537"/>
    <w:rsid w:val="00D93C6B"/>
    <w:rsid w:val="00DA0581"/>
    <w:rsid w:val="00DA1F46"/>
    <w:rsid w:val="00DA2272"/>
    <w:rsid w:val="00DA348C"/>
    <w:rsid w:val="00DA4397"/>
    <w:rsid w:val="00DA4438"/>
    <w:rsid w:val="00DA45F3"/>
    <w:rsid w:val="00DA74EC"/>
    <w:rsid w:val="00DB2091"/>
    <w:rsid w:val="00DB299A"/>
    <w:rsid w:val="00DB444D"/>
    <w:rsid w:val="00DB45DD"/>
    <w:rsid w:val="00DB4D0E"/>
    <w:rsid w:val="00DB6EE2"/>
    <w:rsid w:val="00DC0146"/>
    <w:rsid w:val="00DC07AC"/>
    <w:rsid w:val="00DC0E68"/>
    <w:rsid w:val="00DC12CA"/>
    <w:rsid w:val="00DC254E"/>
    <w:rsid w:val="00DC3521"/>
    <w:rsid w:val="00DC5534"/>
    <w:rsid w:val="00DC59C1"/>
    <w:rsid w:val="00DC5B6A"/>
    <w:rsid w:val="00DC74FB"/>
    <w:rsid w:val="00DC74FD"/>
    <w:rsid w:val="00DC7C9F"/>
    <w:rsid w:val="00DD0451"/>
    <w:rsid w:val="00DD0797"/>
    <w:rsid w:val="00DD0983"/>
    <w:rsid w:val="00DD1486"/>
    <w:rsid w:val="00DD17B7"/>
    <w:rsid w:val="00DD2749"/>
    <w:rsid w:val="00DD401C"/>
    <w:rsid w:val="00DD7B74"/>
    <w:rsid w:val="00DD7D03"/>
    <w:rsid w:val="00DE1140"/>
    <w:rsid w:val="00DE12E8"/>
    <w:rsid w:val="00DE1E58"/>
    <w:rsid w:val="00DE27C3"/>
    <w:rsid w:val="00DE2EEB"/>
    <w:rsid w:val="00DE324A"/>
    <w:rsid w:val="00DE32F8"/>
    <w:rsid w:val="00DE3F4C"/>
    <w:rsid w:val="00DE58F7"/>
    <w:rsid w:val="00DE5935"/>
    <w:rsid w:val="00DE62FA"/>
    <w:rsid w:val="00DE7F7B"/>
    <w:rsid w:val="00DF20DD"/>
    <w:rsid w:val="00DF2606"/>
    <w:rsid w:val="00DF34D3"/>
    <w:rsid w:val="00DF3658"/>
    <w:rsid w:val="00DF5CBC"/>
    <w:rsid w:val="00DF72FC"/>
    <w:rsid w:val="00E0038F"/>
    <w:rsid w:val="00E00537"/>
    <w:rsid w:val="00E01348"/>
    <w:rsid w:val="00E017E4"/>
    <w:rsid w:val="00E031D8"/>
    <w:rsid w:val="00E035BE"/>
    <w:rsid w:val="00E03660"/>
    <w:rsid w:val="00E04248"/>
    <w:rsid w:val="00E04404"/>
    <w:rsid w:val="00E045DF"/>
    <w:rsid w:val="00E04B38"/>
    <w:rsid w:val="00E04C89"/>
    <w:rsid w:val="00E04CF5"/>
    <w:rsid w:val="00E0757B"/>
    <w:rsid w:val="00E07DB3"/>
    <w:rsid w:val="00E100CA"/>
    <w:rsid w:val="00E12917"/>
    <w:rsid w:val="00E1551A"/>
    <w:rsid w:val="00E1683E"/>
    <w:rsid w:val="00E170EA"/>
    <w:rsid w:val="00E171B8"/>
    <w:rsid w:val="00E178D8"/>
    <w:rsid w:val="00E2031D"/>
    <w:rsid w:val="00E20F17"/>
    <w:rsid w:val="00E2137B"/>
    <w:rsid w:val="00E21C10"/>
    <w:rsid w:val="00E228BE"/>
    <w:rsid w:val="00E22AC7"/>
    <w:rsid w:val="00E25DD8"/>
    <w:rsid w:val="00E2707C"/>
    <w:rsid w:val="00E2792F"/>
    <w:rsid w:val="00E30971"/>
    <w:rsid w:val="00E30BD2"/>
    <w:rsid w:val="00E30C64"/>
    <w:rsid w:val="00E3146D"/>
    <w:rsid w:val="00E316B2"/>
    <w:rsid w:val="00E31FA7"/>
    <w:rsid w:val="00E32399"/>
    <w:rsid w:val="00E34283"/>
    <w:rsid w:val="00E34326"/>
    <w:rsid w:val="00E34418"/>
    <w:rsid w:val="00E3453F"/>
    <w:rsid w:val="00E35BD3"/>
    <w:rsid w:val="00E3651B"/>
    <w:rsid w:val="00E379F0"/>
    <w:rsid w:val="00E37AD6"/>
    <w:rsid w:val="00E41FD9"/>
    <w:rsid w:val="00E42EDA"/>
    <w:rsid w:val="00E43983"/>
    <w:rsid w:val="00E43CE6"/>
    <w:rsid w:val="00E5004A"/>
    <w:rsid w:val="00E508D8"/>
    <w:rsid w:val="00E52C4A"/>
    <w:rsid w:val="00E52DE8"/>
    <w:rsid w:val="00E52EA1"/>
    <w:rsid w:val="00E557C7"/>
    <w:rsid w:val="00E558C1"/>
    <w:rsid w:val="00E55C19"/>
    <w:rsid w:val="00E55E4D"/>
    <w:rsid w:val="00E5626D"/>
    <w:rsid w:val="00E57968"/>
    <w:rsid w:val="00E61C64"/>
    <w:rsid w:val="00E61DCF"/>
    <w:rsid w:val="00E62BAE"/>
    <w:rsid w:val="00E64C50"/>
    <w:rsid w:val="00E6593B"/>
    <w:rsid w:val="00E65E14"/>
    <w:rsid w:val="00E67185"/>
    <w:rsid w:val="00E72A82"/>
    <w:rsid w:val="00E7390F"/>
    <w:rsid w:val="00E73D06"/>
    <w:rsid w:val="00E74820"/>
    <w:rsid w:val="00E74BD9"/>
    <w:rsid w:val="00E74C67"/>
    <w:rsid w:val="00E766A1"/>
    <w:rsid w:val="00E77A45"/>
    <w:rsid w:val="00E85D26"/>
    <w:rsid w:val="00E9000D"/>
    <w:rsid w:val="00E915C5"/>
    <w:rsid w:val="00E91B3B"/>
    <w:rsid w:val="00E9471C"/>
    <w:rsid w:val="00E94751"/>
    <w:rsid w:val="00E94ADE"/>
    <w:rsid w:val="00E95DD3"/>
    <w:rsid w:val="00E9740D"/>
    <w:rsid w:val="00E97C26"/>
    <w:rsid w:val="00EA3738"/>
    <w:rsid w:val="00EA4106"/>
    <w:rsid w:val="00EA41DF"/>
    <w:rsid w:val="00EA54B3"/>
    <w:rsid w:val="00EA5869"/>
    <w:rsid w:val="00EA64F2"/>
    <w:rsid w:val="00EA7BDC"/>
    <w:rsid w:val="00EB0666"/>
    <w:rsid w:val="00EB1FCC"/>
    <w:rsid w:val="00EB38F2"/>
    <w:rsid w:val="00EB3F53"/>
    <w:rsid w:val="00EB4164"/>
    <w:rsid w:val="00EB4341"/>
    <w:rsid w:val="00EB4822"/>
    <w:rsid w:val="00EB551F"/>
    <w:rsid w:val="00EB69FC"/>
    <w:rsid w:val="00EB77F0"/>
    <w:rsid w:val="00EC0B78"/>
    <w:rsid w:val="00EC233D"/>
    <w:rsid w:val="00EC2C40"/>
    <w:rsid w:val="00EC3767"/>
    <w:rsid w:val="00EC5E79"/>
    <w:rsid w:val="00EC615A"/>
    <w:rsid w:val="00EC7202"/>
    <w:rsid w:val="00EC774C"/>
    <w:rsid w:val="00ED1B51"/>
    <w:rsid w:val="00ED2970"/>
    <w:rsid w:val="00ED3FFA"/>
    <w:rsid w:val="00ED6639"/>
    <w:rsid w:val="00ED669F"/>
    <w:rsid w:val="00ED6803"/>
    <w:rsid w:val="00ED735A"/>
    <w:rsid w:val="00EE4680"/>
    <w:rsid w:val="00EE5520"/>
    <w:rsid w:val="00EE648B"/>
    <w:rsid w:val="00EE7BF1"/>
    <w:rsid w:val="00EE7FBD"/>
    <w:rsid w:val="00EF0873"/>
    <w:rsid w:val="00EF0A8D"/>
    <w:rsid w:val="00EF13A5"/>
    <w:rsid w:val="00EF1B49"/>
    <w:rsid w:val="00EF2879"/>
    <w:rsid w:val="00EF3370"/>
    <w:rsid w:val="00EF5371"/>
    <w:rsid w:val="00EF78A4"/>
    <w:rsid w:val="00F00D07"/>
    <w:rsid w:val="00F00F88"/>
    <w:rsid w:val="00F024D4"/>
    <w:rsid w:val="00F026E5"/>
    <w:rsid w:val="00F0569C"/>
    <w:rsid w:val="00F06041"/>
    <w:rsid w:val="00F0717E"/>
    <w:rsid w:val="00F071B3"/>
    <w:rsid w:val="00F07D60"/>
    <w:rsid w:val="00F10B28"/>
    <w:rsid w:val="00F11030"/>
    <w:rsid w:val="00F1320D"/>
    <w:rsid w:val="00F14D98"/>
    <w:rsid w:val="00F159D9"/>
    <w:rsid w:val="00F15CA8"/>
    <w:rsid w:val="00F15F08"/>
    <w:rsid w:val="00F17E48"/>
    <w:rsid w:val="00F2126D"/>
    <w:rsid w:val="00F21C3A"/>
    <w:rsid w:val="00F22B14"/>
    <w:rsid w:val="00F23902"/>
    <w:rsid w:val="00F23A63"/>
    <w:rsid w:val="00F25045"/>
    <w:rsid w:val="00F25F90"/>
    <w:rsid w:val="00F2725A"/>
    <w:rsid w:val="00F27286"/>
    <w:rsid w:val="00F27537"/>
    <w:rsid w:val="00F31811"/>
    <w:rsid w:val="00F321E9"/>
    <w:rsid w:val="00F338ED"/>
    <w:rsid w:val="00F3411D"/>
    <w:rsid w:val="00F346DE"/>
    <w:rsid w:val="00F34852"/>
    <w:rsid w:val="00F34C1E"/>
    <w:rsid w:val="00F37EDB"/>
    <w:rsid w:val="00F40B9D"/>
    <w:rsid w:val="00F4176D"/>
    <w:rsid w:val="00F41AF2"/>
    <w:rsid w:val="00F4230A"/>
    <w:rsid w:val="00F4434A"/>
    <w:rsid w:val="00F44843"/>
    <w:rsid w:val="00F4594E"/>
    <w:rsid w:val="00F46A0E"/>
    <w:rsid w:val="00F50AB8"/>
    <w:rsid w:val="00F5217E"/>
    <w:rsid w:val="00F5323B"/>
    <w:rsid w:val="00F539C2"/>
    <w:rsid w:val="00F54CA6"/>
    <w:rsid w:val="00F54F57"/>
    <w:rsid w:val="00F55F3B"/>
    <w:rsid w:val="00F565E7"/>
    <w:rsid w:val="00F56785"/>
    <w:rsid w:val="00F60353"/>
    <w:rsid w:val="00F61127"/>
    <w:rsid w:val="00F611AB"/>
    <w:rsid w:val="00F619E6"/>
    <w:rsid w:val="00F61DF1"/>
    <w:rsid w:val="00F63979"/>
    <w:rsid w:val="00F6453B"/>
    <w:rsid w:val="00F64AB7"/>
    <w:rsid w:val="00F65C17"/>
    <w:rsid w:val="00F664A2"/>
    <w:rsid w:val="00F66678"/>
    <w:rsid w:val="00F66DB9"/>
    <w:rsid w:val="00F702EF"/>
    <w:rsid w:val="00F71068"/>
    <w:rsid w:val="00F71CBE"/>
    <w:rsid w:val="00F72A25"/>
    <w:rsid w:val="00F73F77"/>
    <w:rsid w:val="00F74396"/>
    <w:rsid w:val="00F744DC"/>
    <w:rsid w:val="00F74636"/>
    <w:rsid w:val="00F74F41"/>
    <w:rsid w:val="00F757FC"/>
    <w:rsid w:val="00F75DB3"/>
    <w:rsid w:val="00F75DCF"/>
    <w:rsid w:val="00F76457"/>
    <w:rsid w:val="00F76AD3"/>
    <w:rsid w:val="00F77552"/>
    <w:rsid w:val="00F80576"/>
    <w:rsid w:val="00F80787"/>
    <w:rsid w:val="00F80F68"/>
    <w:rsid w:val="00F82163"/>
    <w:rsid w:val="00F82239"/>
    <w:rsid w:val="00F84785"/>
    <w:rsid w:val="00F862A2"/>
    <w:rsid w:val="00F87A36"/>
    <w:rsid w:val="00F87D10"/>
    <w:rsid w:val="00F87F43"/>
    <w:rsid w:val="00F9162D"/>
    <w:rsid w:val="00F92AE3"/>
    <w:rsid w:val="00F9477F"/>
    <w:rsid w:val="00F94F6E"/>
    <w:rsid w:val="00F95AC3"/>
    <w:rsid w:val="00F95D21"/>
    <w:rsid w:val="00F96497"/>
    <w:rsid w:val="00F972B8"/>
    <w:rsid w:val="00F97493"/>
    <w:rsid w:val="00F97E42"/>
    <w:rsid w:val="00FA0075"/>
    <w:rsid w:val="00FA008D"/>
    <w:rsid w:val="00FA0CD6"/>
    <w:rsid w:val="00FA43F3"/>
    <w:rsid w:val="00FA4EFA"/>
    <w:rsid w:val="00FA5CA5"/>
    <w:rsid w:val="00FA6836"/>
    <w:rsid w:val="00FB3207"/>
    <w:rsid w:val="00FB39BC"/>
    <w:rsid w:val="00FB4E43"/>
    <w:rsid w:val="00FB5C0A"/>
    <w:rsid w:val="00FB7C5A"/>
    <w:rsid w:val="00FC01D2"/>
    <w:rsid w:val="00FC0AB8"/>
    <w:rsid w:val="00FC0EC0"/>
    <w:rsid w:val="00FC1344"/>
    <w:rsid w:val="00FC2064"/>
    <w:rsid w:val="00FC217B"/>
    <w:rsid w:val="00FC3E07"/>
    <w:rsid w:val="00FC49EC"/>
    <w:rsid w:val="00FC4E57"/>
    <w:rsid w:val="00FC5D8E"/>
    <w:rsid w:val="00FC62AC"/>
    <w:rsid w:val="00FC7CD2"/>
    <w:rsid w:val="00FD42C2"/>
    <w:rsid w:val="00FD62D4"/>
    <w:rsid w:val="00FD661B"/>
    <w:rsid w:val="00FD755F"/>
    <w:rsid w:val="00FE12F4"/>
    <w:rsid w:val="00FE2CE8"/>
    <w:rsid w:val="00FE3C4A"/>
    <w:rsid w:val="00FE4C60"/>
    <w:rsid w:val="00FF0930"/>
    <w:rsid w:val="00FF192A"/>
    <w:rsid w:val="00FF2086"/>
    <w:rsid w:val="00FF2A44"/>
    <w:rsid w:val="00FF3492"/>
    <w:rsid w:val="00FF3540"/>
    <w:rsid w:val="00FF5D57"/>
    <w:rsid w:val="00FF65BA"/>
    <w:rsid w:val="03F0AA8C"/>
    <w:rsid w:val="105422A8"/>
    <w:rsid w:val="3AA4F917"/>
    <w:rsid w:val="5B6581BB"/>
    <w:rsid w:val="6EB8E4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BB26A8"/>
  <w15:docId w15:val="{F4E80C73-02E9-4ACC-B8FB-09B52675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Lucida Sans Unicode" w:hAnsi="Times New Roman" w:cs="Tahoma"/>
        <w:color w:val="000000"/>
        <w:kern w:val="3"/>
        <w:szCs w:val="24"/>
        <w:lang w:val="en-US" w:eastAsia="en-US" w:bidi="en-US"/>
      </w:rPr>
    </w:rPrDefault>
    <w:pPrDefault>
      <w:pPr>
        <w:spacing w:line="360" w:lineRule="auto"/>
        <w:ind w:left="144"/>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9A3"/>
  </w:style>
  <w:style w:type="paragraph" w:styleId="Heading1">
    <w:name w:val="heading 1"/>
    <w:basedOn w:val="Heading"/>
    <w:next w:val="Textbody"/>
    <w:link w:val="Heading1Char"/>
    <w:autoRedefine/>
    <w:qFormat/>
    <w:rsid w:val="00C915CD"/>
    <w:pPr>
      <w:numPr>
        <w:numId w:val="12"/>
      </w:numPr>
      <w:jc w:val="both"/>
      <w:outlineLvl w:val="0"/>
    </w:pPr>
    <w:rPr>
      <w:rFonts w:cs="Times New Roman"/>
      <w:bCs/>
      <w:i w:val="0"/>
      <w:iCs/>
      <w:sz w:val="26"/>
      <w:szCs w:val="24"/>
    </w:rPr>
  </w:style>
  <w:style w:type="paragraph" w:styleId="Heading2">
    <w:name w:val="heading 2"/>
    <w:basedOn w:val="Heading"/>
    <w:next w:val="Textbody"/>
    <w:link w:val="Heading2Char"/>
    <w:autoRedefine/>
    <w:qFormat/>
    <w:rsid w:val="00B84F2D"/>
    <w:pPr>
      <w:numPr>
        <w:ilvl w:val="1"/>
        <w:numId w:val="12"/>
      </w:numPr>
      <w:ind w:left="288"/>
      <w:jc w:val="both"/>
      <w:outlineLvl w:val="1"/>
    </w:pPr>
    <w:rPr>
      <w:bCs/>
      <w:i w:val="0"/>
      <w:sz w:val="26"/>
      <w:szCs w:val="22"/>
    </w:rPr>
  </w:style>
  <w:style w:type="paragraph" w:styleId="Heading3">
    <w:name w:val="heading 3"/>
    <w:basedOn w:val="Heading"/>
    <w:next w:val="Textbody"/>
    <w:link w:val="Heading3Char"/>
    <w:autoRedefine/>
    <w:qFormat/>
    <w:rsid w:val="00B84F2D"/>
    <w:pPr>
      <w:numPr>
        <w:ilvl w:val="2"/>
        <w:numId w:val="12"/>
      </w:numPr>
      <w:ind w:left="432"/>
      <w:jc w:val="both"/>
      <w:outlineLvl w:val="2"/>
    </w:pPr>
    <w:rPr>
      <w:bCs/>
      <w:i w:val="0"/>
      <w:color w:val="000000"/>
      <w:sz w:val="26"/>
      <w:szCs w:val="28"/>
    </w:rPr>
  </w:style>
  <w:style w:type="paragraph" w:styleId="Heading4">
    <w:name w:val="heading 4"/>
    <w:basedOn w:val="Heading"/>
    <w:next w:val="Textbody"/>
    <w:rsid w:val="00D31BBD"/>
    <w:pPr>
      <w:numPr>
        <w:ilvl w:val="3"/>
        <w:numId w:val="12"/>
      </w:numPr>
      <w:outlineLvl w:val="3"/>
    </w:pPr>
    <w:rPr>
      <w:b w:val="0"/>
      <w:bCs/>
      <w:color w:val="000000"/>
      <w:sz w:val="20"/>
    </w:rPr>
  </w:style>
  <w:style w:type="paragraph" w:styleId="Heading5">
    <w:name w:val="heading 5"/>
    <w:basedOn w:val="Normal"/>
    <w:next w:val="Normal"/>
    <w:link w:val="Heading5Char"/>
    <w:uiPriority w:val="9"/>
    <w:semiHidden/>
    <w:unhideWhenUsed/>
    <w:qFormat/>
    <w:rsid w:val="00E5626D"/>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5626D"/>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5626D"/>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5626D"/>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626D"/>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rsid w:val="00D31BBD"/>
    <w:pPr>
      <w:numPr>
        <w:numId w:val="1"/>
      </w:numPr>
    </w:pPr>
  </w:style>
  <w:style w:type="paragraph" w:customStyle="1" w:styleId="Standard">
    <w:name w:val="Standard"/>
    <w:rsid w:val="00D31BBD"/>
    <w:pPr>
      <w:suppressAutoHyphens/>
    </w:pPr>
    <w:rPr>
      <w:rFonts w:ascii="Arial" w:hAnsi="Arial"/>
      <w:i/>
      <w:iCs/>
    </w:rPr>
  </w:style>
  <w:style w:type="paragraph" w:styleId="Header">
    <w:name w:val="header"/>
    <w:basedOn w:val="Standard"/>
    <w:rsid w:val="00D31BBD"/>
    <w:pPr>
      <w:suppressLineNumbers/>
      <w:tabs>
        <w:tab w:val="right" w:pos="10530"/>
      </w:tabs>
      <w:spacing w:before="29"/>
    </w:pPr>
    <w:rPr>
      <w:rFonts w:ascii="Times New Roman" w:hAnsi="Times New Roman"/>
      <w:i w:val="0"/>
      <w:color w:val="4C4C4C"/>
      <w:sz w:val="18"/>
      <w:szCs w:val="16"/>
    </w:rPr>
  </w:style>
  <w:style w:type="paragraph" w:styleId="Footer">
    <w:name w:val="footer"/>
    <w:basedOn w:val="Standard"/>
    <w:rsid w:val="00D31BBD"/>
    <w:pPr>
      <w:suppressLineNumbers/>
      <w:pBdr>
        <w:top w:val="single" w:sz="2" w:space="3" w:color="4C4C4C"/>
      </w:pBdr>
      <w:autoSpaceDE w:val="0"/>
      <w:spacing w:line="240" w:lineRule="auto"/>
    </w:pPr>
    <w:rPr>
      <w:rFonts w:ascii="Times New Roman" w:eastAsia="Arial" w:hAnsi="Times New Roman" w:cs="Arial"/>
      <w:i w:val="0"/>
      <w:iCs w:val="0"/>
      <w:color w:val="4C4C4C"/>
      <w:sz w:val="18"/>
    </w:rPr>
  </w:style>
  <w:style w:type="paragraph" w:customStyle="1" w:styleId="TableContents">
    <w:name w:val="Table Contents"/>
    <w:basedOn w:val="Standard"/>
    <w:rsid w:val="00D31BBD"/>
    <w:pPr>
      <w:suppressLineNumbers/>
    </w:pPr>
  </w:style>
  <w:style w:type="paragraph" w:customStyle="1" w:styleId="TableHeading">
    <w:name w:val="Table Heading"/>
    <w:basedOn w:val="TableContents"/>
    <w:rsid w:val="00D31BBD"/>
    <w:pPr>
      <w:shd w:val="clear" w:color="auto" w:fill="ED1C24"/>
    </w:pPr>
    <w:rPr>
      <w:b/>
      <w:bCs/>
      <w:color w:val="FFFFFF" w:themeColor="background1"/>
    </w:rPr>
  </w:style>
  <w:style w:type="paragraph" w:customStyle="1" w:styleId="Index">
    <w:name w:val="Index"/>
    <w:basedOn w:val="Standard"/>
    <w:rsid w:val="00D31BBD"/>
    <w:pPr>
      <w:suppressLineNumbers/>
    </w:pPr>
  </w:style>
  <w:style w:type="paragraph" w:customStyle="1" w:styleId="Tableindex1">
    <w:name w:val="Table index 1"/>
    <w:basedOn w:val="Index"/>
    <w:rsid w:val="00D31BBD"/>
    <w:pPr>
      <w:tabs>
        <w:tab w:val="right" w:leader="dot" w:pos="10540"/>
      </w:tabs>
    </w:pPr>
  </w:style>
  <w:style w:type="paragraph" w:customStyle="1" w:styleId="Heading">
    <w:name w:val="Heading"/>
    <w:basedOn w:val="Normal"/>
    <w:next w:val="Normal"/>
    <w:autoRedefine/>
    <w:qFormat/>
    <w:rsid w:val="001F5344"/>
    <w:pPr>
      <w:keepNext/>
      <w:jc w:val="center"/>
    </w:pPr>
    <w:rPr>
      <w:rFonts w:eastAsia="MS Mincho"/>
      <w:b/>
      <w:i/>
      <w:color w:val="auto"/>
      <w:sz w:val="30"/>
      <w:szCs w:val="30"/>
    </w:rPr>
  </w:style>
  <w:style w:type="paragraph" w:customStyle="1" w:styleId="Textbody">
    <w:name w:val="Text body"/>
    <w:basedOn w:val="Standard"/>
    <w:rsid w:val="007724CA"/>
    <w:pPr>
      <w:spacing w:before="120" w:after="120"/>
      <w:ind w:left="720"/>
    </w:pPr>
    <w:rPr>
      <w:rFonts w:asciiTheme="majorHAnsi" w:hAnsiTheme="majorHAnsi"/>
      <w:i w:val="0"/>
      <w:sz w:val="22"/>
    </w:rPr>
  </w:style>
  <w:style w:type="paragraph" w:customStyle="1" w:styleId="Tableindexheading">
    <w:name w:val="Table index heading"/>
    <w:basedOn w:val="Heading"/>
    <w:rsid w:val="00D31BBD"/>
    <w:pPr>
      <w:suppressLineNumbers/>
    </w:pPr>
    <w:rPr>
      <w:b w:val="0"/>
      <w:bCs/>
      <w:sz w:val="32"/>
      <w:szCs w:val="32"/>
    </w:rPr>
  </w:style>
  <w:style w:type="paragraph" w:styleId="Caption">
    <w:name w:val="caption"/>
    <w:basedOn w:val="Standard"/>
    <w:autoRedefine/>
    <w:uiPriority w:val="35"/>
    <w:qFormat/>
    <w:rsid w:val="00AF009F"/>
    <w:pPr>
      <w:suppressLineNumbers/>
      <w:spacing w:line="240" w:lineRule="auto"/>
      <w:ind w:left="0"/>
      <w:jc w:val="center"/>
    </w:pPr>
    <w:rPr>
      <w:rFonts w:asciiTheme="majorHAnsi" w:hAnsiTheme="majorHAnsi"/>
      <w:sz w:val="16"/>
      <w:szCs w:val="20"/>
    </w:rPr>
  </w:style>
  <w:style w:type="paragraph" w:customStyle="1" w:styleId="Table">
    <w:name w:val="Table"/>
    <w:basedOn w:val="Caption"/>
    <w:qFormat/>
    <w:rsid w:val="009D73CA"/>
  </w:style>
  <w:style w:type="paragraph" w:customStyle="1" w:styleId="CompanyTitle">
    <w:name w:val="Company Title"/>
    <w:basedOn w:val="TableContents"/>
    <w:rsid w:val="00D31BBD"/>
    <w:rPr>
      <w:b/>
      <w:bCs/>
      <w:color w:val="280099"/>
      <w:sz w:val="56"/>
      <w:szCs w:val="56"/>
    </w:rPr>
  </w:style>
  <w:style w:type="paragraph" w:customStyle="1" w:styleId="ProjectTitle">
    <w:name w:val="Project Title"/>
    <w:basedOn w:val="TableContents"/>
    <w:rsid w:val="00D31BBD"/>
    <w:pPr>
      <w:jc w:val="right"/>
    </w:pPr>
    <w:rPr>
      <w:color w:val="99284C"/>
      <w:sz w:val="48"/>
      <w:szCs w:val="48"/>
    </w:rPr>
  </w:style>
  <w:style w:type="paragraph" w:customStyle="1" w:styleId="DocumentTitle">
    <w:name w:val="Document Title"/>
    <w:basedOn w:val="TableContents"/>
    <w:rsid w:val="00D31BBD"/>
    <w:pPr>
      <w:jc w:val="right"/>
    </w:pPr>
    <w:rPr>
      <w:rFonts w:ascii="Times New Roman" w:hAnsi="Times New Roman"/>
      <w:color w:val="280099"/>
      <w:sz w:val="64"/>
      <w:szCs w:val="64"/>
    </w:rPr>
  </w:style>
  <w:style w:type="paragraph" w:styleId="List">
    <w:name w:val="List"/>
    <w:rsid w:val="00D31BBD"/>
    <w:pPr>
      <w:suppressAutoHyphens/>
    </w:pPr>
    <w:rPr>
      <w:rFonts w:ascii="Arial" w:hAnsi="Arial"/>
    </w:rPr>
  </w:style>
  <w:style w:type="paragraph" w:customStyle="1" w:styleId="List1">
    <w:name w:val="List 1"/>
    <w:basedOn w:val="List"/>
    <w:rsid w:val="00D31BBD"/>
    <w:pPr>
      <w:spacing w:before="29" w:after="115"/>
    </w:pPr>
    <w:rPr>
      <w:szCs w:val="20"/>
    </w:rPr>
  </w:style>
  <w:style w:type="paragraph" w:styleId="List2">
    <w:name w:val="List 2"/>
    <w:basedOn w:val="List"/>
    <w:rsid w:val="00D31BBD"/>
    <w:pPr>
      <w:numPr>
        <w:numId w:val="5"/>
      </w:numPr>
    </w:pPr>
  </w:style>
  <w:style w:type="paragraph" w:customStyle="1" w:styleId="Numbering1">
    <w:name w:val="Numbering 1"/>
    <w:basedOn w:val="List"/>
    <w:rsid w:val="00D31BBD"/>
    <w:pPr>
      <w:numPr>
        <w:numId w:val="8"/>
      </w:numPr>
      <w:spacing w:before="29" w:after="115"/>
    </w:pPr>
  </w:style>
  <w:style w:type="paragraph" w:customStyle="1" w:styleId="Numbering2">
    <w:name w:val="Numbering 2"/>
    <w:basedOn w:val="List"/>
    <w:rsid w:val="00D31BBD"/>
    <w:pPr>
      <w:numPr>
        <w:numId w:val="10"/>
      </w:numPr>
      <w:spacing w:before="29" w:after="115"/>
    </w:pPr>
  </w:style>
  <w:style w:type="paragraph" w:styleId="Index1">
    <w:name w:val="index 1"/>
    <w:basedOn w:val="Index"/>
    <w:rsid w:val="00D31BBD"/>
  </w:style>
  <w:style w:type="paragraph" w:customStyle="1" w:styleId="Contents1">
    <w:name w:val="Contents 1"/>
    <w:basedOn w:val="Index"/>
    <w:rsid w:val="00D31BBD"/>
    <w:pPr>
      <w:tabs>
        <w:tab w:val="left" w:pos="360"/>
        <w:tab w:val="right" w:leader="dot" w:pos="10540"/>
      </w:tabs>
    </w:pPr>
    <w:rPr>
      <w:i w:val="0"/>
    </w:rPr>
  </w:style>
  <w:style w:type="paragraph" w:customStyle="1" w:styleId="Contents2">
    <w:name w:val="Contents 2"/>
    <w:basedOn w:val="Index"/>
    <w:rsid w:val="00D31BBD"/>
    <w:pPr>
      <w:ind w:left="360"/>
    </w:pPr>
    <w:rPr>
      <w:i w:val="0"/>
    </w:rPr>
  </w:style>
  <w:style w:type="paragraph" w:customStyle="1" w:styleId="Contents3">
    <w:name w:val="Contents 3"/>
    <w:basedOn w:val="Index"/>
    <w:rsid w:val="00D31BBD"/>
    <w:pPr>
      <w:ind w:left="864"/>
    </w:pPr>
    <w:rPr>
      <w:i w:val="0"/>
    </w:rPr>
  </w:style>
  <w:style w:type="paragraph" w:customStyle="1" w:styleId="Contents4">
    <w:name w:val="Contents 4"/>
    <w:basedOn w:val="Index"/>
    <w:rsid w:val="00D31BBD"/>
    <w:pPr>
      <w:tabs>
        <w:tab w:val="right" w:leader="dot" w:pos="10540"/>
      </w:tabs>
      <w:ind w:left="849"/>
    </w:pPr>
  </w:style>
  <w:style w:type="paragraph" w:customStyle="1" w:styleId="Contents5">
    <w:name w:val="Contents 5"/>
    <w:basedOn w:val="Index"/>
    <w:rsid w:val="00D31BBD"/>
    <w:pPr>
      <w:tabs>
        <w:tab w:val="right" w:leader="dot" w:pos="10540"/>
      </w:tabs>
      <w:ind w:left="1132"/>
    </w:pPr>
  </w:style>
  <w:style w:type="paragraph" w:customStyle="1" w:styleId="Contents6">
    <w:name w:val="Contents 6"/>
    <w:basedOn w:val="Index"/>
    <w:rsid w:val="00D31BBD"/>
    <w:pPr>
      <w:tabs>
        <w:tab w:val="right" w:leader="dot" w:pos="10540"/>
      </w:tabs>
      <w:ind w:left="1415"/>
    </w:pPr>
  </w:style>
  <w:style w:type="paragraph" w:customStyle="1" w:styleId="Contents7">
    <w:name w:val="Contents 7"/>
    <w:basedOn w:val="Index"/>
    <w:rsid w:val="00D31BBD"/>
    <w:pPr>
      <w:tabs>
        <w:tab w:val="right" w:leader="dot" w:pos="10540"/>
      </w:tabs>
      <w:ind w:left="1698"/>
    </w:pPr>
  </w:style>
  <w:style w:type="paragraph" w:customStyle="1" w:styleId="Contents8">
    <w:name w:val="Contents 8"/>
    <w:basedOn w:val="Index"/>
    <w:rsid w:val="00D31BBD"/>
    <w:pPr>
      <w:tabs>
        <w:tab w:val="right" w:leader="dot" w:pos="10540"/>
      </w:tabs>
      <w:ind w:left="1981"/>
    </w:pPr>
  </w:style>
  <w:style w:type="paragraph" w:customStyle="1" w:styleId="Contents9">
    <w:name w:val="Contents 9"/>
    <w:basedOn w:val="Index"/>
    <w:rsid w:val="00D31BBD"/>
    <w:pPr>
      <w:tabs>
        <w:tab w:val="right" w:leader="dot" w:pos="10540"/>
      </w:tabs>
      <w:ind w:left="2264"/>
    </w:pPr>
  </w:style>
  <w:style w:type="paragraph" w:customStyle="1" w:styleId="Contents10">
    <w:name w:val="Contents 10"/>
    <w:basedOn w:val="Index"/>
    <w:rsid w:val="00D31BBD"/>
    <w:pPr>
      <w:tabs>
        <w:tab w:val="right" w:leader="dot" w:pos="10540"/>
      </w:tabs>
      <w:ind w:left="2547"/>
    </w:pPr>
  </w:style>
  <w:style w:type="paragraph" w:customStyle="1" w:styleId="ContentsHeading">
    <w:name w:val="Contents Heading"/>
    <w:basedOn w:val="Heading"/>
    <w:rsid w:val="00D31BBD"/>
    <w:pPr>
      <w:suppressLineNumbers/>
    </w:pPr>
    <w:rPr>
      <w:b w:val="0"/>
      <w:bCs/>
      <w:sz w:val="32"/>
      <w:szCs w:val="32"/>
    </w:rPr>
  </w:style>
  <w:style w:type="paragraph" w:styleId="Index2">
    <w:name w:val="index 2"/>
    <w:basedOn w:val="Index"/>
    <w:rsid w:val="00D31BBD"/>
    <w:pPr>
      <w:ind w:left="283"/>
    </w:pPr>
  </w:style>
  <w:style w:type="paragraph" w:customStyle="1" w:styleId="IndexSeparator">
    <w:name w:val="Index Separator"/>
    <w:basedOn w:val="Index"/>
    <w:rsid w:val="00D31BBD"/>
  </w:style>
  <w:style w:type="paragraph" w:customStyle="1" w:styleId="List1Cont">
    <w:name w:val="List 1 Cont."/>
    <w:basedOn w:val="List"/>
    <w:rsid w:val="00D31BBD"/>
    <w:pPr>
      <w:spacing w:after="120"/>
      <w:ind w:left="360"/>
    </w:pPr>
  </w:style>
  <w:style w:type="paragraph" w:customStyle="1" w:styleId="List1End">
    <w:name w:val="List 1 End"/>
    <w:basedOn w:val="List"/>
    <w:rsid w:val="00D31BBD"/>
    <w:pPr>
      <w:spacing w:after="240"/>
      <w:ind w:left="360" w:hanging="360"/>
    </w:pPr>
  </w:style>
  <w:style w:type="paragraph" w:customStyle="1" w:styleId="List1Start">
    <w:name w:val="List 1 Start"/>
    <w:basedOn w:val="List"/>
    <w:rsid w:val="00D31BBD"/>
    <w:pPr>
      <w:spacing w:before="240" w:after="120"/>
      <w:ind w:left="360" w:hanging="360"/>
    </w:pPr>
  </w:style>
  <w:style w:type="paragraph" w:customStyle="1" w:styleId="List2Cont">
    <w:name w:val="List 2 Cont."/>
    <w:basedOn w:val="List"/>
    <w:rsid w:val="00D31BBD"/>
    <w:pPr>
      <w:spacing w:after="120"/>
      <w:ind w:left="720"/>
    </w:pPr>
  </w:style>
  <w:style w:type="paragraph" w:customStyle="1" w:styleId="List2End">
    <w:name w:val="List 2 End"/>
    <w:basedOn w:val="List"/>
    <w:rsid w:val="00D31BBD"/>
    <w:pPr>
      <w:spacing w:after="240"/>
      <w:ind w:left="720" w:hanging="360"/>
    </w:pPr>
  </w:style>
  <w:style w:type="paragraph" w:styleId="List3">
    <w:name w:val="List 3"/>
    <w:basedOn w:val="List"/>
    <w:rsid w:val="00D31BBD"/>
    <w:pPr>
      <w:numPr>
        <w:numId w:val="7"/>
      </w:numPr>
      <w:spacing w:before="29" w:after="58"/>
    </w:pPr>
  </w:style>
  <w:style w:type="paragraph" w:customStyle="1" w:styleId="TableHeading1">
    <w:name w:val="Table Heading1"/>
    <w:basedOn w:val="TableHeading"/>
    <w:rsid w:val="00D31BBD"/>
    <w:pPr>
      <w:shd w:val="clear" w:color="auto" w:fill="E6E6E6"/>
    </w:pPr>
    <w:rPr>
      <w:color w:val="auto"/>
    </w:rPr>
  </w:style>
  <w:style w:type="paragraph" w:customStyle="1" w:styleId="TableHeading2">
    <w:name w:val="Table Heading2"/>
    <w:basedOn w:val="TableContents"/>
    <w:rsid w:val="00D31BBD"/>
    <w:pPr>
      <w:shd w:val="clear" w:color="auto" w:fill="F26522"/>
    </w:pPr>
    <w:rPr>
      <w:b/>
      <w:bCs/>
      <w:color w:val="FFFFFF" w:themeColor="background1"/>
    </w:rPr>
  </w:style>
  <w:style w:type="paragraph" w:customStyle="1" w:styleId="TableHeading3">
    <w:name w:val="Table Heading3"/>
    <w:basedOn w:val="TableContents"/>
    <w:rsid w:val="00D31BBD"/>
    <w:pPr>
      <w:shd w:val="clear" w:color="auto" w:fill="8B0304"/>
    </w:pPr>
    <w:rPr>
      <w:b/>
      <w:bCs/>
      <w:color w:val="FFFFFF" w:themeColor="background1"/>
    </w:rPr>
  </w:style>
  <w:style w:type="paragraph" w:customStyle="1" w:styleId="Illustration">
    <w:name w:val="Illustration"/>
    <w:basedOn w:val="Caption"/>
    <w:rsid w:val="00D31BBD"/>
    <w:rPr>
      <w:sz w:val="18"/>
    </w:rPr>
  </w:style>
  <w:style w:type="paragraph" w:customStyle="1" w:styleId="IllustrationIndexHeading">
    <w:name w:val="Illustration Index Heading"/>
    <w:basedOn w:val="Heading"/>
    <w:rsid w:val="00D31BBD"/>
    <w:pPr>
      <w:suppressLineNumbers/>
    </w:pPr>
    <w:rPr>
      <w:b w:val="0"/>
      <w:bCs/>
      <w:sz w:val="32"/>
      <w:szCs w:val="32"/>
    </w:rPr>
  </w:style>
  <w:style w:type="paragraph" w:customStyle="1" w:styleId="IllustrationIndex1">
    <w:name w:val="Illustration Index 1"/>
    <w:basedOn w:val="Index"/>
    <w:rsid w:val="00D31BBD"/>
    <w:pPr>
      <w:tabs>
        <w:tab w:val="right" w:leader="dot" w:pos="10540"/>
      </w:tabs>
    </w:pPr>
  </w:style>
  <w:style w:type="paragraph" w:customStyle="1" w:styleId="Framecontents">
    <w:name w:val="Frame contents"/>
    <w:basedOn w:val="Textbody"/>
    <w:rsid w:val="00D31BBD"/>
  </w:style>
  <w:style w:type="paragraph" w:customStyle="1" w:styleId="List2Start">
    <w:name w:val="List 2 Start"/>
    <w:basedOn w:val="List"/>
    <w:rsid w:val="00D31BBD"/>
    <w:pPr>
      <w:spacing w:before="240" w:after="120"/>
      <w:ind w:left="720" w:hanging="360"/>
    </w:pPr>
  </w:style>
  <w:style w:type="paragraph" w:customStyle="1" w:styleId="List3Start">
    <w:name w:val="List 3 Start"/>
    <w:basedOn w:val="List"/>
    <w:rsid w:val="00D31BBD"/>
    <w:pPr>
      <w:spacing w:before="240" w:after="120"/>
      <w:ind w:left="1080" w:hanging="360"/>
    </w:pPr>
  </w:style>
  <w:style w:type="paragraph" w:styleId="List4">
    <w:name w:val="List 4"/>
    <w:basedOn w:val="List"/>
    <w:rsid w:val="00D31BBD"/>
    <w:pPr>
      <w:spacing w:after="120"/>
      <w:ind w:left="1440" w:hanging="360"/>
    </w:pPr>
  </w:style>
  <w:style w:type="paragraph" w:customStyle="1" w:styleId="List3Cont">
    <w:name w:val="List 3 Cont."/>
    <w:basedOn w:val="List"/>
    <w:rsid w:val="00D31BBD"/>
    <w:pPr>
      <w:spacing w:after="120"/>
      <w:ind w:left="1080"/>
    </w:pPr>
  </w:style>
  <w:style w:type="paragraph" w:customStyle="1" w:styleId="Text">
    <w:name w:val="Text"/>
    <w:basedOn w:val="Caption"/>
    <w:rsid w:val="00D31BBD"/>
  </w:style>
  <w:style w:type="character" w:customStyle="1" w:styleId="Linenumbering">
    <w:name w:val="Line numbering"/>
    <w:rsid w:val="00D31BBD"/>
  </w:style>
  <w:style w:type="character" w:customStyle="1" w:styleId="NumberingSymbols">
    <w:name w:val="Numbering Symbols"/>
    <w:rsid w:val="00D31BBD"/>
  </w:style>
  <w:style w:type="character" w:customStyle="1" w:styleId="BulletSymbols">
    <w:name w:val="Bullet Symbols"/>
    <w:rsid w:val="00D31BBD"/>
    <w:rPr>
      <w:rFonts w:ascii="OpenSymbol" w:eastAsia="OpenSymbol" w:hAnsi="OpenSymbol" w:cs="OpenSymbol"/>
      <w:shd w:val="clear" w:color="auto" w:fill="auto"/>
    </w:rPr>
  </w:style>
  <w:style w:type="character" w:customStyle="1" w:styleId="Internetlink">
    <w:name w:val="Internet link"/>
    <w:rsid w:val="00D31BBD"/>
    <w:rPr>
      <w:color w:val="000080"/>
      <w:u w:val="single"/>
    </w:rPr>
  </w:style>
  <w:style w:type="character" w:customStyle="1" w:styleId="Placeholder">
    <w:name w:val="Placeholder"/>
    <w:rsid w:val="00D31BBD"/>
    <w:rPr>
      <w:smallCaps/>
      <w:color w:val="008080"/>
      <w:u w:val="dotted"/>
    </w:rPr>
  </w:style>
  <w:style w:type="character" w:customStyle="1" w:styleId="UserEntry">
    <w:name w:val="User Entry"/>
    <w:rsid w:val="00D31BBD"/>
    <w:rPr>
      <w:rFonts w:ascii="Courier New" w:eastAsia="Courier New" w:hAnsi="Courier New" w:cs="Courier New"/>
    </w:rPr>
  </w:style>
  <w:style w:type="character" w:customStyle="1" w:styleId="SourceText">
    <w:name w:val="Source Text"/>
    <w:rsid w:val="00D31BBD"/>
    <w:rPr>
      <w:rFonts w:ascii="Courier New" w:eastAsia="Courier New" w:hAnsi="Courier New" w:cs="Courier New"/>
    </w:rPr>
  </w:style>
  <w:style w:type="numbering" w:customStyle="1" w:styleId="Outline">
    <w:name w:val="Outline"/>
    <w:basedOn w:val="NoList"/>
    <w:rsid w:val="00D31BBD"/>
    <w:pPr>
      <w:numPr>
        <w:numId w:val="11"/>
      </w:numPr>
    </w:pPr>
  </w:style>
  <w:style w:type="numbering" w:customStyle="1" w:styleId="Numbering11">
    <w:name w:val="Numbering 1_1"/>
    <w:basedOn w:val="NoList"/>
    <w:rsid w:val="00D31BBD"/>
    <w:pPr>
      <w:numPr>
        <w:numId w:val="9"/>
      </w:numPr>
    </w:pPr>
  </w:style>
  <w:style w:type="numbering" w:customStyle="1" w:styleId="Numbering21">
    <w:name w:val="Numbering 2_1"/>
    <w:basedOn w:val="NoList"/>
    <w:rsid w:val="00D31BBD"/>
    <w:pPr>
      <w:numPr>
        <w:numId w:val="2"/>
      </w:numPr>
    </w:pPr>
  </w:style>
  <w:style w:type="numbering" w:customStyle="1" w:styleId="List11">
    <w:name w:val="List 1_1"/>
    <w:basedOn w:val="NoList"/>
    <w:rsid w:val="00D31BBD"/>
    <w:pPr>
      <w:numPr>
        <w:numId w:val="4"/>
      </w:numPr>
    </w:pPr>
  </w:style>
  <w:style w:type="numbering" w:customStyle="1" w:styleId="List21">
    <w:name w:val="List 2_1"/>
    <w:basedOn w:val="NoList"/>
    <w:rsid w:val="00D31BBD"/>
    <w:pPr>
      <w:numPr>
        <w:numId w:val="6"/>
      </w:numPr>
    </w:pPr>
  </w:style>
  <w:style w:type="numbering" w:customStyle="1" w:styleId="List31">
    <w:name w:val="List 3_1"/>
    <w:basedOn w:val="NoList"/>
    <w:rsid w:val="00D31BBD"/>
    <w:pPr>
      <w:numPr>
        <w:numId w:val="3"/>
      </w:numPr>
    </w:pPr>
  </w:style>
  <w:style w:type="paragraph" w:styleId="TOC1">
    <w:name w:val="toc 1"/>
    <w:basedOn w:val="Normal"/>
    <w:next w:val="Normal"/>
    <w:autoRedefine/>
    <w:uiPriority w:val="39"/>
    <w:unhideWhenUsed/>
    <w:rsid w:val="004B63BF"/>
    <w:pPr>
      <w:tabs>
        <w:tab w:val="left" w:pos="480"/>
        <w:tab w:val="right" w:leader="dot" w:pos="10790"/>
      </w:tabs>
      <w:spacing w:after="100"/>
    </w:pPr>
    <w:rPr>
      <w:rFonts w:cs="Times New Roman"/>
      <w:b/>
      <w:noProof/>
      <w:szCs w:val="28"/>
    </w:rPr>
  </w:style>
  <w:style w:type="paragraph" w:styleId="TOC2">
    <w:name w:val="toc 2"/>
    <w:basedOn w:val="Normal"/>
    <w:next w:val="Normal"/>
    <w:autoRedefine/>
    <w:uiPriority w:val="39"/>
    <w:unhideWhenUsed/>
    <w:rsid w:val="00B22B53"/>
    <w:pPr>
      <w:spacing w:after="100"/>
      <w:ind w:left="240"/>
    </w:pPr>
    <w:rPr>
      <w:b/>
      <w:i/>
    </w:rPr>
  </w:style>
  <w:style w:type="paragraph" w:styleId="TOC3">
    <w:name w:val="toc 3"/>
    <w:basedOn w:val="Normal"/>
    <w:next w:val="Normal"/>
    <w:autoRedefine/>
    <w:uiPriority w:val="39"/>
    <w:unhideWhenUsed/>
    <w:rsid w:val="00B22B53"/>
    <w:pPr>
      <w:spacing w:after="100"/>
      <w:ind w:left="480"/>
    </w:pPr>
  </w:style>
  <w:style w:type="character" w:styleId="Hyperlink">
    <w:name w:val="Hyperlink"/>
    <w:basedOn w:val="DefaultParagraphFont"/>
    <w:uiPriority w:val="99"/>
    <w:unhideWhenUsed/>
    <w:rsid w:val="0011178E"/>
    <w:rPr>
      <w:rFonts w:asciiTheme="majorHAnsi" w:hAnsiTheme="majorHAnsi"/>
      <w:i w:val="0"/>
      <w:color w:val="0563C1" w:themeColor="hyperlink"/>
      <w:sz w:val="20"/>
      <w:u w:val="none"/>
    </w:rPr>
  </w:style>
  <w:style w:type="paragraph" w:styleId="BalloonText">
    <w:name w:val="Balloon Text"/>
    <w:basedOn w:val="Normal"/>
    <w:link w:val="BalloonTextChar"/>
    <w:uiPriority w:val="99"/>
    <w:semiHidden/>
    <w:unhideWhenUsed/>
    <w:rsid w:val="00D31B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1BBD"/>
    <w:rPr>
      <w:rFonts w:ascii="Segoe UI" w:hAnsi="Segoe UI" w:cs="Segoe UI"/>
      <w:sz w:val="18"/>
      <w:szCs w:val="18"/>
    </w:rPr>
  </w:style>
  <w:style w:type="table" w:styleId="TableGrid">
    <w:name w:val="Table Grid"/>
    <w:basedOn w:val="TableNormal"/>
    <w:uiPriority w:val="39"/>
    <w:rsid w:val="00D31BBD"/>
    <w:tblPr/>
  </w:style>
  <w:style w:type="paragraph" w:styleId="TableofFigures">
    <w:name w:val="table of figures"/>
    <w:basedOn w:val="Normal"/>
    <w:next w:val="Normal"/>
    <w:uiPriority w:val="99"/>
    <w:unhideWhenUsed/>
    <w:rsid w:val="00D31BBD"/>
    <w:rPr>
      <w:i/>
      <w:sz w:val="22"/>
    </w:rPr>
  </w:style>
  <w:style w:type="paragraph" w:styleId="ListParagraph">
    <w:name w:val="List Paragraph"/>
    <w:basedOn w:val="Normal"/>
    <w:uiPriority w:val="34"/>
    <w:qFormat/>
    <w:rsid w:val="00AA2A86"/>
    <w:pPr>
      <w:spacing w:before="120" w:after="120"/>
      <w:ind w:left="720"/>
      <w:contextualSpacing/>
    </w:pPr>
    <w:rPr>
      <w:rFonts w:asciiTheme="minorHAnsi" w:eastAsiaTheme="minorHAnsi" w:hAnsiTheme="minorHAnsi" w:cstheme="minorBidi"/>
      <w:color w:val="auto"/>
      <w:kern w:val="0"/>
      <w:sz w:val="22"/>
      <w:szCs w:val="22"/>
      <w:lang w:bidi="ar-SA"/>
    </w:rPr>
  </w:style>
  <w:style w:type="paragraph" w:styleId="TOCHeading">
    <w:name w:val="TOC Heading"/>
    <w:basedOn w:val="Heading1"/>
    <w:next w:val="Normal"/>
    <w:uiPriority w:val="39"/>
    <w:unhideWhenUsed/>
    <w:qFormat/>
    <w:rsid w:val="00FC5D8E"/>
    <w:pPr>
      <w:keepLines/>
      <w:spacing w:before="240" w:line="259" w:lineRule="auto"/>
      <w:outlineLvl w:val="9"/>
    </w:pPr>
    <w:rPr>
      <w:rFonts w:asciiTheme="majorHAnsi" w:eastAsiaTheme="majorEastAsia" w:hAnsiTheme="majorHAnsi" w:cstheme="majorBidi"/>
      <w:b w:val="0"/>
      <w:bCs w:val="0"/>
      <w:color w:val="2E74B5" w:themeColor="accent1" w:themeShade="BF"/>
      <w:kern w:val="0"/>
      <w:sz w:val="32"/>
      <w:szCs w:val="32"/>
      <w:lang w:bidi="ar-SA"/>
    </w:rPr>
  </w:style>
  <w:style w:type="character" w:customStyle="1" w:styleId="tlid-translation">
    <w:name w:val="tlid-translation"/>
    <w:basedOn w:val="DefaultParagraphFont"/>
    <w:rsid w:val="00810A5A"/>
  </w:style>
  <w:style w:type="paragraph" w:customStyle="1" w:styleId="Default">
    <w:name w:val="Default"/>
    <w:rsid w:val="00474BF3"/>
    <w:pPr>
      <w:autoSpaceDE w:val="0"/>
      <w:adjustRightInd w:val="0"/>
    </w:pPr>
    <w:rPr>
      <w:rFonts w:ascii="Segoe UI" w:hAnsi="Segoe UI" w:cs="Segoe UI"/>
      <w:kern w:val="0"/>
      <w:lang w:bidi="ar-SA"/>
    </w:rPr>
  </w:style>
  <w:style w:type="character" w:styleId="HTMLCode">
    <w:name w:val="HTML Code"/>
    <w:basedOn w:val="DefaultParagraphFont"/>
    <w:uiPriority w:val="99"/>
    <w:semiHidden/>
    <w:unhideWhenUsed/>
    <w:rsid w:val="001417D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9000D"/>
    <w:rPr>
      <w:color w:val="954F72" w:themeColor="followedHyperlink"/>
      <w:u w:val="single"/>
    </w:rPr>
  </w:style>
  <w:style w:type="character" w:customStyle="1" w:styleId="object">
    <w:name w:val="object"/>
    <w:rsid w:val="00E9000D"/>
  </w:style>
  <w:style w:type="character" w:customStyle="1" w:styleId="UnresolvedMention1">
    <w:name w:val="Unresolved Mention1"/>
    <w:basedOn w:val="DefaultParagraphFont"/>
    <w:uiPriority w:val="99"/>
    <w:semiHidden/>
    <w:unhideWhenUsed/>
    <w:rsid w:val="0049775C"/>
    <w:rPr>
      <w:color w:val="605E5C"/>
      <w:shd w:val="clear" w:color="auto" w:fill="E1DFDD"/>
    </w:rPr>
  </w:style>
  <w:style w:type="character" w:styleId="Strong">
    <w:name w:val="Strong"/>
    <w:basedOn w:val="DefaultParagraphFont"/>
    <w:uiPriority w:val="22"/>
    <w:qFormat/>
    <w:rsid w:val="002A1A99"/>
    <w:rPr>
      <w:b/>
      <w:bCs/>
    </w:rPr>
  </w:style>
  <w:style w:type="character" w:customStyle="1" w:styleId="UnresolvedMention">
    <w:name w:val="Unresolved Mention"/>
    <w:basedOn w:val="DefaultParagraphFont"/>
    <w:uiPriority w:val="99"/>
    <w:semiHidden/>
    <w:unhideWhenUsed/>
    <w:rsid w:val="007F11F9"/>
    <w:rPr>
      <w:color w:val="605E5C"/>
      <w:shd w:val="clear" w:color="auto" w:fill="E1DFDD"/>
    </w:rPr>
  </w:style>
  <w:style w:type="character" w:customStyle="1" w:styleId="Heading5Char">
    <w:name w:val="Heading 5 Char"/>
    <w:basedOn w:val="DefaultParagraphFont"/>
    <w:link w:val="Heading5"/>
    <w:uiPriority w:val="9"/>
    <w:semiHidden/>
    <w:rsid w:val="00E5626D"/>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E5626D"/>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E5626D"/>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E562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5626D"/>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A210B5"/>
    <w:rPr>
      <w:rFonts w:ascii="Arial" w:hAnsi="Arial"/>
      <w:color w:val="000000" w:themeColor="text1"/>
      <w:sz w:val="26"/>
    </w:rPr>
  </w:style>
  <w:style w:type="paragraph" w:customStyle="1" w:styleId="Bullet1">
    <w:name w:val="Bullet 1"/>
    <w:basedOn w:val="ListParagraph"/>
    <w:qFormat/>
    <w:rsid w:val="0051020C"/>
    <w:pPr>
      <w:numPr>
        <w:numId w:val="13"/>
      </w:numPr>
      <w:spacing w:after="0" w:line="240" w:lineRule="auto"/>
      <w:ind w:left="284" w:firstLine="0"/>
    </w:pPr>
    <w:rPr>
      <w:rFonts w:ascii="Times New Roman" w:hAnsi="Times New Roman"/>
      <w:sz w:val="26"/>
    </w:rPr>
  </w:style>
  <w:style w:type="paragraph" w:customStyle="1" w:styleId="Bullet2">
    <w:name w:val="Bullet 2"/>
    <w:basedOn w:val="ListParagraph"/>
    <w:autoRedefine/>
    <w:qFormat/>
    <w:rsid w:val="006B002E"/>
    <w:pPr>
      <w:numPr>
        <w:numId w:val="14"/>
      </w:numPr>
      <w:spacing w:after="0" w:line="240" w:lineRule="auto"/>
    </w:pPr>
    <w:rPr>
      <w:rFonts w:ascii="Arial" w:hAnsi="Arial"/>
      <w:sz w:val="26"/>
    </w:rPr>
  </w:style>
  <w:style w:type="paragraph" w:customStyle="1" w:styleId="Special1">
    <w:name w:val="Special 1"/>
    <w:basedOn w:val="Normal"/>
    <w:autoRedefine/>
    <w:qFormat/>
    <w:rsid w:val="00A667E2"/>
    <w:pPr>
      <w:spacing w:line="276" w:lineRule="auto"/>
    </w:pPr>
    <w:rPr>
      <w:i/>
      <w:iCs/>
    </w:rPr>
  </w:style>
  <w:style w:type="paragraph" w:customStyle="1" w:styleId="H1">
    <w:name w:val="H1"/>
    <w:basedOn w:val="Heading1"/>
    <w:link w:val="H1Char"/>
    <w:autoRedefine/>
    <w:qFormat/>
    <w:rsid w:val="006D02FF"/>
    <w:pPr>
      <w:numPr>
        <w:numId w:val="0"/>
      </w:numPr>
      <w:spacing w:line="480" w:lineRule="auto"/>
      <w:jc w:val="center"/>
    </w:pPr>
    <w:rPr>
      <w:sz w:val="28"/>
    </w:rPr>
  </w:style>
  <w:style w:type="paragraph" w:customStyle="1" w:styleId="Noticed">
    <w:name w:val="Noticed"/>
    <w:basedOn w:val="Normal"/>
    <w:autoRedefine/>
    <w:qFormat/>
    <w:rsid w:val="00420324"/>
    <w:rPr>
      <w:b/>
      <w:bCs/>
      <w:i/>
      <w:iCs/>
    </w:rPr>
  </w:style>
  <w:style w:type="character" w:customStyle="1" w:styleId="Heading1Char">
    <w:name w:val="Heading 1 Char"/>
    <w:basedOn w:val="DefaultParagraphFont"/>
    <w:link w:val="Heading1"/>
    <w:rsid w:val="00C915CD"/>
    <w:rPr>
      <w:rFonts w:eastAsia="MS Mincho" w:cs="Times New Roman"/>
      <w:b/>
      <w:bCs/>
      <w:iCs/>
      <w:color w:val="auto"/>
      <w:sz w:val="26"/>
    </w:rPr>
  </w:style>
  <w:style w:type="character" w:customStyle="1" w:styleId="Heading2Char">
    <w:name w:val="Heading 2 Char"/>
    <w:basedOn w:val="DefaultParagraphFont"/>
    <w:link w:val="Heading2"/>
    <w:rsid w:val="00B84F2D"/>
    <w:rPr>
      <w:rFonts w:eastAsia="MS Mincho"/>
      <w:b/>
      <w:bCs/>
      <w:color w:val="auto"/>
      <w:sz w:val="26"/>
      <w:szCs w:val="22"/>
    </w:rPr>
  </w:style>
  <w:style w:type="character" w:customStyle="1" w:styleId="Heading3Char">
    <w:name w:val="Heading 3 Char"/>
    <w:basedOn w:val="DefaultParagraphFont"/>
    <w:link w:val="Heading3"/>
    <w:rsid w:val="00B84F2D"/>
    <w:rPr>
      <w:rFonts w:eastAsia="MS Mincho"/>
      <w:b/>
      <w:bCs/>
      <w:sz w:val="26"/>
      <w:szCs w:val="28"/>
    </w:rPr>
  </w:style>
  <w:style w:type="table" w:styleId="TableGridLight">
    <w:name w:val="Grid Table Light"/>
    <w:basedOn w:val="TableNormal"/>
    <w:uiPriority w:val="40"/>
    <w:rsid w:val="001D735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70D49"/>
    <w:pPr>
      <w:spacing w:before="100" w:beforeAutospacing="1" w:after="100" w:afterAutospacing="1"/>
      <w:jc w:val="left"/>
    </w:pPr>
    <w:rPr>
      <w:rFonts w:eastAsia="Times New Roman" w:cs="Times New Roman"/>
      <w:color w:val="auto"/>
      <w:kern w:val="0"/>
      <w:sz w:val="24"/>
      <w:lang w:bidi="ar-SA"/>
    </w:rPr>
  </w:style>
  <w:style w:type="paragraph" w:styleId="TOC9">
    <w:name w:val="toc 9"/>
    <w:basedOn w:val="Normal"/>
    <w:next w:val="Normal"/>
    <w:autoRedefine/>
    <w:uiPriority w:val="39"/>
    <w:semiHidden/>
    <w:unhideWhenUsed/>
    <w:rsid w:val="005A07B0"/>
    <w:pPr>
      <w:spacing w:after="100"/>
      <w:ind w:left="1600"/>
    </w:pPr>
  </w:style>
  <w:style w:type="paragraph" w:customStyle="1" w:styleId="Figure">
    <w:name w:val="Figure"/>
    <w:link w:val="FigureChar"/>
    <w:qFormat/>
    <w:rsid w:val="009D73CA"/>
    <w:pPr>
      <w:spacing w:line="240" w:lineRule="auto"/>
      <w:ind w:left="0"/>
      <w:jc w:val="center"/>
    </w:pPr>
    <w:rPr>
      <w:rFonts w:eastAsia="MS Mincho" w:cs="Times New Roman"/>
      <w:bCs/>
      <w:i/>
      <w:iCs/>
      <w:color w:val="auto"/>
      <w:sz w:val="16"/>
      <w:szCs w:val="26"/>
    </w:rPr>
  </w:style>
  <w:style w:type="character" w:customStyle="1" w:styleId="H1Char">
    <w:name w:val="H1 Char"/>
    <w:basedOn w:val="Heading1Char"/>
    <w:link w:val="H1"/>
    <w:rsid w:val="001C30CD"/>
    <w:rPr>
      <w:rFonts w:eastAsia="MS Mincho" w:cs="Times New Roman"/>
      <w:b/>
      <w:bCs/>
      <w:iCs/>
      <w:color w:val="auto"/>
      <w:sz w:val="28"/>
    </w:rPr>
  </w:style>
  <w:style w:type="character" w:customStyle="1" w:styleId="FigureChar">
    <w:name w:val="Figure Char"/>
    <w:basedOn w:val="H1Char"/>
    <w:link w:val="Figure"/>
    <w:rsid w:val="009D73CA"/>
    <w:rPr>
      <w:rFonts w:eastAsia="MS Mincho" w:cs="Times New Roman"/>
      <w:b w:val="0"/>
      <w:bCs/>
      <w:i/>
      <w:iCs/>
      <w:color w:val="auto"/>
      <w:sz w:val="1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65764">
      <w:bodyDiv w:val="1"/>
      <w:marLeft w:val="0"/>
      <w:marRight w:val="0"/>
      <w:marTop w:val="0"/>
      <w:marBottom w:val="0"/>
      <w:divBdr>
        <w:top w:val="none" w:sz="0" w:space="0" w:color="auto"/>
        <w:left w:val="none" w:sz="0" w:space="0" w:color="auto"/>
        <w:bottom w:val="none" w:sz="0" w:space="0" w:color="auto"/>
        <w:right w:val="none" w:sz="0" w:space="0" w:color="auto"/>
      </w:divBdr>
    </w:div>
    <w:div w:id="167064643">
      <w:bodyDiv w:val="1"/>
      <w:marLeft w:val="0"/>
      <w:marRight w:val="0"/>
      <w:marTop w:val="0"/>
      <w:marBottom w:val="0"/>
      <w:divBdr>
        <w:top w:val="none" w:sz="0" w:space="0" w:color="auto"/>
        <w:left w:val="none" w:sz="0" w:space="0" w:color="auto"/>
        <w:bottom w:val="none" w:sz="0" w:space="0" w:color="auto"/>
        <w:right w:val="none" w:sz="0" w:space="0" w:color="auto"/>
      </w:divBdr>
      <w:divsChild>
        <w:div w:id="1028142971">
          <w:marLeft w:val="0"/>
          <w:marRight w:val="0"/>
          <w:marTop w:val="0"/>
          <w:marBottom w:val="0"/>
          <w:divBdr>
            <w:top w:val="none" w:sz="0" w:space="0" w:color="auto"/>
            <w:left w:val="none" w:sz="0" w:space="0" w:color="auto"/>
            <w:bottom w:val="none" w:sz="0" w:space="0" w:color="auto"/>
            <w:right w:val="none" w:sz="0" w:space="0" w:color="auto"/>
          </w:divBdr>
        </w:div>
      </w:divsChild>
    </w:div>
    <w:div w:id="463156557">
      <w:bodyDiv w:val="1"/>
      <w:marLeft w:val="0"/>
      <w:marRight w:val="0"/>
      <w:marTop w:val="0"/>
      <w:marBottom w:val="0"/>
      <w:divBdr>
        <w:top w:val="none" w:sz="0" w:space="0" w:color="auto"/>
        <w:left w:val="none" w:sz="0" w:space="0" w:color="auto"/>
        <w:bottom w:val="none" w:sz="0" w:space="0" w:color="auto"/>
        <w:right w:val="none" w:sz="0" w:space="0" w:color="auto"/>
      </w:divBdr>
    </w:div>
    <w:div w:id="666906917">
      <w:bodyDiv w:val="1"/>
      <w:marLeft w:val="0"/>
      <w:marRight w:val="0"/>
      <w:marTop w:val="0"/>
      <w:marBottom w:val="0"/>
      <w:divBdr>
        <w:top w:val="none" w:sz="0" w:space="0" w:color="auto"/>
        <w:left w:val="none" w:sz="0" w:space="0" w:color="auto"/>
        <w:bottom w:val="none" w:sz="0" w:space="0" w:color="auto"/>
        <w:right w:val="none" w:sz="0" w:space="0" w:color="auto"/>
      </w:divBdr>
      <w:divsChild>
        <w:div w:id="1197308080">
          <w:marLeft w:val="0"/>
          <w:marRight w:val="0"/>
          <w:marTop w:val="0"/>
          <w:marBottom w:val="0"/>
          <w:divBdr>
            <w:top w:val="none" w:sz="0" w:space="0" w:color="auto"/>
            <w:left w:val="none" w:sz="0" w:space="0" w:color="auto"/>
            <w:bottom w:val="none" w:sz="0" w:space="0" w:color="auto"/>
            <w:right w:val="none" w:sz="0" w:space="0" w:color="auto"/>
          </w:divBdr>
          <w:divsChild>
            <w:div w:id="1158689077">
              <w:marLeft w:val="0"/>
              <w:marRight w:val="0"/>
              <w:marTop w:val="0"/>
              <w:marBottom w:val="0"/>
              <w:divBdr>
                <w:top w:val="none" w:sz="0" w:space="0" w:color="auto"/>
                <w:left w:val="none" w:sz="0" w:space="0" w:color="auto"/>
                <w:bottom w:val="none" w:sz="0" w:space="0" w:color="auto"/>
                <w:right w:val="none" w:sz="0" w:space="0" w:color="auto"/>
              </w:divBdr>
              <w:divsChild>
                <w:div w:id="689261011">
                  <w:marLeft w:val="0"/>
                  <w:marRight w:val="0"/>
                  <w:marTop w:val="0"/>
                  <w:marBottom w:val="0"/>
                  <w:divBdr>
                    <w:top w:val="none" w:sz="0" w:space="0" w:color="auto"/>
                    <w:left w:val="none" w:sz="0" w:space="0" w:color="auto"/>
                    <w:bottom w:val="none" w:sz="0" w:space="0" w:color="auto"/>
                    <w:right w:val="none" w:sz="0" w:space="0" w:color="auto"/>
                  </w:divBdr>
                  <w:divsChild>
                    <w:div w:id="628825491">
                      <w:marLeft w:val="0"/>
                      <w:marRight w:val="0"/>
                      <w:marTop w:val="0"/>
                      <w:marBottom w:val="0"/>
                      <w:divBdr>
                        <w:top w:val="none" w:sz="0" w:space="0" w:color="auto"/>
                        <w:left w:val="none" w:sz="0" w:space="0" w:color="auto"/>
                        <w:bottom w:val="none" w:sz="0" w:space="0" w:color="auto"/>
                        <w:right w:val="none" w:sz="0" w:space="0" w:color="auto"/>
                      </w:divBdr>
                      <w:divsChild>
                        <w:div w:id="640304931">
                          <w:marLeft w:val="0"/>
                          <w:marRight w:val="0"/>
                          <w:marTop w:val="0"/>
                          <w:marBottom w:val="0"/>
                          <w:divBdr>
                            <w:top w:val="none" w:sz="0" w:space="0" w:color="auto"/>
                            <w:left w:val="none" w:sz="0" w:space="0" w:color="auto"/>
                            <w:bottom w:val="none" w:sz="0" w:space="0" w:color="auto"/>
                            <w:right w:val="none" w:sz="0" w:space="0" w:color="auto"/>
                          </w:divBdr>
                          <w:divsChild>
                            <w:div w:id="1064838968">
                              <w:marLeft w:val="0"/>
                              <w:marRight w:val="0"/>
                              <w:marTop w:val="0"/>
                              <w:marBottom w:val="0"/>
                              <w:divBdr>
                                <w:top w:val="none" w:sz="0" w:space="0" w:color="auto"/>
                                <w:left w:val="none" w:sz="0" w:space="0" w:color="auto"/>
                                <w:bottom w:val="none" w:sz="0" w:space="0" w:color="auto"/>
                                <w:right w:val="none" w:sz="0" w:space="0" w:color="auto"/>
                              </w:divBdr>
                              <w:divsChild>
                                <w:div w:id="608389777">
                                  <w:marLeft w:val="0"/>
                                  <w:marRight w:val="0"/>
                                  <w:marTop w:val="0"/>
                                  <w:marBottom w:val="0"/>
                                  <w:divBdr>
                                    <w:top w:val="none" w:sz="0" w:space="0" w:color="auto"/>
                                    <w:left w:val="none" w:sz="0" w:space="0" w:color="auto"/>
                                    <w:bottom w:val="none" w:sz="0" w:space="0" w:color="auto"/>
                                    <w:right w:val="none" w:sz="0" w:space="0" w:color="auto"/>
                                  </w:divBdr>
                                  <w:divsChild>
                                    <w:div w:id="448204345">
                                      <w:marLeft w:val="0"/>
                                      <w:marRight w:val="0"/>
                                      <w:marTop w:val="0"/>
                                      <w:marBottom w:val="0"/>
                                      <w:divBdr>
                                        <w:top w:val="none" w:sz="0" w:space="0" w:color="auto"/>
                                        <w:left w:val="none" w:sz="0" w:space="0" w:color="auto"/>
                                        <w:bottom w:val="none" w:sz="0" w:space="0" w:color="auto"/>
                                        <w:right w:val="none" w:sz="0" w:space="0" w:color="auto"/>
                                      </w:divBdr>
                                      <w:divsChild>
                                        <w:div w:id="2027438305">
                                          <w:marLeft w:val="0"/>
                                          <w:marRight w:val="0"/>
                                          <w:marTop w:val="0"/>
                                          <w:marBottom w:val="0"/>
                                          <w:divBdr>
                                            <w:top w:val="none" w:sz="0" w:space="0" w:color="auto"/>
                                            <w:left w:val="none" w:sz="0" w:space="0" w:color="auto"/>
                                            <w:bottom w:val="none" w:sz="0" w:space="0" w:color="auto"/>
                                            <w:right w:val="none" w:sz="0" w:space="0" w:color="auto"/>
                                          </w:divBdr>
                                          <w:divsChild>
                                            <w:div w:id="8551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9153078">
      <w:bodyDiv w:val="1"/>
      <w:marLeft w:val="0"/>
      <w:marRight w:val="0"/>
      <w:marTop w:val="0"/>
      <w:marBottom w:val="0"/>
      <w:divBdr>
        <w:top w:val="none" w:sz="0" w:space="0" w:color="auto"/>
        <w:left w:val="none" w:sz="0" w:space="0" w:color="auto"/>
        <w:bottom w:val="none" w:sz="0" w:space="0" w:color="auto"/>
        <w:right w:val="none" w:sz="0" w:space="0" w:color="auto"/>
      </w:divBdr>
      <w:divsChild>
        <w:div w:id="30499091">
          <w:marLeft w:val="0"/>
          <w:marRight w:val="0"/>
          <w:marTop w:val="0"/>
          <w:marBottom w:val="0"/>
          <w:divBdr>
            <w:top w:val="none" w:sz="0" w:space="0" w:color="auto"/>
            <w:left w:val="none" w:sz="0" w:space="0" w:color="auto"/>
            <w:bottom w:val="none" w:sz="0" w:space="0" w:color="auto"/>
            <w:right w:val="none" w:sz="0" w:space="0" w:color="auto"/>
          </w:divBdr>
        </w:div>
      </w:divsChild>
    </w:div>
    <w:div w:id="853034803">
      <w:bodyDiv w:val="1"/>
      <w:marLeft w:val="0"/>
      <w:marRight w:val="0"/>
      <w:marTop w:val="0"/>
      <w:marBottom w:val="0"/>
      <w:divBdr>
        <w:top w:val="none" w:sz="0" w:space="0" w:color="auto"/>
        <w:left w:val="none" w:sz="0" w:space="0" w:color="auto"/>
        <w:bottom w:val="none" w:sz="0" w:space="0" w:color="auto"/>
        <w:right w:val="none" w:sz="0" w:space="0" w:color="auto"/>
      </w:divBdr>
      <w:divsChild>
        <w:div w:id="1187332268">
          <w:marLeft w:val="0"/>
          <w:marRight w:val="0"/>
          <w:marTop w:val="0"/>
          <w:marBottom w:val="0"/>
          <w:divBdr>
            <w:top w:val="none" w:sz="0" w:space="0" w:color="auto"/>
            <w:left w:val="none" w:sz="0" w:space="0" w:color="auto"/>
            <w:bottom w:val="none" w:sz="0" w:space="0" w:color="auto"/>
            <w:right w:val="none" w:sz="0" w:space="0" w:color="auto"/>
          </w:divBdr>
        </w:div>
      </w:divsChild>
    </w:div>
    <w:div w:id="946693662">
      <w:bodyDiv w:val="1"/>
      <w:marLeft w:val="0"/>
      <w:marRight w:val="0"/>
      <w:marTop w:val="0"/>
      <w:marBottom w:val="0"/>
      <w:divBdr>
        <w:top w:val="none" w:sz="0" w:space="0" w:color="auto"/>
        <w:left w:val="none" w:sz="0" w:space="0" w:color="auto"/>
        <w:bottom w:val="none" w:sz="0" w:space="0" w:color="auto"/>
        <w:right w:val="none" w:sz="0" w:space="0" w:color="auto"/>
      </w:divBdr>
    </w:div>
    <w:div w:id="965967366">
      <w:bodyDiv w:val="1"/>
      <w:marLeft w:val="0"/>
      <w:marRight w:val="0"/>
      <w:marTop w:val="0"/>
      <w:marBottom w:val="0"/>
      <w:divBdr>
        <w:top w:val="none" w:sz="0" w:space="0" w:color="auto"/>
        <w:left w:val="none" w:sz="0" w:space="0" w:color="auto"/>
        <w:bottom w:val="none" w:sz="0" w:space="0" w:color="auto"/>
        <w:right w:val="none" w:sz="0" w:space="0" w:color="auto"/>
      </w:divBdr>
    </w:div>
    <w:div w:id="1012608290">
      <w:bodyDiv w:val="1"/>
      <w:marLeft w:val="0"/>
      <w:marRight w:val="0"/>
      <w:marTop w:val="0"/>
      <w:marBottom w:val="0"/>
      <w:divBdr>
        <w:top w:val="none" w:sz="0" w:space="0" w:color="auto"/>
        <w:left w:val="none" w:sz="0" w:space="0" w:color="auto"/>
        <w:bottom w:val="none" w:sz="0" w:space="0" w:color="auto"/>
        <w:right w:val="none" w:sz="0" w:space="0" w:color="auto"/>
      </w:divBdr>
    </w:div>
    <w:div w:id="1055618439">
      <w:bodyDiv w:val="1"/>
      <w:marLeft w:val="0"/>
      <w:marRight w:val="0"/>
      <w:marTop w:val="0"/>
      <w:marBottom w:val="0"/>
      <w:divBdr>
        <w:top w:val="none" w:sz="0" w:space="0" w:color="auto"/>
        <w:left w:val="none" w:sz="0" w:space="0" w:color="auto"/>
        <w:bottom w:val="none" w:sz="0" w:space="0" w:color="auto"/>
        <w:right w:val="none" w:sz="0" w:space="0" w:color="auto"/>
      </w:divBdr>
    </w:div>
    <w:div w:id="1169713385">
      <w:bodyDiv w:val="1"/>
      <w:marLeft w:val="0"/>
      <w:marRight w:val="0"/>
      <w:marTop w:val="0"/>
      <w:marBottom w:val="0"/>
      <w:divBdr>
        <w:top w:val="none" w:sz="0" w:space="0" w:color="auto"/>
        <w:left w:val="none" w:sz="0" w:space="0" w:color="auto"/>
        <w:bottom w:val="none" w:sz="0" w:space="0" w:color="auto"/>
        <w:right w:val="none" w:sz="0" w:space="0" w:color="auto"/>
      </w:divBdr>
      <w:divsChild>
        <w:div w:id="395319359">
          <w:marLeft w:val="0"/>
          <w:marRight w:val="0"/>
          <w:marTop w:val="0"/>
          <w:marBottom w:val="0"/>
          <w:divBdr>
            <w:top w:val="none" w:sz="0" w:space="0" w:color="auto"/>
            <w:left w:val="none" w:sz="0" w:space="0" w:color="auto"/>
            <w:bottom w:val="none" w:sz="0" w:space="0" w:color="auto"/>
            <w:right w:val="none" w:sz="0" w:space="0" w:color="auto"/>
          </w:divBdr>
        </w:div>
      </w:divsChild>
    </w:div>
    <w:div w:id="1330451713">
      <w:bodyDiv w:val="1"/>
      <w:marLeft w:val="0"/>
      <w:marRight w:val="0"/>
      <w:marTop w:val="0"/>
      <w:marBottom w:val="0"/>
      <w:divBdr>
        <w:top w:val="none" w:sz="0" w:space="0" w:color="auto"/>
        <w:left w:val="none" w:sz="0" w:space="0" w:color="auto"/>
        <w:bottom w:val="none" w:sz="0" w:space="0" w:color="auto"/>
        <w:right w:val="none" w:sz="0" w:space="0" w:color="auto"/>
      </w:divBdr>
    </w:div>
    <w:div w:id="1352335841">
      <w:bodyDiv w:val="1"/>
      <w:marLeft w:val="0"/>
      <w:marRight w:val="0"/>
      <w:marTop w:val="0"/>
      <w:marBottom w:val="0"/>
      <w:divBdr>
        <w:top w:val="none" w:sz="0" w:space="0" w:color="auto"/>
        <w:left w:val="none" w:sz="0" w:space="0" w:color="auto"/>
        <w:bottom w:val="none" w:sz="0" w:space="0" w:color="auto"/>
        <w:right w:val="none" w:sz="0" w:space="0" w:color="auto"/>
      </w:divBdr>
    </w:div>
    <w:div w:id="1358576721">
      <w:bodyDiv w:val="1"/>
      <w:marLeft w:val="0"/>
      <w:marRight w:val="0"/>
      <w:marTop w:val="0"/>
      <w:marBottom w:val="0"/>
      <w:divBdr>
        <w:top w:val="none" w:sz="0" w:space="0" w:color="auto"/>
        <w:left w:val="none" w:sz="0" w:space="0" w:color="auto"/>
        <w:bottom w:val="none" w:sz="0" w:space="0" w:color="auto"/>
        <w:right w:val="none" w:sz="0" w:space="0" w:color="auto"/>
      </w:divBdr>
    </w:div>
    <w:div w:id="1414426821">
      <w:bodyDiv w:val="1"/>
      <w:marLeft w:val="0"/>
      <w:marRight w:val="0"/>
      <w:marTop w:val="0"/>
      <w:marBottom w:val="0"/>
      <w:divBdr>
        <w:top w:val="none" w:sz="0" w:space="0" w:color="auto"/>
        <w:left w:val="none" w:sz="0" w:space="0" w:color="auto"/>
        <w:bottom w:val="none" w:sz="0" w:space="0" w:color="auto"/>
        <w:right w:val="none" w:sz="0" w:space="0" w:color="auto"/>
      </w:divBdr>
    </w:div>
    <w:div w:id="1624119027">
      <w:bodyDiv w:val="1"/>
      <w:marLeft w:val="0"/>
      <w:marRight w:val="0"/>
      <w:marTop w:val="0"/>
      <w:marBottom w:val="0"/>
      <w:divBdr>
        <w:top w:val="none" w:sz="0" w:space="0" w:color="auto"/>
        <w:left w:val="none" w:sz="0" w:space="0" w:color="auto"/>
        <w:bottom w:val="none" w:sz="0" w:space="0" w:color="auto"/>
        <w:right w:val="none" w:sz="0" w:space="0" w:color="auto"/>
      </w:divBdr>
    </w:div>
    <w:div w:id="1697579605">
      <w:bodyDiv w:val="1"/>
      <w:marLeft w:val="0"/>
      <w:marRight w:val="0"/>
      <w:marTop w:val="0"/>
      <w:marBottom w:val="0"/>
      <w:divBdr>
        <w:top w:val="none" w:sz="0" w:space="0" w:color="auto"/>
        <w:left w:val="none" w:sz="0" w:space="0" w:color="auto"/>
        <w:bottom w:val="none" w:sz="0" w:space="0" w:color="auto"/>
        <w:right w:val="none" w:sz="0" w:space="0" w:color="auto"/>
      </w:divBdr>
      <w:divsChild>
        <w:div w:id="746611068">
          <w:marLeft w:val="0"/>
          <w:marRight w:val="0"/>
          <w:marTop w:val="0"/>
          <w:marBottom w:val="0"/>
          <w:divBdr>
            <w:top w:val="none" w:sz="0" w:space="0" w:color="auto"/>
            <w:left w:val="none" w:sz="0" w:space="0" w:color="auto"/>
            <w:bottom w:val="none" w:sz="0" w:space="0" w:color="auto"/>
            <w:right w:val="none" w:sz="0" w:space="0" w:color="auto"/>
          </w:divBdr>
          <w:divsChild>
            <w:div w:id="589192990">
              <w:marLeft w:val="0"/>
              <w:marRight w:val="0"/>
              <w:marTop w:val="0"/>
              <w:marBottom w:val="0"/>
              <w:divBdr>
                <w:top w:val="none" w:sz="0" w:space="0" w:color="auto"/>
                <w:left w:val="none" w:sz="0" w:space="0" w:color="auto"/>
                <w:bottom w:val="none" w:sz="0" w:space="0" w:color="auto"/>
                <w:right w:val="none" w:sz="0" w:space="0" w:color="auto"/>
              </w:divBdr>
              <w:divsChild>
                <w:div w:id="253829583">
                  <w:marLeft w:val="0"/>
                  <w:marRight w:val="0"/>
                  <w:marTop w:val="0"/>
                  <w:marBottom w:val="0"/>
                  <w:divBdr>
                    <w:top w:val="none" w:sz="0" w:space="0" w:color="auto"/>
                    <w:left w:val="none" w:sz="0" w:space="0" w:color="auto"/>
                    <w:bottom w:val="none" w:sz="0" w:space="0" w:color="auto"/>
                    <w:right w:val="none" w:sz="0" w:space="0" w:color="auto"/>
                  </w:divBdr>
                  <w:divsChild>
                    <w:div w:id="66734215">
                      <w:marLeft w:val="0"/>
                      <w:marRight w:val="0"/>
                      <w:marTop w:val="0"/>
                      <w:marBottom w:val="0"/>
                      <w:divBdr>
                        <w:top w:val="none" w:sz="0" w:space="0" w:color="auto"/>
                        <w:left w:val="none" w:sz="0" w:space="0" w:color="auto"/>
                        <w:bottom w:val="none" w:sz="0" w:space="0" w:color="auto"/>
                        <w:right w:val="none" w:sz="0" w:space="0" w:color="auto"/>
                      </w:divBdr>
                      <w:divsChild>
                        <w:div w:id="337075493">
                          <w:marLeft w:val="0"/>
                          <w:marRight w:val="0"/>
                          <w:marTop w:val="0"/>
                          <w:marBottom w:val="0"/>
                          <w:divBdr>
                            <w:top w:val="none" w:sz="0" w:space="0" w:color="auto"/>
                            <w:left w:val="none" w:sz="0" w:space="0" w:color="auto"/>
                            <w:bottom w:val="none" w:sz="0" w:space="0" w:color="auto"/>
                            <w:right w:val="none" w:sz="0" w:space="0" w:color="auto"/>
                          </w:divBdr>
                          <w:divsChild>
                            <w:div w:id="1931766555">
                              <w:marLeft w:val="0"/>
                              <w:marRight w:val="0"/>
                              <w:marTop w:val="0"/>
                              <w:marBottom w:val="0"/>
                              <w:divBdr>
                                <w:top w:val="none" w:sz="0" w:space="0" w:color="auto"/>
                                <w:left w:val="none" w:sz="0" w:space="0" w:color="auto"/>
                                <w:bottom w:val="none" w:sz="0" w:space="0" w:color="auto"/>
                                <w:right w:val="none" w:sz="0" w:space="0" w:color="auto"/>
                              </w:divBdr>
                              <w:divsChild>
                                <w:div w:id="1739018105">
                                  <w:marLeft w:val="0"/>
                                  <w:marRight w:val="0"/>
                                  <w:marTop w:val="0"/>
                                  <w:marBottom w:val="0"/>
                                  <w:divBdr>
                                    <w:top w:val="none" w:sz="0" w:space="0" w:color="auto"/>
                                    <w:left w:val="none" w:sz="0" w:space="0" w:color="auto"/>
                                    <w:bottom w:val="none" w:sz="0" w:space="0" w:color="auto"/>
                                    <w:right w:val="none" w:sz="0" w:space="0" w:color="auto"/>
                                  </w:divBdr>
                                  <w:divsChild>
                                    <w:div w:id="293368846">
                                      <w:marLeft w:val="0"/>
                                      <w:marRight w:val="0"/>
                                      <w:marTop w:val="0"/>
                                      <w:marBottom w:val="0"/>
                                      <w:divBdr>
                                        <w:top w:val="none" w:sz="0" w:space="0" w:color="auto"/>
                                        <w:left w:val="none" w:sz="0" w:space="0" w:color="auto"/>
                                        <w:bottom w:val="none" w:sz="0" w:space="0" w:color="auto"/>
                                        <w:right w:val="none" w:sz="0" w:space="0" w:color="auto"/>
                                      </w:divBdr>
                                      <w:divsChild>
                                        <w:div w:id="198208430">
                                          <w:marLeft w:val="0"/>
                                          <w:marRight w:val="0"/>
                                          <w:marTop w:val="0"/>
                                          <w:marBottom w:val="0"/>
                                          <w:divBdr>
                                            <w:top w:val="none" w:sz="0" w:space="0" w:color="auto"/>
                                            <w:left w:val="none" w:sz="0" w:space="0" w:color="auto"/>
                                            <w:bottom w:val="none" w:sz="0" w:space="0" w:color="auto"/>
                                            <w:right w:val="none" w:sz="0" w:space="0" w:color="auto"/>
                                          </w:divBdr>
                                          <w:divsChild>
                                            <w:div w:id="13999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371291">
      <w:bodyDiv w:val="1"/>
      <w:marLeft w:val="0"/>
      <w:marRight w:val="0"/>
      <w:marTop w:val="0"/>
      <w:marBottom w:val="0"/>
      <w:divBdr>
        <w:top w:val="none" w:sz="0" w:space="0" w:color="auto"/>
        <w:left w:val="none" w:sz="0" w:space="0" w:color="auto"/>
        <w:bottom w:val="none" w:sz="0" w:space="0" w:color="auto"/>
        <w:right w:val="none" w:sz="0" w:space="0" w:color="auto"/>
      </w:divBdr>
    </w:div>
    <w:div w:id="2052261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nguyen\Desktop\Temp\TL-OSD-Word-Document-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f024912-dc41-4dd3-bf3f-1f090ee3361b" xsi:nil="true"/>
    <lcf76f155ced4ddcb4097134ff3c332f xmlns="6283995c-6b6d-4061-98f4-2c31cca8ac7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B67FCEC6DCA9B4CBE2406ED746AE0D5" ma:contentTypeVersion="20" ma:contentTypeDescription="Create a new document." ma:contentTypeScope="" ma:versionID="3b43f140241637e864918bd007df6e4f">
  <xsd:schema xmlns:xsd="http://www.w3.org/2001/XMLSchema" xmlns:xs="http://www.w3.org/2001/XMLSchema" xmlns:p="http://schemas.microsoft.com/office/2006/metadata/properties" xmlns:ns1="http://schemas.microsoft.com/sharepoint/v3" xmlns:ns2="6283995c-6b6d-4061-98f4-2c31cca8ac7e" xmlns:ns3="2f024912-dc41-4dd3-bf3f-1f090ee3361b" targetNamespace="http://schemas.microsoft.com/office/2006/metadata/properties" ma:root="true" ma:fieldsID="2343dd61fecb75649e49c28f15615175" ns1:_="" ns2:_="" ns3:_="">
    <xsd:import namespace="http://schemas.microsoft.com/sharepoint/v3"/>
    <xsd:import namespace="6283995c-6b6d-4061-98f4-2c31cca8ac7e"/>
    <xsd:import namespace="2f024912-dc41-4dd3-bf3f-1f090ee3361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83995c-6b6d-4061-98f4-2c31cca8a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3b64ef9-597b-4c99-8f75-8e42860b9f90"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024912-dc41-4dd3-bf3f-1f090ee3361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93cd69e-d9c6-4192-a114-6e74a675db30}" ma:internalName="TaxCatchAll" ma:showField="CatchAllData" ma:web="2f024912-dc41-4dd3-bf3f-1f090ee336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033AD-E5D7-4D00-AF66-42AAEC58FA4B}">
  <ds:schemaRefs>
    <ds:schemaRef ds:uri="http://schemas.microsoft.com/office/2006/metadata/properties"/>
    <ds:schemaRef ds:uri="http://schemas.microsoft.com/office/infopath/2007/PartnerControls"/>
    <ds:schemaRef ds:uri="2f024912-dc41-4dd3-bf3f-1f090ee3361b"/>
    <ds:schemaRef ds:uri="6283995c-6b6d-4061-98f4-2c31cca8ac7e"/>
    <ds:schemaRef ds:uri="http://schemas.microsoft.com/sharepoint/v3"/>
  </ds:schemaRefs>
</ds:datastoreItem>
</file>

<file path=customXml/itemProps2.xml><?xml version="1.0" encoding="utf-8"?>
<ds:datastoreItem xmlns:ds="http://schemas.openxmlformats.org/officeDocument/2006/customXml" ds:itemID="{261124A5-9772-4240-A572-70C33A9EC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83995c-6b6d-4061-98f4-2c31cca8ac7e"/>
    <ds:schemaRef ds:uri="2f024912-dc41-4dd3-bf3f-1f090ee33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E3BC2A-0BD3-4C4B-990E-1E977C8839DF}">
  <ds:schemaRefs>
    <ds:schemaRef ds:uri="http://schemas.microsoft.com/sharepoint/v3/contenttype/forms"/>
  </ds:schemaRefs>
</ds:datastoreItem>
</file>

<file path=customXml/itemProps4.xml><?xml version="1.0" encoding="utf-8"?>
<ds:datastoreItem xmlns:ds="http://schemas.openxmlformats.org/officeDocument/2006/customXml" ds:itemID="{FEE5D287-DEC6-419F-BE97-417BA3EC0165}">
  <ds:schemaRefs>
    <ds:schemaRef ds:uri="http://schemas.openxmlformats.org/officeDocument/2006/bibliography"/>
  </ds:schemaRefs>
</ds:datastoreItem>
</file>

<file path=docMetadata/LabelInfo.xml><?xml version="1.0" encoding="utf-8"?>
<clbl:labelList xmlns:clbl="http://schemas.microsoft.com/office/2020/mipLabelMetadata">
  <clbl:label id="{0c97c915-f6f2-4d1c-b825-4b75fc560f7c}" enabled="0" method="" siteId="{0c97c915-f6f2-4d1c-b825-4b75fc560f7c}" removed="1"/>
  <clbl:label id="{f15dd8d1-822a-4009-bdbf-57951d225a99}" enabled="0" method="" siteId="{f15dd8d1-822a-4009-bdbf-57951d225a99}" removed="1"/>
</clbl:labelList>
</file>

<file path=docProps/app.xml><?xml version="1.0" encoding="utf-8"?>
<Properties xmlns="http://schemas.openxmlformats.org/officeDocument/2006/extended-properties" xmlns:vt="http://schemas.openxmlformats.org/officeDocument/2006/docPropsVTypes">
  <Template>TL-OSD-Word-Document-1.0</Template>
  <TotalTime>2</TotalTime>
  <Pages>1</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Nguyen Trong</dc:creator>
  <cp:keywords/>
  <dc:description/>
  <cp:lastModifiedBy>Tú Anh</cp:lastModifiedBy>
  <cp:revision>4</cp:revision>
  <cp:lastPrinted>2026-07-08T15:35:00Z</cp:lastPrinted>
  <dcterms:created xsi:type="dcterms:W3CDTF">2026-07-08T15:34:00Z</dcterms:created>
  <dcterms:modified xsi:type="dcterms:W3CDTF">2026-07-08T15:36:00Z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y fmtid="{D5CDD505-2E9C-101B-9397-08002B2CF9AE}" pid="6" name="ContentTypeId">
    <vt:lpwstr>0x010100DB67FCEC6DCA9B4CBE2406ED746AE0D5</vt:lpwstr>
  </property>
  <property fmtid="{D5CDD505-2E9C-101B-9397-08002B2CF9AE}" pid="7" name="Classification">
    <vt:lpwstr>Confidential</vt:lpwstr>
  </property>
  <property fmtid="{D5CDD505-2E9C-101B-9397-08002B2CF9AE}" pid="8" name="MediaServiceImageTags">
    <vt:lpwstr/>
  </property>
  <property fmtid="{D5CDD505-2E9C-101B-9397-08002B2CF9AE}" pid="9" name="MSIP_Label_4970c7fe-5391-4388-8b1f-6eba3d8371e6_Enabled">
    <vt:lpwstr>true</vt:lpwstr>
  </property>
  <property fmtid="{D5CDD505-2E9C-101B-9397-08002B2CF9AE}" pid="10" name="MSIP_Label_4970c7fe-5391-4388-8b1f-6eba3d8371e6_SetDate">
    <vt:lpwstr>2022-06-20T04:31:33Z</vt:lpwstr>
  </property>
  <property fmtid="{D5CDD505-2E9C-101B-9397-08002B2CF9AE}" pid="11" name="MSIP_Label_4970c7fe-5391-4388-8b1f-6eba3d8371e6_Method">
    <vt:lpwstr>Privileged</vt:lpwstr>
  </property>
  <property fmtid="{D5CDD505-2E9C-101B-9397-08002B2CF9AE}" pid="12" name="MSIP_Label_4970c7fe-5391-4388-8b1f-6eba3d8371e6_Name">
    <vt:lpwstr>Internal</vt:lpwstr>
  </property>
  <property fmtid="{D5CDD505-2E9C-101B-9397-08002B2CF9AE}" pid="13" name="MSIP_Label_4970c7fe-5391-4388-8b1f-6eba3d8371e6_SiteId">
    <vt:lpwstr>f15dd8d1-822a-4009-bdbf-57951d225a99</vt:lpwstr>
  </property>
  <property fmtid="{D5CDD505-2E9C-101B-9397-08002B2CF9AE}" pid="14" name="MSIP_Label_4970c7fe-5391-4388-8b1f-6eba3d8371e6_ActionId">
    <vt:lpwstr>c49bdab2-c3f1-4fd4-a1cb-51b36aa04757</vt:lpwstr>
  </property>
  <property fmtid="{D5CDD505-2E9C-101B-9397-08002B2CF9AE}" pid="15" name="MSIP_Label_4970c7fe-5391-4388-8b1f-6eba3d8371e6_ContentBits">
    <vt:lpwstr>0</vt:lpwstr>
  </property>
</Properties>
</file>