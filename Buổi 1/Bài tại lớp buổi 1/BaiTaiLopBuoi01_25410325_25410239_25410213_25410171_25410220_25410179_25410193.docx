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910"/>
      </w:tblGrid>
      <w:tr w:rsidR="00D422CA" w:rsidRPr="00DD401C" w14:paraId="4465360A" w14:textId="77777777" w:rsidTr="00D422CA">
        <w:trPr>
          <w:trHeight w:val="799"/>
        </w:trPr>
        <w:tc>
          <w:tcPr>
            <w:tcW w:w="9910" w:type="dxa"/>
          </w:tcPr>
          <w:p w14:paraId="531E1700" w14:textId="77777777" w:rsidR="00D422CA" w:rsidRPr="00DD401C" w:rsidRDefault="00D422CA" w:rsidP="006060C6">
            <w:pPr>
              <w:pStyle w:val="Standard"/>
              <w:rPr>
                <w:rFonts w:ascii="Times New Roman" w:hAnsi="Times New Roman" w:cs="Times New Roman"/>
                <w:sz w:val="26"/>
                <w:szCs w:val="26"/>
              </w:rPr>
            </w:pPr>
            <w:r w:rsidRPr="00DD401C">
              <w:rPr>
                <w:rFonts w:ascii="Times New Roman" w:hAnsi="Times New Roman" w:cs="Times New Roman"/>
                <w:noProof/>
                <w:sz w:val="26"/>
                <w:szCs w:val="26"/>
                <w:lang w:bidi="ar-SA"/>
              </w:rPr>
              <w:drawing>
                <wp:inline distT="0" distB="0" distL="0" distR="0" wp14:anchorId="0573B320" wp14:editId="5F227C54">
                  <wp:extent cx="2817198" cy="36623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890817" cy="375805"/>
                          </a:xfrm>
                          <a:prstGeom prst="rect">
                            <a:avLst/>
                          </a:prstGeom>
                        </pic:spPr>
                      </pic:pic>
                    </a:graphicData>
                  </a:graphic>
                </wp:inline>
              </w:drawing>
            </w:r>
          </w:p>
        </w:tc>
      </w:tr>
    </w:tbl>
    <w:p w14:paraId="79D6EBB4" w14:textId="77777777" w:rsidR="0000561A" w:rsidRPr="00DD401C" w:rsidRDefault="0000561A" w:rsidP="006060C6">
      <w:pPr>
        <w:pStyle w:val="Standard"/>
        <w:rPr>
          <w:rFonts w:ascii="Times New Roman" w:hAnsi="Times New Roman" w:cs="Times New Roman"/>
          <w:sz w:val="26"/>
          <w:szCs w:val="26"/>
        </w:rPr>
      </w:pPr>
    </w:p>
    <w:p w14:paraId="451D62EF" w14:textId="77777777" w:rsidR="0000561A" w:rsidRPr="00DD401C" w:rsidRDefault="0000561A" w:rsidP="006060C6">
      <w:pPr>
        <w:pStyle w:val="Standard"/>
        <w:rPr>
          <w:rFonts w:ascii="Times New Roman" w:hAnsi="Times New Roman" w:cs="Times New Roman"/>
          <w:sz w:val="26"/>
          <w:szCs w:val="26"/>
        </w:rPr>
      </w:pPr>
    </w:p>
    <w:p w14:paraId="13693F1F" w14:textId="77777777" w:rsidR="0000561A" w:rsidRPr="00DD401C" w:rsidRDefault="0000561A" w:rsidP="006060C6">
      <w:pPr>
        <w:pStyle w:val="Standard"/>
        <w:rPr>
          <w:rFonts w:ascii="Times New Roman" w:hAnsi="Times New Roman" w:cs="Times New Roman"/>
          <w:sz w:val="26"/>
          <w:szCs w:val="26"/>
        </w:rPr>
      </w:pPr>
    </w:p>
    <w:p w14:paraId="47A74900" w14:textId="77777777" w:rsidR="0000561A" w:rsidRPr="00DD401C" w:rsidRDefault="0000561A" w:rsidP="006060C6">
      <w:pPr>
        <w:pStyle w:val="Standard"/>
        <w:rPr>
          <w:rFonts w:ascii="Times New Roman" w:hAnsi="Times New Roman" w:cs="Times New Roman"/>
          <w:sz w:val="26"/>
          <w:szCs w:val="26"/>
        </w:rPr>
      </w:pPr>
    </w:p>
    <w:p w14:paraId="77A85C70" w14:textId="77777777" w:rsidR="0000561A" w:rsidRPr="00DD401C" w:rsidRDefault="0000561A" w:rsidP="006060C6">
      <w:pPr>
        <w:pStyle w:val="Standard"/>
        <w:rPr>
          <w:rFonts w:ascii="Times New Roman" w:hAnsi="Times New Roman" w:cs="Times New Roman"/>
          <w:sz w:val="26"/>
          <w:szCs w:val="26"/>
        </w:rPr>
      </w:pPr>
    </w:p>
    <w:p w14:paraId="10EF33EB" w14:textId="77777777" w:rsidR="0000561A" w:rsidRPr="00DD401C" w:rsidRDefault="0000561A" w:rsidP="006060C6">
      <w:pPr>
        <w:pStyle w:val="Standard"/>
        <w:rPr>
          <w:rFonts w:ascii="Times New Roman" w:hAnsi="Times New Roman" w:cs="Times New Roman"/>
          <w:sz w:val="26"/>
          <w:szCs w:val="26"/>
        </w:rPr>
      </w:pPr>
    </w:p>
    <w:p w14:paraId="43A78255" w14:textId="77777777" w:rsidR="0000561A" w:rsidRPr="00DD401C" w:rsidRDefault="0000561A" w:rsidP="006060C6">
      <w:pPr>
        <w:pStyle w:val="Standard"/>
        <w:rPr>
          <w:rFonts w:ascii="Times New Roman" w:hAnsi="Times New Roman" w:cs="Times New Roman"/>
          <w:sz w:val="26"/>
          <w:szCs w:val="26"/>
        </w:rPr>
      </w:pPr>
    </w:p>
    <w:p w14:paraId="0C3FC70E" w14:textId="77777777" w:rsidR="0000561A" w:rsidRPr="00DD401C" w:rsidRDefault="0000561A" w:rsidP="006060C6">
      <w:pPr>
        <w:pStyle w:val="Standard"/>
        <w:rPr>
          <w:rFonts w:ascii="Times New Roman" w:hAnsi="Times New Roman" w:cs="Times New Roman"/>
          <w:sz w:val="26"/>
          <w:szCs w:val="26"/>
        </w:rPr>
      </w:pPr>
    </w:p>
    <w:p w14:paraId="05C42534" w14:textId="77777777" w:rsidR="0000561A" w:rsidRPr="00DD401C" w:rsidRDefault="0000561A" w:rsidP="006060C6">
      <w:pPr>
        <w:pStyle w:val="Standard"/>
        <w:rPr>
          <w:rFonts w:ascii="Times New Roman" w:hAnsi="Times New Roman" w:cs="Times New Roman"/>
          <w:sz w:val="26"/>
          <w:szCs w:val="26"/>
        </w:rPr>
      </w:pPr>
    </w:p>
    <w:p w14:paraId="50D3E972" w14:textId="77777777" w:rsidR="0000561A" w:rsidRPr="00DD401C" w:rsidRDefault="0000561A" w:rsidP="006060C6">
      <w:pPr>
        <w:pStyle w:val="Standard"/>
        <w:rPr>
          <w:rFonts w:ascii="Times New Roman" w:hAnsi="Times New Roman" w:cs="Times New Roman"/>
          <w:sz w:val="26"/>
          <w:szCs w:val="26"/>
        </w:rPr>
      </w:pPr>
    </w:p>
    <w:p w14:paraId="6CAFA509" w14:textId="77777777" w:rsidR="0000561A" w:rsidRPr="00DD401C" w:rsidRDefault="0000561A" w:rsidP="006060C6">
      <w:pPr>
        <w:pStyle w:val="Standard"/>
        <w:rPr>
          <w:rFonts w:ascii="Times New Roman" w:hAnsi="Times New Roman" w:cs="Times New Roman"/>
          <w:sz w:val="26"/>
          <w:szCs w:val="26"/>
        </w:rPr>
      </w:pPr>
    </w:p>
    <w:p w14:paraId="295B3651" w14:textId="77777777" w:rsidR="0000561A" w:rsidRPr="00DD401C" w:rsidRDefault="0000561A" w:rsidP="006060C6">
      <w:pPr>
        <w:pStyle w:val="Standard"/>
        <w:rPr>
          <w:rFonts w:ascii="Times New Roman" w:hAnsi="Times New Roman" w:cs="Times New Roman"/>
          <w:sz w:val="26"/>
          <w:szCs w:val="26"/>
        </w:rPr>
      </w:pPr>
    </w:p>
    <w:p w14:paraId="2B3F9892" w14:textId="77777777" w:rsidR="0000561A" w:rsidRPr="00DD401C" w:rsidRDefault="0000561A" w:rsidP="006060C6">
      <w:pPr>
        <w:pStyle w:val="Standard"/>
        <w:rPr>
          <w:rFonts w:ascii="Times New Roman" w:hAnsi="Times New Roman" w:cs="Times New Roman"/>
          <w:sz w:val="26"/>
          <w:szCs w:val="26"/>
        </w:rPr>
      </w:pPr>
    </w:p>
    <w:tbl>
      <w:tblPr>
        <w:tblW w:w="10540" w:type="dxa"/>
        <w:jc w:val="center"/>
        <w:tblLayout w:type="fixed"/>
        <w:tblCellMar>
          <w:left w:w="10" w:type="dxa"/>
          <w:right w:w="10" w:type="dxa"/>
        </w:tblCellMar>
        <w:tblLook w:val="04A0" w:firstRow="1" w:lastRow="0" w:firstColumn="1" w:lastColumn="0" w:noHBand="0" w:noVBand="1"/>
      </w:tblPr>
      <w:tblGrid>
        <w:gridCol w:w="10540"/>
      </w:tblGrid>
      <w:tr w:rsidR="0000561A" w:rsidRPr="00DD401C" w14:paraId="6A3BC533" w14:textId="77777777" w:rsidTr="007B204B">
        <w:trPr>
          <w:jc w:val="center"/>
        </w:trPr>
        <w:tc>
          <w:tcPr>
            <w:tcW w:w="10540" w:type="dxa"/>
            <w:tcMar>
              <w:top w:w="55" w:type="dxa"/>
              <w:left w:w="55" w:type="dxa"/>
              <w:bottom w:w="55" w:type="dxa"/>
              <w:right w:w="55" w:type="dxa"/>
            </w:tcMar>
          </w:tcPr>
          <w:p w14:paraId="41CCD608" w14:textId="14F9B410" w:rsidR="0000561A" w:rsidRPr="00DD401C" w:rsidRDefault="00832B6B" w:rsidP="006060C6">
            <w:pPr>
              <w:pStyle w:val="ProjectTitle"/>
              <w:rPr>
                <w:rFonts w:ascii="Times New Roman" w:hAnsi="Times New Roman" w:cs="Times New Roman"/>
                <w:sz w:val="26"/>
                <w:szCs w:val="26"/>
              </w:rPr>
            </w:pPr>
            <w:r>
              <w:rPr>
                <w:rFonts w:ascii="Times New Roman" w:hAnsi="Times New Roman" w:cs="Times New Roman"/>
                <w:sz w:val="26"/>
                <w:szCs w:val="26"/>
              </w:rPr>
              <w:t>IE203 – Hệ thống quả</w:t>
            </w:r>
            <w:r w:rsidR="007A0117">
              <w:rPr>
                <w:rFonts w:ascii="Times New Roman" w:hAnsi="Times New Roman" w:cs="Times New Roman"/>
                <w:sz w:val="26"/>
                <w:szCs w:val="26"/>
              </w:rPr>
              <w:t>n trị qui</w:t>
            </w:r>
            <w:r>
              <w:rPr>
                <w:rFonts w:ascii="Times New Roman" w:hAnsi="Times New Roman" w:cs="Times New Roman"/>
                <w:sz w:val="26"/>
                <w:szCs w:val="26"/>
              </w:rPr>
              <w:t xml:space="preserve"> trình nghiệp vụ</w:t>
            </w:r>
            <w:r w:rsidR="00A43DE9" w:rsidRPr="00DD401C">
              <w:rPr>
                <w:rFonts w:ascii="Times New Roman" w:hAnsi="Times New Roman" w:cs="Times New Roman"/>
                <w:sz w:val="26"/>
                <w:szCs w:val="26"/>
              </w:rPr>
              <w:t xml:space="preserve"> </w:t>
            </w:r>
          </w:p>
        </w:tc>
      </w:tr>
      <w:tr w:rsidR="0000561A" w:rsidRPr="00DD401C" w14:paraId="029C23EF" w14:textId="77777777" w:rsidTr="007B204B">
        <w:trPr>
          <w:jc w:val="center"/>
        </w:trPr>
        <w:tc>
          <w:tcPr>
            <w:tcW w:w="10540" w:type="dxa"/>
            <w:tcMar>
              <w:top w:w="55" w:type="dxa"/>
              <w:left w:w="55" w:type="dxa"/>
              <w:bottom w:w="55" w:type="dxa"/>
              <w:right w:w="55" w:type="dxa"/>
            </w:tcMar>
          </w:tcPr>
          <w:p w14:paraId="12091CA2" w14:textId="14FD607B" w:rsidR="0000561A" w:rsidRPr="00DD401C" w:rsidRDefault="00357B91" w:rsidP="006060C6">
            <w:pPr>
              <w:pStyle w:val="DocumentTitle"/>
              <w:rPr>
                <w:rFonts w:cs="Times New Roman"/>
                <w:sz w:val="26"/>
                <w:szCs w:val="26"/>
              </w:rPr>
            </w:pPr>
            <w:r>
              <w:rPr>
                <w:rFonts w:cs="Times New Roman"/>
                <w:sz w:val="26"/>
                <w:szCs w:val="26"/>
              </w:rPr>
              <w:t>Exercise – Buổi</w:t>
            </w:r>
            <w:r w:rsidR="00655951">
              <w:rPr>
                <w:rFonts w:cs="Times New Roman"/>
                <w:sz w:val="26"/>
                <w:szCs w:val="26"/>
              </w:rPr>
              <w:t xml:space="preserve"> 1 – Bài tập tại lớp</w:t>
            </w:r>
          </w:p>
        </w:tc>
      </w:tr>
    </w:tbl>
    <w:p w14:paraId="1912F1C5" w14:textId="77777777" w:rsidR="0000561A" w:rsidRPr="00DD401C" w:rsidRDefault="0000561A" w:rsidP="009704B5">
      <w:pPr>
        <w:pStyle w:val="Standard"/>
        <w:ind w:left="0"/>
        <w:rPr>
          <w:rFonts w:ascii="Times New Roman" w:hAnsi="Times New Roman" w:cs="Times New Roman"/>
          <w:sz w:val="26"/>
          <w:szCs w:val="26"/>
        </w:rPr>
      </w:pPr>
    </w:p>
    <w:tbl>
      <w:tblPr>
        <w:tblW w:w="11370" w:type="dxa"/>
        <w:tblLayout w:type="fixed"/>
        <w:tblCellMar>
          <w:left w:w="10" w:type="dxa"/>
          <w:right w:w="10" w:type="dxa"/>
        </w:tblCellMar>
        <w:tblLook w:val="04A0" w:firstRow="1" w:lastRow="0" w:firstColumn="1" w:lastColumn="0" w:noHBand="0" w:noVBand="1"/>
      </w:tblPr>
      <w:tblGrid>
        <w:gridCol w:w="995"/>
        <w:gridCol w:w="2335"/>
        <w:gridCol w:w="8040"/>
      </w:tblGrid>
      <w:tr w:rsidR="0000561A" w:rsidRPr="00DD401C" w14:paraId="1F67E268" w14:textId="77777777" w:rsidTr="009704B5">
        <w:tc>
          <w:tcPr>
            <w:tcW w:w="995" w:type="dxa"/>
            <w:tcMar>
              <w:top w:w="55" w:type="dxa"/>
              <w:left w:w="55" w:type="dxa"/>
              <w:bottom w:w="55" w:type="dxa"/>
              <w:right w:w="55" w:type="dxa"/>
            </w:tcMar>
          </w:tcPr>
          <w:p w14:paraId="06D1C05A" w14:textId="77777777" w:rsidR="0000561A" w:rsidRPr="00DD401C" w:rsidRDefault="0000561A"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37CCEF7F" w14:textId="77777777" w:rsidR="0000561A" w:rsidRPr="00DD401C" w:rsidRDefault="00E94ADE" w:rsidP="006060C6">
            <w:pPr>
              <w:pStyle w:val="Standard"/>
              <w:rPr>
                <w:rFonts w:ascii="Times New Roman" w:hAnsi="Times New Roman" w:cs="Times New Roman"/>
                <w:b/>
                <w:bCs/>
                <w:sz w:val="26"/>
                <w:szCs w:val="26"/>
              </w:rPr>
            </w:pPr>
            <w:r w:rsidRPr="00DD401C">
              <w:rPr>
                <w:rFonts w:ascii="Times New Roman" w:hAnsi="Times New Roman" w:cs="Times New Roman"/>
                <w:b/>
                <w:bCs/>
                <w:sz w:val="26"/>
                <w:szCs w:val="26"/>
              </w:rPr>
              <w:t>Created by:</w:t>
            </w:r>
          </w:p>
        </w:tc>
        <w:tc>
          <w:tcPr>
            <w:tcW w:w="8040" w:type="dxa"/>
            <w:tcMar>
              <w:top w:w="55" w:type="dxa"/>
              <w:left w:w="55" w:type="dxa"/>
              <w:bottom w:w="55" w:type="dxa"/>
              <w:right w:w="55" w:type="dxa"/>
            </w:tcMar>
          </w:tcPr>
          <w:p w14:paraId="4C0CBAD2" w14:textId="5DBC9CD9" w:rsidR="00642120" w:rsidRPr="00DD401C" w:rsidRDefault="00357B91"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Nhóm 1</w:t>
            </w:r>
          </w:p>
        </w:tc>
      </w:tr>
      <w:tr w:rsidR="00642120" w:rsidRPr="00DD401C" w14:paraId="6DC4B34E" w14:textId="77777777" w:rsidTr="009704B5">
        <w:tc>
          <w:tcPr>
            <w:tcW w:w="995" w:type="dxa"/>
            <w:tcMar>
              <w:top w:w="55" w:type="dxa"/>
              <w:left w:w="55" w:type="dxa"/>
              <w:bottom w:w="55" w:type="dxa"/>
              <w:right w:w="55" w:type="dxa"/>
            </w:tcMar>
          </w:tcPr>
          <w:p w14:paraId="4DA82A62" w14:textId="77777777" w:rsidR="00642120" w:rsidRPr="00DD401C" w:rsidRDefault="00642120"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476EBF4D" w14:textId="1A656FB3" w:rsidR="00642120" w:rsidRPr="00DD401C" w:rsidRDefault="00545731" w:rsidP="006060C6">
            <w:pPr>
              <w:pStyle w:val="Standard"/>
              <w:rPr>
                <w:rFonts w:ascii="Times New Roman" w:hAnsi="Times New Roman" w:cs="Times New Roman"/>
                <w:b/>
                <w:bCs/>
                <w:sz w:val="26"/>
                <w:szCs w:val="26"/>
              </w:rPr>
            </w:pPr>
            <w:r>
              <w:rPr>
                <w:rFonts w:ascii="Times New Roman" w:hAnsi="Times New Roman" w:cs="Times New Roman"/>
                <w:b/>
                <w:bCs/>
                <w:sz w:val="26"/>
                <w:szCs w:val="26"/>
              </w:rPr>
              <w:t>Create</w:t>
            </w:r>
            <w:r w:rsidR="009704B5">
              <w:rPr>
                <w:rFonts w:ascii="Times New Roman" w:hAnsi="Times New Roman" w:cs="Times New Roman"/>
                <w:b/>
                <w:bCs/>
                <w:sz w:val="26"/>
                <w:szCs w:val="26"/>
              </w:rPr>
              <w:t xml:space="preserve"> </w:t>
            </w:r>
            <w:r w:rsidR="00642120" w:rsidRPr="00DD401C">
              <w:rPr>
                <w:rFonts w:ascii="Times New Roman" w:hAnsi="Times New Roman" w:cs="Times New Roman"/>
                <w:b/>
                <w:bCs/>
                <w:sz w:val="26"/>
                <w:szCs w:val="26"/>
              </w:rPr>
              <w:t>date:</w:t>
            </w:r>
          </w:p>
        </w:tc>
        <w:tc>
          <w:tcPr>
            <w:tcW w:w="8040" w:type="dxa"/>
            <w:tcMar>
              <w:top w:w="55" w:type="dxa"/>
              <w:left w:w="55" w:type="dxa"/>
              <w:bottom w:w="55" w:type="dxa"/>
              <w:right w:w="55" w:type="dxa"/>
            </w:tcMar>
          </w:tcPr>
          <w:p w14:paraId="7EADD4AB" w14:textId="3AB5BE1C" w:rsidR="00642120" w:rsidRPr="00DD401C" w:rsidRDefault="00545731"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2026-07-07</w:t>
            </w:r>
          </w:p>
        </w:tc>
      </w:tr>
      <w:tr w:rsidR="0000561A" w:rsidRPr="00DD401C" w14:paraId="25213AE5" w14:textId="77777777" w:rsidTr="009704B5">
        <w:tc>
          <w:tcPr>
            <w:tcW w:w="995" w:type="dxa"/>
            <w:tcMar>
              <w:top w:w="55" w:type="dxa"/>
              <w:left w:w="55" w:type="dxa"/>
              <w:bottom w:w="55" w:type="dxa"/>
              <w:right w:w="55" w:type="dxa"/>
            </w:tcMar>
          </w:tcPr>
          <w:p w14:paraId="6F657AA2" w14:textId="7B9A933E" w:rsidR="0000561A" w:rsidRPr="00DD401C" w:rsidRDefault="0000561A" w:rsidP="006060C6">
            <w:pPr>
              <w:pStyle w:val="TableContents"/>
              <w:rPr>
                <w:rFonts w:ascii="Times New Roman" w:hAnsi="Times New Roman" w:cs="Times New Roman"/>
                <w:sz w:val="26"/>
                <w:szCs w:val="26"/>
              </w:rPr>
            </w:pPr>
          </w:p>
        </w:tc>
        <w:tc>
          <w:tcPr>
            <w:tcW w:w="2335" w:type="dxa"/>
            <w:tcMar>
              <w:top w:w="55" w:type="dxa"/>
              <w:left w:w="55" w:type="dxa"/>
              <w:bottom w:w="55" w:type="dxa"/>
              <w:right w:w="55" w:type="dxa"/>
            </w:tcMar>
          </w:tcPr>
          <w:p w14:paraId="231E844D" w14:textId="080F7E16" w:rsidR="0000561A" w:rsidRPr="00DD401C" w:rsidRDefault="0005645B" w:rsidP="006060C6">
            <w:pPr>
              <w:pStyle w:val="Standard"/>
              <w:rPr>
                <w:rFonts w:ascii="Times New Roman" w:hAnsi="Times New Roman" w:cs="Times New Roman"/>
                <w:b/>
                <w:bCs/>
                <w:sz w:val="26"/>
                <w:szCs w:val="26"/>
              </w:rPr>
            </w:pPr>
            <w:r>
              <w:rPr>
                <w:rFonts w:ascii="Times New Roman" w:hAnsi="Times New Roman" w:cs="Times New Roman"/>
                <w:b/>
                <w:bCs/>
                <w:sz w:val="26"/>
                <w:szCs w:val="26"/>
              </w:rPr>
              <w:t>Lecturer</w:t>
            </w:r>
            <w:r w:rsidR="00E94ADE" w:rsidRPr="00DD401C">
              <w:rPr>
                <w:rFonts w:ascii="Times New Roman" w:hAnsi="Times New Roman" w:cs="Times New Roman"/>
                <w:b/>
                <w:bCs/>
                <w:sz w:val="26"/>
                <w:szCs w:val="26"/>
              </w:rPr>
              <w:t>:</w:t>
            </w:r>
          </w:p>
        </w:tc>
        <w:tc>
          <w:tcPr>
            <w:tcW w:w="8040" w:type="dxa"/>
            <w:tcMar>
              <w:top w:w="55" w:type="dxa"/>
              <w:left w:w="55" w:type="dxa"/>
              <w:bottom w:w="55" w:type="dxa"/>
              <w:right w:w="55" w:type="dxa"/>
            </w:tcMar>
          </w:tcPr>
          <w:p w14:paraId="64C643BB" w14:textId="23BFE557" w:rsidR="0000561A" w:rsidRPr="00DD401C" w:rsidRDefault="0005645B" w:rsidP="006060C6">
            <w:pPr>
              <w:pStyle w:val="Standard"/>
              <w:autoSpaceDE w:val="0"/>
              <w:rPr>
                <w:rFonts w:ascii="Times New Roman" w:eastAsia="Arial" w:hAnsi="Times New Roman" w:cs="Times New Roman"/>
                <w:sz w:val="26"/>
                <w:szCs w:val="26"/>
              </w:rPr>
            </w:pPr>
            <w:r>
              <w:rPr>
                <w:rFonts w:ascii="Times New Roman" w:eastAsia="Arial" w:hAnsi="Times New Roman" w:cs="Times New Roman"/>
                <w:sz w:val="26"/>
                <w:szCs w:val="26"/>
              </w:rPr>
              <w:t>Hà Lê Hoài Trung</w:t>
            </w:r>
          </w:p>
        </w:tc>
      </w:tr>
      <w:tr w:rsidR="0005645B" w:rsidRPr="00DD401C" w14:paraId="05C9F5B8" w14:textId="77777777" w:rsidTr="009704B5">
        <w:trPr>
          <w:gridAfter w:val="2"/>
          <w:wAfter w:w="10375" w:type="dxa"/>
        </w:trPr>
        <w:tc>
          <w:tcPr>
            <w:tcW w:w="995" w:type="dxa"/>
            <w:tcMar>
              <w:top w:w="55" w:type="dxa"/>
              <w:left w:w="55" w:type="dxa"/>
              <w:bottom w:w="55" w:type="dxa"/>
              <w:right w:w="55" w:type="dxa"/>
            </w:tcMar>
          </w:tcPr>
          <w:p w14:paraId="06DD347E" w14:textId="77777777" w:rsidR="0005645B" w:rsidRPr="00DD401C" w:rsidRDefault="0005645B" w:rsidP="006060C6">
            <w:pPr>
              <w:pStyle w:val="TableContents"/>
              <w:rPr>
                <w:rFonts w:ascii="Times New Roman" w:hAnsi="Times New Roman" w:cs="Times New Roman"/>
                <w:sz w:val="26"/>
                <w:szCs w:val="26"/>
              </w:rPr>
            </w:pPr>
          </w:p>
        </w:tc>
      </w:tr>
      <w:tr w:rsidR="0005645B" w:rsidRPr="00DD401C" w14:paraId="15917D33" w14:textId="77777777" w:rsidTr="009704B5">
        <w:trPr>
          <w:gridAfter w:val="2"/>
          <w:wAfter w:w="10375" w:type="dxa"/>
        </w:trPr>
        <w:tc>
          <w:tcPr>
            <w:tcW w:w="995" w:type="dxa"/>
            <w:tcMar>
              <w:top w:w="55" w:type="dxa"/>
              <w:left w:w="55" w:type="dxa"/>
              <w:bottom w:w="55" w:type="dxa"/>
              <w:right w:w="55" w:type="dxa"/>
            </w:tcMar>
          </w:tcPr>
          <w:p w14:paraId="2FE45209" w14:textId="77777777" w:rsidR="0005645B" w:rsidRPr="00DD401C" w:rsidRDefault="0005645B" w:rsidP="006060C6">
            <w:pPr>
              <w:pStyle w:val="TableContents"/>
              <w:rPr>
                <w:rFonts w:ascii="Times New Roman" w:hAnsi="Times New Roman" w:cs="Times New Roman"/>
                <w:sz w:val="26"/>
                <w:szCs w:val="26"/>
              </w:rPr>
            </w:pPr>
          </w:p>
        </w:tc>
      </w:tr>
      <w:tr w:rsidR="0005645B" w:rsidRPr="00DD401C" w14:paraId="726DED22" w14:textId="77777777" w:rsidTr="009704B5">
        <w:trPr>
          <w:gridAfter w:val="2"/>
          <w:wAfter w:w="10375" w:type="dxa"/>
        </w:trPr>
        <w:tc>
          <w:tcPr>
            <w:tcW w:w="995" w:type="dxa"/>
            <w:tcMar>
              <w:top w:w="55" w:type="dxa"/>
              <w:left w:w="55" w:type="dxa"/>
              <w:bottom w:w="55" w:type="dxa"/>
              <w:right w:w="55" w:type="dxa"/>
            </w:tcMar>
          </w:tcPr>
          <w:p w14:paraId="097CD46A" w14:textId="77777777" w:rsidR="0005645B" w:rsidRPr="00DD401C" w:rsidRDefault="0005645B" w:rsidP="006060C6">
            <w:pPr>
              <w:pStyle w:val="TableContents"/>
              <w:rPr>
                <w:rFonts w:ascii="Times New Roman" w:hAnsi="Times New Roman" w:cs="Times New Roman"/>
                <w:sz w:val="26"/>
                <w:szCs w:val="26"/>
              </w:rPr>
            </w:pPr>
          </w:p>
        </w:tc>
      </w:tr>
    </w:tbl>
    <w:p w14:paraId="7E2F2C28" w14:textId="77777777" w:rsidR="00A4172D" w:rsidRPr="00DD401C" w:rsidRDefault="00A4172D" w:rsidP="006060C6">
      <w:pPr>
        <w:rPr>
          <w:rFonts w:cs="Times New Roman"/>
          <w:szCs w:val="26"/>
        </w:rPr>
        <w:sectPr w:rsidR="00A4172D" w:rsidRPr="00DD401C" w:rsidSect="000A1E60">
          <w:headerReference w:type="default" r:id="rId12"/>
          <w:footerReference w:type="default" r:id="rId13"/>
          <w:pgSz w:w="12240" w:h="15840"/>
          <w:pgMar w:top="850" w:right="850" w:bottom="850" w:left="850" w:header="720" w:footer="720" w:gutter="0"/>
          <w:cols w:space="720"/>
        </w:sectPr>
      </w:pPr>
    </w:p>
    <w:p w14:paraId="72BDEFA4" w14:textId="792F769F" w:rsidR="0000561A" w:rsidRPr="00DD401C" w:rsidRDefault="000071B2" w:rsidP="0003284F">
      <w:pPr>
        <w:pStyle w:val="H1"/>
      </w:pPr>
      <w:bookmarkStart w:id="0" w:name="_Toc234422141"/>
      <w:r>
        <w:lastRenderedPageBreak/>
        <w:t>DANH SÁCH NHÓM</w:t>
      </w:r>
      <w:bookmarkEnd w:id="0"/>
    </w:p>
    <w:p w14:paraId="35400628" w14:textId="77777777" w:rsidR="001F5344" w:rsidRPr="00DD401C" w:rsidRDefault="001F5344" w:rsidP="006060C6">
      <w:pPr>
        <w:rPr>
          <w:rFonts w:cs="Times New Roman"/>
          <w:szCs w:val="26"/>
        </w:rPr>
      </w:pPr>
    </w:p>
    <w:tbl>
      <w:tblPr>
        <w:tblW w:w="10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7"/>
        <w:gridCol w:w="2340"/>
        <w:gridCol w:w="2338"/>
        <w:gridCol w:w="4700"/>
      </w:tblGrid>
      <w:tr w:rsidR="000071B2" w:rsidRPr="00DD401C" w14:paraId="1F7E786C" w14:textId="77777777" w:rsidTr="00A6433D">
        <w:tc>
          <w:tcPr>
            <w:tcW w:w="1167" w:type="dxa"/>
            <w:shd w:val="clear" w:color="auto" w:fill="E6E6E6"/>
            <w:tcMar>
              <w:top w:w="55" w:type="dxa"/>
              <w:left w:w="55" w:type="dxa"/>
              <w:bottom w:w="55" w:type="dxa"/>
              <w:right w:w="55" w:type="dxa"/>
            </w:tcMar>
          </w:tcPr>
          <w:p w14:paraId="7B9F632E" w14:textId="71E5D4D8"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STT</w:t>
            </w:r>
          </w:p>
        </w:tc>
        <w:tc>
          <w:tcPr>
            <w:tcW w:w="2340" w:type="dxa"/>
            <w:shd w:val="clear" w:color="auto" w:fill="E6E6E6"/>
            <w:tcMar>
              <w:top w:w="55" w:type="dxa"/>
              <w:left w:w="55" w:type="dxa"/>
              <w:bottom w:w="55" w:type="dxa"/>
              <w:right w:w="55" w:type="dxa"/>
            </w:tcMar>
          </w:tcPr>
          <w:p w14:paraId="2CACDE9D" w14:textId="1569FF3E"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Họ và Tên</w:t>
            </w:r>
          </w:p>
        </w:tc>
        <w:tc>
          <w:tcPr>
            <w:tcW w:w="2338" w:type="dxa"/>
            <w:shd w:val="clear" w:color="auto" w:fill="E6E6E6"/>
            <w:tcMar>
              <w:top w:w="55" w:type="dxa"/>
              <w:left w:w="55" w:type="dxa"/>
              <w:bottom w:w="55" w:type="dxa"/>
              <w:right w:w="55" w:type="dxa"/>
            </w:tcMar>
          </w:tcPr>
          <w:p w14:paraId="7EE4ED18" w14:textId="4C416233"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Mã số sinh viên</w:t>
            </w:r>
          </w:p>
        </w:tc>
        <w:tc>
          <w:tcPr>
            <w:tcW w:w="4700" w:type="dxa"/>
            <w:shd w:val="clear" w:color="auto" w:fill="E6E6E6"/>
            <w:tcMar>
              <w:top w:w="55" w:type="dxa"/>
              <w:left w:w="55" w:type="dxa"/>
              <w:bottom w:w="55" w:type="dxa"/>
              <w:right w:w="55" w:type="dxa"/>
            </w:tcMar>
          </w:tcPr>
          <w:p w14:paraId="7A1F57F6" w14:textId="149EE283" w:rsidR="000071B2" w:rsidRPr="000071B2" w:rsidRDefault="000071B2" w:rsidP="000071B2">
            <w:pPr>
              <w:pStyle w:val="TableHeading1"/>
              <w:spacing w:before="120" w:after="120" w:line="240" w:lineRule="auto"/>
              <w:jc w:val="center"/>
              <w:rPr>
                <w:rFonts w:ascii="Times New Roman" w:hAnsi="Times New Roman" w:cs="Times New Roman"/>
                <w:i w:val="0"/>
                <w:iCs w:val="0"/>
                <w:sz w:val="26"/>
                <w:szCs w:val="26"/>
              </w:rPr>
            </w:pPr>
            <w:r w:rsidRPr="000071B2">
              <w:rPr>
                <w:rFonts w:ascii="Times New Roman" w:hAnsi="Times New Roman" w:cs="Times New Roman"/>
                <w:i w:val="0"/>
                <w:iCs w:val="0"/>
                <w:sz w:val="26"/>
                <w:szCs w:val="26"/>
              </w:rPr>
              <w:t>Công việc</w:t>
            </w:r>
          </w:p>
        </w:tc>
      </w:tr>
      <w:tr w:rsidR="000E507F" w:rsidRPr="00DD401C" w14:paraId="067A85B2" w14:textId="77777777" w:rsidTr="00A6433D">
        <w:tc>
          <w:tcPr>
            <w:tcW w:w="1167" w:type="dxa"/>
            <w:tcMar>
              <w:top w:w="55" w:type="dxa"/>
              <w:left w:w="55" w:type="dxa"/>
              <w:bottom w:w="55" w:type="dxa"/>
              <w:right w:w="55" w:type="dxa"/>
            </w:tcMar>
          </w:tcPr>
          <w:p w14:paraId="51DE8B0B" w14:textId="5DFAD905"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1</w:t>
            </w:r>
          </w:p>
        </w:tc>
        <w:tc>
          <w:tcPr>
            <w:tcW w:w="2340" w:type="dxa"/>
            <w:tcMar>
              <w:top w:w="55" w:type="dxa"/>
              <w:left w:w="55" w:type="dxa"/>
              <w:bottom w:w="55" w:type="dxa"/>
              <w:right w:w="55" w:type="dxa"/>
            </w:tcMar>
          </w:tcPr>
          <w:p w14:paraId="61890D98" w14:textId="380A62E8"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Nguyễn Văn Trung</w:t>
            </w:r>
          </w:p>
        </w:tc>
        <w:tc>
          <w:tcPr>
            <w:tcW w:w="2338" w:type="dxa"/>
            <w:tcMar>
              <w:top w:w="55" w:type="dxa"/>
              <w:left w:w="55" w:type="dxa"/>
              <w:bottom w:w="55" w:type="dxa"/>
              <w:right w:w="55" w:type="dxa"/>
            </w:tcMar>
            <w:vAlign w:val="bottom"/>
          </w:tcPr>
          <w:p w14:paraId="61DB6FEF" w14:textId="39121F89"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25410325</w:t>
            </w:r>
          </w:p>
        </w:tc>
        <w:tc>
          <w:tcPr>
            <w:tcW w:w="4700" w:type="dxa"/>
            <w:tcMar>
              <w:top w:w="55" w:type="dxa"/>
              <w:left w:w="55" w:type="dxa"/>
              <w:bottom w:w="55" w:type="dxa"/>
              <w:right w:w="55" w:type="dxa"/>
            </w:tcMar>
          </w:tcPr>
          <w:p w14:paraId="4F3A311A" w14:textId="7325D395"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2CC79AA7" w14:textId="77777777" w:rsidTr="00A6433D">
        <w:tc>
          <w:tcPr>
            <w:tcW w:w="1167" w:type="dxa"/>
            <w:tcMar>
              <w:top w:w="55" w:type="dxa"/>
              <w:left w:w="55" w:type="dxa"/>
              <w:bottom w:w="55" w:type="dxa"/>
              <w:right w:w="55" w:type="dxa"/>
            </w:tcMar>
          </w:tcPr>
          <w:p w14:paraId="24E588A1" w14:textId="39835E93"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2</w:t>
            </w:r>
          </w:p>
        </w:tc>
        <w:tc>
          <w:tcPr>
            <w:tcW w:w="2340" w:type="dxa"/>
            <w:tcMar>
              <w:top w:w="55" w:type="dxa"/>
              <w:left w:w="55" w:type="dxa"/>
              <w:bottom w:w="55" w:type="dxa"/>
              <w:right w:w="55" w:type="dxa"/>
            </w:tcMar>
          </w:tcPr>
          <w:p w14:paraId="14B757C4" w14:textId="6924141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Phạm Tuấn Kiệt</w:t>
            </w:r>
          </w:p>
        </w:tc>
        <w:tc>
          <w:tcPr>
            <w:tcW w:w="2338" w:type="dxa"/>
            <w:tcMar>
              <w:top w:w="55" w:type="dxa"/>
              <w:left w:w="55" w:type="dxa"/>
              <w:bottom w:w="55" w:type="dxa"/>
              <w:right w:w="55" w:type="dxa"/>
            </w:tcMar>
            <w:vAlign w:val="bottom"/>
          </w:tcPr>
          <w:p w14:paraId="58AEB46C" w14:textId="075094BA"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25410239</w:t>
            </w:r>
          </w:p>
        </w:tc>
        <w:tc>
          <w:tcPr>
            <w:tcW w:w="4700" w:type="dxa"/>
            <w:tcMar>
              <w:top w:w="55" w:type="dxa"/>
              <w:left w:w="55" w:type="dxa"/>
              <w:bottom w:w="55" w:type="dxa"/>
              <w:right w:w="55" w:type="dxa"/>
            </w:tcMar>
          </w:tcPr>
          <w:p w14:paraId="414C723E"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0F43499F" w14:textId="77777777" w:rsidTr="00A6433D">
        <w:tc>
          <w:tcPr>
            <w:tcW w:w="1167" w:type="dxa"/>
            <w:tcMar>
              <w:top w:w="55" w:type="dxa"/>
              <w:left w:w="55" w:type="dxa"/>
              <w:bottom w:w="55" w:type="dxa"/>
              <w:right w:w="55" w:type="dxa"/>
            </w:tcMar>
          </w:tcPr>
          <w:p w14:paraId="221911CA" w14:textId="7FD00238"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3</w:t>
            </w:r>
          </w:p>
        </w:tc>
        <w:tc>
          <w:tcPr>
            <w:tcW w:w="2340" w:type="dxa"/>
            <w:tcMar>
              <w:top w:w="55" w:type="dxa"/>
              <w:left w:w="55" w:type="dxa"/>
              <w:bottom w:w="55" w:type="dxa"/>
              <w:right w:w="55" w:type="dxa"/>
            </w:tcMar>
          </w:tcPr>
          <w:p w14:paraId="36CC499A" w14:textId="6B564783"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Phan Chí Hiếu</w:t>
            </w:r>
          </w:p>
        </w:tc>
        <w:tc>
          <w:tcPr>
            <w:tcW w:w="2338" w:type="dxa"/>
            <w:tcMar>
              <w:top w:w="55" w:type="dxa"/>
              <w:left w:w="55" w:type="dxa"/>
              <w:bottom w:w="55" w:type="dxa"/>
              <w:right w:w="55" w:type="dxa"/>
            </w:tcMar>
            <w:vAlign w:val="bottom"/>
          </w:tcPr>
          <w:p w14:paraId="56305CE7" w14:textId="396661C3"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25410213</w:t>
            </w:r>
          </w:p>
        </w:tc>
        <w:tc>
          <w:tcPr>
            <w:tcW w:w="4700" w:type="dxa"/>
            <w:tcMar>
              <w:top w:w="55" w:type="dxa"/>
              <w:left w:w="55" w:type="dxa"/>
              <w:bottom w:w="55" w:type="dxa"/>
              <w:right w:w="55" w:type="dxa"/>
            </w:tcMar>
          </w:tcPr>
          <w:p w14:paraId="18690075"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45008015" w14:textId="77777777" w:rsidTr="00A6433D">
        <w:tc>
          <w:tcPr>
            <w:tcW w:w="1167" w:type="dxa"/>
            <w:tcMar>
              <w:top w:w="55" w:type="dxa"/>
              <w:left w:w="55" w:type="dxa"/>
              <w:bottom w:w="55" w:type="dxa"/>
              <w:right w:w="55" w:type="dxa"/>
            </w:tcMar>
          </w:tcPr>
          <w:p w14:paraId="06F4C6D6" w14:textId="69F20FD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4</w:t>
            </w:r>
          </w:p>
        </w:tc>
        <w:tc>
          <w:tcPr>
            <w:tcW w:w="2340" w:type="dxa"/>
            <w:tcMar>
              <w:top w:w="55" w:type="dxa"/>
              <w:left w:w="55" w:type="dxa"/>
              <w:bottom w:w="55" w:type="dxa"/>
              <w:right w:w="55" w:type="dxa"/>
            </w:tcMar>
          </w:tcPr>
          <w:p w14:paraId="777CC69F" w14:textId="02FCA90B"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Lê Thị Tú Anh</w:t>
            </w:r>
          </w:p>
        </w:tc>
        <w:tc>
          <w:tcPr>
            <w:tcW w:w="2338" w:type="dxa"/>
            <w:tcMar>
              <w:top w:w="55" w:type="dxa"/>
              <w:left w:w="55" w:type="dxa"/>
              <w:bottom w:w="55" w:type="dxa"/>
              <w:right w:w="55" w:type="dxa"/>
            </w:tcMar>
            <w:vAlign w:val="bottom"/>
          </w:tcPr>
          <w:p w14:paraId="08DCBB86" w14:textId="27C1468A"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25410171</w:t>
            </w:r>
          </w:p>
        </w:tc>
        <w:tc>
          <w:tcPr>
            <w:tcW w:w="4700" w:type="dxa"/>
            <w:tcMar>
              <w:top w:w="55" w:type="dxa"/>
              <w:left w:w="55" w:type="dxa"/>
              <w:bottom w:w="55" w:type="dxa"/>
              <w:right w:w="55" w:type="dxa"/>
            </w:tcMar>
          </w:tcPr>
          <w:p w14:paraId="1712BD9A"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20EA1146" w14:textId="77777777" w:rsidTr="00A6433D">
        <w:tc>
          <w:tcPr>
            <w:tcW w:w="1167" w:type="dxa"/>
            <w:tcMar>
              <w:top w:w="55" w:type="dxa"/>
              <w:left w:w="55" w:type="dxa"/>
              <w:bottom w:w="55" w:type="dxa"/>
              <w:right w:w="55" w:type="dxa"/>
            </w:tcMar>
          </w:tcPr>
          <w:p w14:paraId="0237F870" w14:textId="06574BF5"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5</w:t>
            </w:r>
          </w:p>
        </w:tc>
        <w:tc>
          <w:tcPr>
            <w:tcW w:w="2340" w:type="dxa"/>
            <w:tcMar>
              <w:top w:w="55" w:type="dxa"/>
              <w:left w:w="55" w:type="dxa"/>
              <w:bottom w:w="55" w:type="dxa"/>
              <w:right w:w="55" w:type="dxa"/>
            </w:tcMar>
          </w:tcPr>
          <w:p w14:paraId="3842A326" w14:textId="1D5B4DFA"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Vũ H</w:t>
            </w:r>
            <w:r w:rsidR="007A0117">
              <w:rPr>
                <w:rFonts w:ascii="Times New Roman" w:hAnsi="Times New Roman" w:cs="Times New Roman"/>
                <w:i w:val="0"/>
                <w:iCs w:val="0"/>
                <w:sz w:val="26"/>
                <w:szCs w:val="26"/>
              </w:rPr>
              <w:t>u</w:t>
            </w:r>
            <w:r>
              <w:rPr>
                <w:rFonts w:ascii="Times New Roman" w:hAnsi="Times New Roman" w:cs="Times New Roman"/>
                <w:i w:val="0"/>
                <w:iCs w:val="0"/>
                <w:sz w:val="26"/>
                <w:szCs w:val="26"/>
              </w:rPr>
              <w:t>y Hoàng</w:t>
            </w:r>
          </w:p>
        </w:tc>
        <w:tc>
          <w:tcPr>
            <w:tcW w:w="2338" w:type="dxa"/>
            <w:tcMar>
              <w:top w:w="55" w:type="dxa"/>
              <w:left w:w="55" w:type="dxa"/>
              <w:bottom w:w="55" w:type="dxa"/>
              <w:right w:w="55" w:type="dxa"/>
            </w:tcMar>
            <w:vAlign w:val="bottom"/>
          </w:tcPr>
          <w:p w14:paraId="6F79C710" w14:textId="3CBBE7A9"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25410220</w:t>
            </w:r>
          </w:p>
        </w:tc>
        <w:tc>
          <w:tcPr>
            <w:tcW w:w="4700" w:type="dxa"/>
            <w:tcMar>
              <w:top w:w="55" w:type="dxa"/>
              <w:left w:w="55" w:type="dxa"/>
              <w:bottom w:w="55" w:type="dxa"/>
              <w:right w:w="55" w:type="dxa"/>
            </w:tcMar>
          </w:tcPr>
          <w:p w14:paraId="2DD6B4FD"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07BA1EE2" w14:textId="77777777" w:rsidTr="00A6433D">
        <w:tc>
          <w:tcPr>
            <w:tcW w:w="1167" w:type="dxa"/>
            <w:tcMar>
              <w:top w:w="55" w:type="dxa"/>
              <w:left w:w="55" w:type="dxa"/>
              <w:bottom w:w="55" w:type="dxa"/>
              <w:right w:w="55" w:type="dxa"/>
            </w:tcMar>
          </w:tcPr>
          <w:p w14:paraId="37FD59D3" w14:textId="5E09B218"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6</w:t>
            </w:r>
          </w:p>
        </w:tc>
        <w:tc>
          <w:tcPr>
            <w:tcW w:w="2340" w:type="dxa"/>
            <w:tcMar>
              <w:top w:w="55" w:type="dxa"/>
              <w:left w:w="55" w:type="dxa"/>
              <w:bottom w:w="55" w:type="dxa"/>
              <w:right w:w="55" w:type="dxa"/>
            </w:tcMar>
          </w:tcPr>
          <w:p w14:paraId="0D6BBBA9" w14:textId="0CEE0B52"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Giang Hải Chương</w:t>
            </w:r>
          </w:p>
        </w:tc>
        <w:tc>
          <w:tcPr>
            <w:tcW w:w="2338" w:type="dxa"/>
            <w:tcMar>
              <w:top w:w="55" w:type="dxa"/>
              <w:left w:w="55" w:type="dxa"/>
              <w:bottom w:w="55" w:type="dxa"/>
              <w:right w:w="55" w:type="dxa"/>
            </w:tcMar>
            <w:vAlign w:val="bottom"/>
          </w:tcPr>
          <w:p w14:paraId="790B0B39" w14:textId="0FB31BD5"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25410179</w:t>
            </w:r>
          </w:p>
        </w:tc>
        <w:tc>
          <w:tcPr>
            <w:tcW w:w="4700" w:type="dxa"/>
            <w:tcMar>
              <w:top w:w="55" w:type="dxa"/>
              <w:left w:w="55" w:type="dxa"/>
              <w:bottom w:w="55" w:type="dxa"/>
              <w:right w:w="55" w:type="dxa"/>
            </w:tcMar>
          </w:tcPr>
          <w:p w14:paraId="37BA78D4"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r w:rsidR="000E507F" w:rsidRPr="00DD401C" w14:paraId="7AB77295" w14:textId="77777777" w:rsidTr="00A6433D">
        <w:tc>
          <w:tcPr>
            <w:tcW w:w="1167" w:type="dxa"/>
            <w:tcMar>
              <w:top w:w="55" w:type="dxa"/>
              <w:left w:w="55" w:type="dxa"/>
              <w:bottom w:w="55" w:type="dxa"/>
              <w:right w:w="55" w:type="dxa"/>
            </w:tcMar>
          </w:tcPr>
          <w:p w14:paraId="5427E02D" w14:textId="3502367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7</w:t>
            </w:r>
          </w:p>
        </w:tc>
        <w:tc>
          <w:tcPr>
            <w:tcW w:w="2340" w:type="dxa"/>
            <w:tcMar>
              <w:top w:w="55" w:type="dxa"/>
              <w:left w:w="55" w:type="dxa"/>
              <w:bottom w:w="55" w:type="dxa"/>
              <w:right w:w="55" w:type="dxa"/>
            </w:tcMar>
          </w:tcPr>
          <w:p w14:paraId="18CFF771" w14:textId="4FA744CC" w:rsidR="000E507F"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Pr>
                <w:rFonts w:ascii="Times New Roman" w:hAnsi="Times New Roman" w:cs="Times New Roman"/>
                <w:i w:val="0"/>
                <w:iCs w:val="0"/>
                <w:sz w:val="26"/>
                <w:szCs w:val="26"/>
              </w:rPr>
              <w:t>Nguyễn Minh Duy</w:t>
            </w:r>
          </w:p>
        </w:tc>
        <w:tc>
          <w:tcPr>
            <w:tcW w:w="2338" w:type="dxa"/>
            <w:tcMar>
              <w:top w:w="55" w:type="dxa"/>
              <w:left w:w="55" w:type="dxa"/>
              <w:bottom w:w="55" w:type="dxa"/>
              <w:right w:w="55" w:type="dxa"/>
            </w:tcMar>
            <w:vAlign w:val="bottom"/>
          </w:tcPr>
          <w:p w14:paraId="7D545C66" w14:textId="653F8142" w:rsidR="000E507F" w:rsidRPr="000071B2" w:rsidRDefault="000E507F" w:rsidP="000E507F">
            <w:pPr>
              <w:pStyle w:val="TableContents"/>
              <w:spacing w:before="120" w:after="120" w:line="240" w:lineRule="auto"/>
              <w:ind w:left="0"/>
              <w:jc w:val="center"/>
              <w:rPr>
                <w:rFonts w:ascii="Times New Roman" w:hAnsi="Times New Roman" w:cs="Times New Roman"/>
                <w:i w:val="0"/>
                <w:iCs w:val="0"/>
                <w:sz w:val="26"/>
                <w:szCs w:val="26"/>
              </w:rPr>
            </w:pPr>
            <w:r w:rsidRPr="000E507F">
              <w:rPr>
                <w:rFonts w:ascii="Times New Roman" w:hAnsi="Times New Roman" w:cs="Times New Roman"/>
                <w:i w:val="0"/>
                <w:iCs w:val="0"/>
                <w:sz w:val="26"/>
                <w:szCs w:val="26"/>
              </w:rPr>
              <w:t>25410193</w:t>
            </w:r>
          </w:p>
        </w:tc>
        <w:tc>
          <w:tcPr>
            <w:tcW w:w="4700" w:type="dxa"/>
            <w:tcMar>
              <w:top w:w="55" w:type="dxa"/>
              <w:left w:w="55" w:type="dxa"/>
              <w:bottom w:w="55" w:type="dxa"/>
              <w:right w:w="55" w:type="dxa"/>
            </w:tcMar>
          </w:tcPr>
          <w:p w14:paraId="2869B7A8" w14:textId="77777777" w:rsidR="000E507F" w:rsidRPr="000071B2" w:rsidRDefault="000E507F" w:rsidP="000E507F">
            <w:pPr>
              <w:pStyle w:val="TableContents"/>
              <w:spacing w:before="120" w:after="120" w:line="240" w:lineRule="auto"/>
              <w:ind w:left="0"/>
              <w:rPr>
                <w:rFonts w:ascii="Times New Roman" w:hAnsi="Times New Roman" w:cs="Times New Roman"/>
                <w:i w:val="0"/>
                <w:iCs w:val="0"/>
                <w:sz w:val="26"/>
                <w:szCs w:val="26"/>
              </w:rPr>
            </w:pPr>
          </w:p>
        </w:tc>
      </w:tr>
    </w:tbl>
    <w:p w14:paraId="053D6CDE" w14:textId="77777777" w:rsidR="0000561A" w:rsidRPr="00DD401C" w:rsidRDefault="0000561A" w:rsidP="006060C6">
      <w:pPr>
        <w:pStyle w:val="Standard"/>
        <w:rPr>
          <w:rFonts w:ascii="Times New Roman" w:hAnsi="Times New Roman" w:cs="Times New Roman"/>
          <w:sz w:val="26"/>
          <w:szCs w:val="26"/>
        </w:rPr>
      </w:pPr>
    </w:p>
    <w:p w14:paraId="2086443C" w14:textId="77777777" w:rsidR="0000561A" w:rsidRPr="00DD401C" w:rsidRDefault="0000561A" w:rsidP="006060C6">
      <w:pPr>
        <w:pStyle w:val="Standard"/>
        <w:rPr>
          <w:rFonts w:ascii="Times New Roman" w:hAnsi="Times New Roman" w:cs="Times New Roman"/>
          <w:i w:val="0"/>
          <w:iCs w:val="0"/>
          <w:sz w:val="26"/>
          <w:szCs w:val="26"/>
        </w:rPr>
        <w:sectPr w:rsidR="0000561A" w:rsidRPr="00DD401C" w:rsidSect="000A1E60">
          <w:headerReference w:type="default" r:id="rId14"/>
          <w:footerReference w:type="default" r:id="rId15"/>
          <w:pgSz w:w="12240" w:h="15840"/>
          <w:pgMar w:top="1340" w:right="850" w:bottom="1340" w:left="850" w:header="850" w:footer="850" w:gutter="0"/>
          <w:cols w:space="720"/>
        </w:sectPr>
      </w:pPr>
    </w:p>
    <w:p w14:paraId="48116846" w14:textId="77777777" w:rsidR="00CB2E03" w:rsidRPr="00DD401C" w:rsidRDefault="00CB2E03" w:rsidP="006060C6">
      <w:pPr>
        <w:jc w:val="center"/>
        <w:rPr>
          <w:rFonts w:cs="Times New Roman"/>
          <w:b/>
          <w:bCs/>
          <w:szCs w:val="26"/>
        </w:rPr>
      </w:pPr>
    </w:p>
    <w:p w14:paraId="5C94B2CB" w14:textId="2600B434" w:rsidR="00CB2E03" w:rsidRPr="00DD401C" w:rsidRDefault="007A0117" w:rsidP="0003284F">
      <w:pPr>
        <w:pStyle w:val="H1"/>
      </w:pPr>
      <w:bookmarkStart w:id="1" w:name="_Toc234422142"/>
      <w:r>
        <w:t>MỤC LỤC</w:t>
      </w:r>
      <w:bookmarkEnd w:id="1"/>
    </w:p>
    <w:sdt>
      <w:sdtPr>
        <w:rPr>
          <w:rFonts w:cs="Times New Roman"/>
          <w:szCs w:val="26"/>
        </w:rPr>
        <w:id w:val="-1514611065"/>
        <w:docPartObj>
          <w:docPartGallery w:val="Table of Contents"/>
          <w:docPartUnique/>
        </w:docPartObj>
      </w:sdtPr>
      <w:sdtEndPr>
        <w:rPr>
          <w:b/>
          <w:bCs/>
          <w:noProof/>
        </w:rPr>
      </w:sdtEndPr>
      <w:sdtContent>
        <w:p w14:paraId="7718618D" w14:textId="042C0BB9" w:rsidR="00CB2E03" w:rsidRPr="00DD401C" w:rsidRDefault="00CB2E03" w:rsidP="006060C6">
          <w:pPr>
            <w:rPr>
              <w:rFonts w:cs="Times New Roman"/>
              <w:szCs w:val="26"/>
            </w:rPr>
          </w:pPr>
        </w:p>
        <w:p w14:paraId="6222ACFA" w14:textId="3FE305EF" w:rsidR="0003284F" w:rsidRDefault="00B22B53">
          <w:pPr>
            <w:pStyle w:val="TOC1"/>
            <w:rPr>
              <w:rFonts w:asciiTheme="minorHAnsi" w:eastAsiaTheme="minorEastAsia" w:hAnsiTheme="minorHAnsi" w:cstheme="minorBidi"/>
              <w:b w:val="0"/>
              <w:color w:val="auto"/>
              <w:kern w:val="0"/>
              <w:sz w:val="22"/>
              <w:szCs w:val="22"/>
              <w:lang w:bidi="ar-SA"/>
            </w:rPr>
          </w:pPr>
          <w:r w:rsidRPr="00225721">
            <w:rPr>
              <w:b w:val="0"/>
              <w:iCs/>
              <w:szCs w:val="26"/>
            </w:rPr>
            <w:fldChar w:fldCharType="begin"/>
          </w:r>
          <w:r w:rsidRPr="00225721">
            <w:rPr>
              <w:b w:val="0"/>
              <w:iCs/>
              <w:szCs w:val="26"/>
            </w:rPr>
            <w:instrText xml:space="preserve"> TOC \o "1-3" \h \z \u </w:instrText>
          </w:r>
          <w:r w:rsidRPr="00225721">
            <w:rPr>
              <w:b w:val="0"/>
              <w:iCs/>
              <w:szCs w:val="26"/>
            </w:rPr>
            <w:fldChar w:fldCharType="separate"/>
          </w:r>
          <w:hyperlink w:anchor="_Toc234422141" w:history="1">
            <w:r w:rsidR="0003284F" w:rsidRPr="0093794D">
              <w:rPr>
                <w:rStyle w:val="Hyperlink"/>
              </w:rPr>
              <w:t>DANH SÁCH NHÓM</w:t>
            </w:r>
            <w:r w:rsidR="0003284F">
              <w:rPr>
                <w:webHidden/>
              </w:rPr>
              <w:tab/>
            </w:r>
            <w:r w:rsidR="0003284F">
              <w:rPr>
                <w:webHidden/>
              </w:rPr>
              <w:fldChar w:fldCharType="begin"/>
            </w:r>
            <w:r w:rsidR="0003284F">
              <w:rPr>
                <w:webHidden/>
              </w:rPr>
              <w:instrText xml:space="preserve"> PAGEREF _Toc234422141 \h </w:instrText>
            </w:r>
            <w:r w:rsidR="0003284F">
              <w:rPr>
                <w:webHidden/>
              </w:rPr>
            </w:r>
            <w:r w:rsidR="0003284F">
              <w:rPr>
                <w:webHidden/>
              </w:rPr>
              <w:fldChar w:fldCharType="separate"/>
            </w:r>
            <w:r w:rsidR="002F3D9D">
              <w:rPr>
                <w:webHidden/>
              </w:rPr>
              <w:t>2</w:t>
            </w:r>
            <w:r w:rsidR="0003284F">
              <w:rPr>
                <w:webHidden/>
              </w:rPr>
              <w:fldChar w:fldCharType="end"/>
            </w:r>
          </w:hyperlink>
        </w:p>
        <w:p w14:paraId="6752CD1B" w14:textId="2EABECA6" w:rsidR="0003284F" w:rsidRDefault="00D9577C">
          <w:pPr>
            <w:pStyle w:val="TOC1"/>
            <w:rPr>
              <w:rFonts w:asciiTheme="minorHAnsi" w:eastAsiaTheme="minorEastAsia" w:hAnsiTheme="minorHAnsi" w:cstheme="minorBidi"/>
              <w:b w:val="0"/>
              <w:color w:val="auto"/>
              <w:kern w:val="0"/>
              <w:sz w:val="22"/>
              <w:szCs w:val="22"/>
              <w:lang w:bidi="ar-SA"/>
            </w:rPr>
          </w:pPr>
          <w:hyperlink w:anchor="_Toc234422142" w:history="1">
            <w:r w:rsidR="0003284F" w:rsidRPr="0093794D">
              <w:rPr>
                <w:rStyle w:val="Hyperlink"/>
              </w:rPr>
              <w:t>MỤC LỤC</w:t>
            </w:r>
            <w:r w:rsidR="0003284F">
              <w:rPr>
                <w:webHidden/>
              </w:rPr>
              <w:tab/>
            </w:r>
            <w:r w:rsidR="0003284F">
              <w:rPr>
                <w:webHidden/>
              </w:rPr>
              <w:fldChar w:fldCharType="begin"/>
            </w:r>
            <w:r w:rsidR="0003284F">
              <w:rPr>
                <w:webHidden/>
              </w:rPr>
              <w:instrText xml:space="preserve"> PAGEREF _Toc234422142 \h </w:instrText>
            </w:r>
            <w:r w:rsidR="0003284F">
              <w:rPr>
                <w:webHidden/>
              </w:rPr>
            </w:r>
            <w:r w:rsidR="0003284F">
              <w:rPr>
                <w:webHidden/>
              </w:rPr>
              <w:fldChar w:fldCharType="separate"/>
            </w:r>
            <w:r w:rsidR="002F3D9D">
              <w:rPr>
                <w:webHidden/>
              </w:rPr>
              <w:t>3</w:t>
            </w:r>
            <w:r w:rsidR="0003284F">
              <w:rPr>
                <w:webHidden/>
              </w:rPr>
              <w:fldChar w:fldCharType="end"/>
            </w:r>
          </w:hyperlink>
        </w:p>
        <w:p w14:paraId="6E93804A" w14:textId="361A0C72" w:rsidR="0003284F" w:rsidRDefault="00D9577C">
          <w:pPr>
            <w:pStyle w:val="TOC1"/>
            <w:rPr>
              <w:rFonts w:asciiTheme="minorHAnsi" w:eastAsiaTheme="minorEastAsia" w:hAnsiTheme="minorHAnsi" w:cstheme="minorBidi"/>
              <w:b w:val="0"/>
              <w:color w:val="auto"/>
              <w:kern w:val="0"/>
              <w:sz w:val="22"/>
              <w:szCs w:val="22"/>
              <w:lang w:bidi="ar-SA"/>
            </w:rPr>
          </w:pPr>
          <w:hyperlink w:anchor="_Toc234422143" w:history="1">
            <w:r w:rsidR="0003284F" w:rsidRPr="0093794D">
              <w:rPr>
                <w:rStyle w:val="Hyperlink"/>
              </w:rPr>
              <w:t>MỤC LỤC HÌNH ẢNH</w:t>
            </w:r>
            <w:r w:rsidR="0003284F">
              <w:rPr>
                <w:webHidden/>
              </w:rPr>
              <w:tab/>
            </w:r>
            <w:r w:rsidR="0003284F">
              <w:rPr>
                <w:webHidden/>
              </w:rPr>
              <w:fldChar w:fldCharType="begin"/>
            </w:r>
            <w:r w:rsidR="0003284F">
              <w:rPr>
                <w:webHidden/>
              </w:rPr>
              <w:instrText xml:space="preserve"> PAGEREF _Toc234422143 \h </w:instrText>
            </w:r>
            <w:r w:rsidR="0003284F">
              <w:rPr>
                <w:webHidden/>
              </w:rPr>
            </w:r>
            <w:r w:rsidR="0003284F">
              <w:rPr>
                <w:webHidden/>
              </w:rPr>
              <w:fldChar w:fldCharType="separate"/>
            </w:r>
            <w:r w:rsidR="002F3D9D">
              <w:rPr>
                <w:webHidden/>
              </w:rPr>
              <w:t>4</w:t>
            </w:r>
            <w:r w:rsidR="0003284F">
              <w:rPr>
                <w:webHidden/>
              </w:rPr>
              <w:fldChar w:fldCharType="end"/>
            </w:r>
          </w:hyperlink>
        </w:p>
        <w:p w14:paraId="2BAD7DE9" w14:textId="0C337728" w:rsidR="0003284F" w:rsidRDefault="00D9577C">
          <w:pPr>
            <w:pStyle w:val="TOC1"/>
            <w:rPr>
              <w:rFonts w:asciiTheme="minorHAnsi" w:eastAsiaTheme="minorEastAsia" w:hAnsiTheme="minorHAnsi" w:cstheme="minorBidi"/>
              <w:b w:val="0"/>
              <w:color w:val="auto"/>
              <w:kern w:val="0"/>
              <w:sz w:val="22"/>
              <w:szCs w:val="22"/>
              <w:lang w:bidi="ar-SA"/>
            </w:rPr>
          </w:pPr>
          <w:hyperlink w:anchor="_Toc234422144" w:history="1">
            <w:r w:rsidR="0003284F" w:rsidRPr="0093794D">
              <w:rPr>
                <w:rStyle w:val="Hyperlink"/>
              </w:rPr>
              <w:t>MỤC LỤC BẢNG BIỂU</w:t>
            </w:r>
            <w:r w:rsidR="0003284F">
              <w:rPr>
                <w:webHidden/>
              </w:rPr>
              <w:tab/>
            </w:r>
            <w:r w:rsidR="0003284F">
              <w:rPr>
                <w:webHidden/>
              </w:rPr>
              <w:fldChar w:fldCharType="begin"/>
            </w:r>
            <w:r w:rsidR="0003284F">
              <w:rPr>
                <w:webHidden/>
              </w:rPr>
              <w:instrText xml:space="preserve"> PAGEREF _Toc234422144 \h </w:instrText>
            </w:r>
            <w:r w:rsidR="0003284F">
              <w:rPr>
                <w:webHidden/>
              </w:rPr>
            </w:r>
            <w:r w:rsidR="0003284F">
              <w:rPr>
                <w:webHidden/>
              </w:rPr>
              <w:fldChar w:fldCharType="separate"/>
            </w:r>
            <w:r w:rsidR="002F3D9D">
              <w:rPr>
                <w:webHidden/>
              </w:rPr>
              <w:t>5</w:t>
            </w:r>
            <w:r w:rsidR="0003284F">
              <w:rPr>
                <w:webHidden/>
              </w:rPr>
              <w:fldChar w:fldCharType="end"/>
            </w:r>
          </w:hyperlink>
        </w:p>
        <w:p w14:paraId="39C42431" w14:textId="13257BCC" w:rsidR="0003284F" w:rsidRDefault="00D9577C">
          <w:pPr>
            <w:pStyle w:val="TOC1"/>
            <w:rPr>
              <w:rFonts w:asciiTheme="minorHAnsi" w:eastAsiaTheme="minorEastAsia" w:hAnsiTheme="minorHAnsi" w:cstheme="minorBidi"/>
              <w:b w:val="0"/>
              <w:color w:val="auto"/>
              <w:kern w:val="0"/>
              <w:sz w:val="22"/>
              <w:szCs w:val="22"/>
              <w:lang w:bidi="ar-SA"/>
            </w:rPr>
          </w:pPr>
          <w:hyperlink w:anchor="_Toc234422145" w:history="1">
            <w:r w:rsidR="0003284F" w:rsidRPr="0093794D">
              <w:rPr>
                <w:rStyle w:val="Hyperlink"/>
              </w:rPr>
              <w:t>1. Mô tả quy trình</w:t>
            </w:r>
            <w:r w:rsidR="0003284F">
              <w:rPr>
                <w:webHidden/>
              </w:rPr>
              <w:tab/>
            </w:r>
            <w:r w:rsidR="0003284F">
              <w:rPr>
                <w:webHidden/>
              </w:rPr>
              <w:fldChar w:fldCharType="begin"/>
            </w:r>
            <w:r w:rsidR="0003284F">
              <w:rPr>
                <w:webHidden/>
              </w:rPr>
              <w:instrText xml:space="preserve"> PAGEREF _Toc234422145 \h </w:instrText>
            </w:r>
            <w:r w:rsidR="0003284F">
              <w:rPr>
                <w:webHidden/>
              </w:rPr>
            </w:r>
            <w:r w:rsidR="0003284F">
              <w:rPr>
                <w:webHidden/>
              </w:rPr>
              <w:fldChar w:fldCharType="separate"/>
            </w:r>
            <w:r w:rsidR="002F3D9D">
              <w:rPr>
                <w:webHidden/>
              </w:rPr>
              <w:t>6</w:t>
            </w:r>
            <w:r w:rsidR="0003284F">
              <w:rPr>
                <w:webHidden/>
              </w:rPr>
              <w:fldChar w:fldCharType="end"/>
            </w:r>
          </w:hyperlink>
        </w:p>
        <w:p w14:paraId="34AD4FC2" w14:textId="6304C5BE" w:rsidR="0003284F" w:rsidRDefault="00D9577C">
          <w:pPr>
            <w:pStyle w:val="TOC1"/>
            <w:rPr>
              <w:rFonts w:asciiTheme="minorHAnsi" w:eastAsiaTheme="minorEastAsia" w:hAnsiTheme="minorHAnsi" w:cstheme="minorBidi"/>
              <w:b w:val="0"/>
              <w:color w:val="auto"/>
              <w:kern w:val="0"/>
              <w:sz w:val="22"/>
              <w:szCs w:val="22"/>
              <w:lang w:bidi="ar-SA"/>
            </w:rPr>
          </w:pPr>
          <w:hyperlink w:anchor="_Toc234422146" w:history="1">
            <w:r w:rsidR="0003284F" w:rsidRPr="0093794D">
              <w:rPr>
                <w:rStyle w:val="Hyperlink"/>
              </w:rPr>
              <w:t>2. Trả lời câu hỏi</w:t>
            </w:r>
            <w:r w:rsidR="0003284F">
              <w:rPr>
                <w:webHidden/>
              </w:rPr>
              <w:tab/>
            </w:r>
            <w:r w:rsidR="0003284F">
              <w:rPr>
                <w:webHidden/>
              </w:rPr>
              <w:fldChar w:fldCharType="begin"/>
            </w:r>
            <w:r w:rsidR="0003284F">
              <w:rPr>
                <w:webHidden/>
              </w:rPr>
              <w:instrText xml:space="preserve"> PAGEREF _Toc234422146 \h </w:instrText>
            </w:r>
            <w:r w:rsidR="0003284F">
              <w:rPr>
                <w:webHidden/>
              </w:rPr>
            </w:r>
            <w:r w:rsidR="0003284F">
              <w:rPr>
                <w:webHidden/>
              </w:rPr>
              <w:fldChar w:fldCharType="separate"/>
            </w:r>
            <w:r w:rsidR="002F3D9D">
              <w:rPr>
                <w:webHidden/>
              </w:rPr>
              <w:t>6</w:t>
            </w:r>
            <w:r w:rsidR="0003284F">
              <w:rPr>
                <w:webHidden/>
              </w:rPr>
              <w:fldChar w:fldCharType="end"/>
            </w:r>
          </w:hyperlink>
        </w:p>
        <w:p w14:paraId="77D984CA" w14:textId="5EE1F509" w:rsidR="0003284F" w:rsidRDefault="00D9577C">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22147" w:history="1">
            <w:r w:rsidR="0003284F" w:rsidRPr="0093794D">
              <w:rPr>
                <w:rStyle w:val="Hyperlink"/>
                <w:noProof/>
              </w:rPr>
              <w:t>2.1. Câu 1: Ai là các tác nhân (actors) trong quy trình này?</w:t>
            </w:r>
            <w:r w:rsidR="0003284F">
              <w:rPr>
                <w:noProof/>
                <w:webHidden/>
              </w:rPr>
              <w:tab/>
            </w:r>
            <w:r w:rsidR="0003284F">
              <w:rPr>
                <w:noProof/>
                <w:webHidden/>
              </w:rPr>
              <w:fldChar w:fldCharType="begin"/>
            </w:r>
            <w:r w:rsidR="0003284F">
              <w:rPr>
                <w:noProof/>
                <w:webHidden/>
              </w:rPr>
              <w:instrText xml:space="preserve"> PAGEREF _Toc234422147 \h </w:instrText>
            </w:r>
            <w:r w:rsidR="0003284F">
              <w:rPr>
                <w:noProof/>
                <w:webHidden/>
              </w:rPr>
            </w:r>
            <w:r w:rsidR="0003284F">
              <w:rPr>
                <w:noProof/>
                <w:webHidden/>
              </w:rPr>
              <w:fldChar w:fldCharType="separate"/>
            </w:r>
            <w:r w:rsidR="002F3D9D">
              <w:rPr>
                <w:noProof/>
                <w:webHidden/>
              </w:rPr>
              <w:t>6</w:t>
            </w:r>
            <w:r w:rsidR="0003284F">
              <w:rPr>
                <w:noProof/>
                <w:webHidden/>
              </w:rPr>
              <w:fldChar w:fldCharType="end"/>
            </w:r>
          </w:hyperlink>
        </w:p>
        <w:p w14:paraId="6EC825E0" w14:textId="2A184530" w:rsidR="0003284F" w:rsidRDefault="00D9577C">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22148" w:history="1">
            <w:r w:rsidR="0003284F" w:rsidRPr="0093794D">
              <w:rPr>
                <w:rStyle w:val="Hyperlink"/>
                <w:noProof/>
              </w:rPr>
              <w:t>2.2. Câu 2: Tác nhân nào có thể được xem là khách hàng (customer) trong quy trình này?</w:t>
            </w:r>
            <w:r w:rsidR="0003284F">
              <w:rPr>
                <w:noProof/>
                <w:webHidden/>
              </w:rPr>
              <w:tab/>
            </w:r>
            <w:r w:rsidR="0003284F">
              <w:rPr>
                <w:noProof/>
                <w:webHidden/>
              </w:rPr>
              <w:fldChar w:fldCharType="begin"/>
            </w:r>
            <w:r w:rsidR="0003284F">
              <w:rPr>
                <w:noProof/>
                <w:webHidden/>
              </w:rPr>
              <w:instrText xml:space="preserve"> PAGEREF _Toc234422148 \h </w:instrText>
            </w:r>
            <w:r w:rsidR="0003284F">
              <w:rPr>
                <w:noProof/>
                <w:webHidden/>
              </w:rPr>
            </w:r>
            <w:r w:rsidR="0003284F">
              <w:rPr>
                <w:noProof/>
                <w:webHidden/>
              </w:rPr>
              <w:fldChar w:fldCharType="separate"/>
            </w:r>
            <w:r w:rsidR="002F3D9D">
              <w:rPr>
                <w:noProof/>
                <w:webHidden/>
              </w:rPr>
              <w:t>7</w:t>
            </w:r>
            <w:r w:rsidR="0003284F">
              <w:rPr>
                <w:noProof/>
                <w:webHidden/>
              </w:rPr>
              <w:fldChar w:fldCharType="end"/>
            </w:r>
          </w:hyperlink>
        </w:p>
        <w:p w14:paraId="0F62032E" w14:textId="5966167D" w:rsidR="0003284F" w:rsidRDefault="00D9577C">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22149" w:history="1">
            <w:r w:rsidR="0003284F" w:rsidRPr="0093794D">
              <w:rPr>
                <w:rStyle w:val="Hyperlink"/>
                <w:noProof/>
              </w:rPr>
              <w:t>2.3. Câu 3: Quy trình mang lại giá trị gì cho khách hàng?</w:t>
            </w:r>
            <w:r w:rsidR="0003284F">
              <w:rPr>
                <w:noProof/>
                <w:webHidden/>
              </w:rPr>
              <w:tab/>
            </w:r>
            <w:r w:rsidR="0003284F">
              <w:rPr>
                <w:noProof/>
                <w:webHidden/>
              </w:rPr>
              <w:fldChar w:fldCharType="begin"/>
            </w:r>
            <w:r w:rsidR="0003284F">
              <w:rPr>
                <w:noProof/>
                <w:webHidden/>
              </w:rPr>
              <w:instrText xml:space="preserve"> PAGEREF _Toc234422149 \h </w:instrText>
            </w:r>
            <w:r w:rsidR="0003284F">
              <w:rPr>
                <w:noProof/>
                <w:webHidden/>
              </w:rPr>
            </w:r>
            <w:r w:rsidR="0003284F">
              <w:rPr>
                <w:noProof/>
                <w:webHidden/>
              </w:rPr>
              <w:fldChar w:fldCharType="separate"/>
            </w:r>
            <w:r w:rsidR="002F3D9D">
              <w:rPr>
                <w:noProof/>
                <w:webHidden/>
              </w:rPr>
              <w:t>7</w:t>
            </w:r>
            <w:r w:rsidR="0003284F">
              <w:rPr>
                <w:noProof/>
                <w:webHidden/>
              </w:rPr>
              <w:fldChar w:fldCharType="end"/>
            </w:r>
          </w:hyperlink>
        </w:p>
        <w:p w14:paraId="3E20B87A" w14:textId="1F40DC3E" w:rsidR="0003284F" w:rsidRDefault="00D9577C">
          <w:pPr>
            <w:pStyle w:val="TOC2"/>
            <w:tabs>
              <w:tab w:val="right" w:leader="dot" w:pos="9628"/>
            </w:tabs>
            <w:rPr>
              <w:rFonts w:asciiTheme="minorHAnsi" w:eastAsiaTheme="minorEastAsia" w:hAnsiTheme="minorHAnsi" w:cstheme="minorBidi"/>
              <w:b w:val="0"/>
              <w:i w:val="0"/>
              <w:noProof/>
              <w:color w:val="auto"/>
              <w:kern w:val="0"/>
              <w:sz w:val="22"/>
              <w:szCs w:val="22"/>
              <w:lang w:bidi="ar-SA"/>
            </w:rPr>
          </w:pPr>
          <w:hyperlink w:anchor="_Toc234422150" w:history="1">
            <w:r w:rsidR="0003284F" w:rsidRPr="0093794D">
              <w:rPr>
                <w:rStyle w:val="Hyperlink"/>
                <w:noProof/>
              </w:rPr>
              <w:t>2.4. Câu 4: Các kết quả (outcomes) có thể có của quy trình này là gì?</w:t>
            </w:r>
            <w:r w:rsidR="0003284F">
              <w:rPr>
                <w:noProof/>
                <w:webHidden/>
              </w:rPr>
              <w:tab/>
            </w:r>
            <w:r w:rsidR="0003284F">
              <w:rPr>
                <w:noProof/>
                <w:webHidden/>
              </w:rPr>
              <w:fldChar w:fldCharType="begin"/>
            </w:r>
            <w:r w:rsidR="0003284F">
              <w:rPr>
                <w:noProof/>
                <w:webHidden/>
              </w:rPr>
              <w:instrText xml:space="preserve"> PAGEREF _Toc234422150 \h </w:instrText>
            </w:r>
            <w:r w:rsidR="0003284F">
              <w:rPr>
                <w:noProof/>
                <w:webHidden/>
              </w:rPr>
            </w:r>
            <w:r w:rsidR="0003284F">
              <w:rPr>
                <w:noProof/>
                <w:webHidden/>
              </w:rPr>
              <w:fldChar w:fldCharType="separate"/>
            </w:r>
            <w:r w:rsidR="002F3D9D">
              <w:rPr>
                <w:noProof/>
                <w:webHidden/>
              </w:rPr>
              <w:t>7</w:t>
            </w:r>
            <w:r w:rsidR="0003284F">
              <w:rPr>
                <w:noProof/>
                <w:webHidden/>
              </w:rPr>
              <w:fldChar w:fldCharType="end"/>
            </w:r>
          </w:hyperlink>
        </w:p>
        <w:p w14:paraId="523A183F" w14:textId="15C282DA" w:rsidR="00CB2E03" w:rsidRPr="00DD401C" w:rsidRDefault="00B22B53" w:rsidP="006060C6">
          <w:pPr>
            <w:rPr>
              <w:rFonts w:cs="Times New Roman"/>
              <w:szCs w:val="26"/>
            </w:rPr>
          </w:pPr>
          <w:r w:rsidRPr="00225721">
            <w:rPr>
              <w:rFonts w:cs="Times New Roman"/>
              <w:b/>
              <w:iCs/>
              <w:noProof/>
              <w:szCs w:val="26"/>
            </w:rPr>
            <w:fldChar w:fldCharType="end"/>
          </w:r>
        </w:p>
      </w:sdtContent>
    </w:sdt>
    <w:p w14:paraId="26DAE3AA" w14:textId="72A73D09" w:rsidR="001C30CD" w:rsidRDefault="001C30CD">
      <w:pPr>
        <w:rPr>
          <w:rFonts w:cs="Times New Roman"/>
          <w:szCs w:val="26"/>
        </w:rPr>
      </w:pPr>
      <w:r>
        <w:rPr>
          <w:rFonts w:cs="Times New Roman"/>
          <w:szCs w:val="26"/>
        </w:rPr>
        <w:br w:type="page"/>
      </w:r>
    </w:p>
    <w:p w14:paraId="14DD7F54" w14:textId="0E1D637B" w:rsidR="001C30CD" w:rsidRDefault="007A0117" w:rsidP="0003284F">
      <w:pPr>
        <w:pStyle w:val="H1"/>
        <w:rPr>
          <w:sz w:val="26"/>
          <w:szCs w:val="26"/>
        </w:rPr>
      </w:pPr>
      <w:bookmarkStart w:id="2" w:name="_Toc234422143"/>
      <w:r>
        <w:lastRenderedPageBreak/>
        <w:t>MỤC LỤC HÌNH ẢNH</w:t>
      </w:r>
      <w:bookmarkEnd w:id="2"/>
    </w:p>
    <w:p w14:paraId="2217D848" w14:textId="34E4EE28" w:rsidR="007A0117" w:rsidRDefault="007A0117" w:rsidP="0003284F">
      <w:pPr>
        <w:pStyle w:val="TableofFigures"/>
        <w:tabs>
          <w:tab w:val="right" w:leader="dot" w:pos="9628"/>
        </w:tabs>
        <w:rPr>
          <w:rFonts w:asciiTheme="minorHAnsi" w:eastAsiaTheme="minorEastAsia" w:hAnsiTheme="minorHAnsi" w:cstheme="minorBidi"/>
          <w:i w:val="0"/>
          <w:noProof/>
          <w:color w:val="auto"/>
          <w:kern w:val="0"/>
          <w:szCs w:val="22"/>
          <w:lang w:bidi="ar-SA"/>
        </w:rPr>
      </w:pPr>
      <w:r>
        <w:rPr>
          <w:i w:val="0"/>
          <w:szCs w:val="26"/>
        </w:rPr>
        <w:fldChar w:fldCharType="begin"/>
      </w:r>
      <w:r>
        <w:rPr>
          <w:i w:val="0"/>
          <w:szCs w:val="26"/>
        </w:rPr>
        <w:instrText xml:space="preserve"> TOC \h \z \c "Figure" </w:instrText>
      </w:r>
      <w:r>
        <w:rPr>
          <w:i w:val="0"/>
          <w:szCs w:val="26"/>
        </w:rPr>
        <w:fldChar w:fldCharType="separate"/>
      </w:r>
      <w:hyperlink w:anchor="_Toc234421463" w:history="1">
        <w:r w:rsidRPr="00E93E1A">
          <w:rPr>
            <w:rStyle w:val="Hyperlink"/>
            <w:noProof/>
          </w:rPr>
          <w:t>Figure 1 – Sơ đồ quy trình mua hàng</w:t>
        </w:r>
        <w:r>
          <w:rPr>
            <w:noProof/>
            <w:webHidden/>
          </w:rPr>
          <w:tab/>
        </w:r>
        <w:r>
          <w:rPr>
            <w:noProof/>
            <w:webHidden/>
          </w:rPr>
          <w:fldChar w:fldCharType="begin"/>
        </w:r>
        <w:r>
          <w:rPr>
            <w:noProof/>
            <w:webHidden/>
          </w:rPr>
          <w:instrText xml:space="preserve"> PAGEREF _Toc234421463 \h </w:instrText>
        </w:r>
        <w:r>
          <w:rPr>
            <w:noProof/>
            <w:webHidden/>
          </w:rPr>
        </w:r>
        <w:r>
          <w:rPr>
            <w:noProof/>
            <w:webHidden/>
          </w:rPr>
          <w:fldChar w:fldCharType="separate"/>
        </w:r>
        <w:r w:rsidR="002F3D9D">
          <w:rPr>
            <w:noProof/>
            <w:webHidden/>
          </w:rPr>
          <w:t>6</w:t>
        </w:r>
        <w:r>
          <w:rPr>
            <w:noProof/>
            <w:webHidden/>
          </w:rPr>
          <w:fldChar w:fldCharType="end"/>
        </w:r>
      </w:hyperlink>
    </w:p>
    <w:p w14:paraId="556D3633" w14:textId="77777777" w:rsidR="0003284F" w:rsidRDefault="007A0117" w:rsidP="0003284F">
      <w:pPr>
        <w:pStyle w:val="H1"/>
        <w:outlineLvl w:val="9"/>
        <w:rPr>
          <w:i/>
          <w:szCs w:val="26"/>
        </w:rPr>
      </w:pPr>
      <w:r>
        <w:rPr>
          <w:i/>
          <w:szCs w:val="26"/>
        </w:rPr>
        <w:fldChar w:fldCharType="end"/>
      </w:r>
    </w:p>
    <w:p w14:paraId="406FA3C0" w14:textId="726CDD28" w:rsidR="005336AC" w:rsidRPr="003E74FD" w:rsidRDefault="0003284F" w:rsidP="0003284F">
      <w:pPr>
        <w:pStyle w:val="H1"/>
        <w:rPr>
          <w:i/>
          <w:sz w:val="20"/>
          <w:szCs w:val="26"/>
        </w:rPr>
      </w:pPr>
      <w:r>
        <w:rPr>
          <w:i/>
          <w:szCs w:val="26"/>
        </w:rPr>
        <w:t xml:space="preserve"> </w:t>
      </w:r>
      <w:r w:rsidR="001C30CD">
        <w:rPr>
          <w:i/>
          <w:szCs w:val="26"/>
        </w:rPr>
        <w:br w:type="page"/>
      </w:r>
      <w:bookmarkStart w:id="3" w:name="_Toc234422144"/>
      <w:r w:rsidR="007A0117">
        <w:lastRenderedPageBreak/>
        <w:t>MỤC LỤC BẢNG BIỂU</w:t>
      </w:r>
      <w:bookmarkEnd w:id="3"/>
    </w:p>
    <w:p w14:paraId="025DD78E" w14:textId="5A58C59B" w:rsidR="007A0117" w:rsidRDefault="007A0117">
      <w:pPr>
        <w:pStyle w:val="TableofFigures"/>
        <w:tabs>
          <w:tab w:val="right" w:leader="dot" w:pos="9628"/>
        </w:tabs>
        <w:rPr>
          <w:rFonts w:asciiTheme="minorHAnsi" w:eastAsiaTheme="minorEastAsia" w:hAnsiTheme="minorHAnsi" w:cstheme="minorBidi"/>
          <w:i w:val="0"/>
          <w:noProof/>
          <w:color w:val="auto"/>
          <w:kern w:val="0"/>
          <w:szCs w:val="22"/>
          <w:lang w:bidi="ar-SA"/>
        </w:rPr>
      </w:pPr>
      <w:r>
        <w:rPr>
          <w:sz w:val="26"/>
          <w:szCs w:val="26"/>
        </w:rPr>
        <w:fldChar w:fldCharType="begin"/>
      </w:r>
      <w:r>
        <w:rPr>
          <w:sz w:val="26"/>
          <w:szCs w:val="26"/>
        </w:rPr>
        <w:instrText xml:space="preserve"> TOC \h \z \c "Table" </w:instrText>
      </w:r>
      <w:r>
        <w:rPr>
          <w:sz w:val="26"/>
          <w:szCs w:val="26"/>
        </w:rPr>
        <w:fldChar w:fldCharType="separate"/>
      </w:r>
      <w:hyperlink w:anchor="_Toc234421479" w:history="1">
        <w:r w:rsidRPr="00C25CA0">
          <w:rPr>
            <w:rStyle w:val="Hyperlink"/>
            <w:noProof/>
          </w:rPr>
          <w:t>Table 1 – Các tác nhân trong quy trình mua hàng</w:t>
        </w:r>
        <w:r>
          <w:rPr>
            <w:noProof/>
            <w:webHidden/>
          </w:rPr>
          <w:tab/>
        </w:r>
        <w:r>
          <w:rPr>
            <w:noProof/>
            <w:webHidden/>
          </w:rPr>
          <w:fldChar w:fldCharType="begin"/>
        </w:r>
        <w:r>
          <w:rPr>
            <w:noProof/>
            <w:webHidden/>
          </w:rPr>
          <w:instrText xml:space="preserve"> PAGEREF _Toc234421479 \h </w:instrText>
        </w:r>
        <w:r>
          <w:rPr>
            <w:noProof/>
            <w:webHidden/>
          </w:rPr>
        </w:r>
        <w:r>
          <w:rPr>
            <w:noProof/>
            <w:webHidden/>
          </w:rPr>
          <w:fldChar w:fldCharType="separate"/>
        </w:r>
        <w:r w:rsidR="002F3D9D">
          <w:rPr>
            <w:noProof/>
            <w:webHidden/>
          </w:rPr>
          <w:t>6</w:t>
        </w:r>
        <w:r>
          <w:rPr>
            <w:noProof/>
            <w:webHidden/>
          </w:rPr>
          <w:fldChar w:fldCharType="end"/>
        </w:r>
      </w:hyperlink>
    </w:p>
    <w:p w14:paraId="7B10446E" w14:textId="077ABEEC" w:rsidR="00E5626D" w:rsidRDefault="007A0117" w:rsidP="005336AC">
      <w:pPr>
        <w:ind w:left="0"/>
        <w:rPr>
          <w:sz w:val="26"/>
          <w:szCs w:val="26"/>
        </w:rPr>
      </w:pPr>
      <w:r>
        <w:rPr>
          <w:sz w:val="26"/>
          <w:szCs w:val="26"/>
        </w:rPr>
        <w:fldChar w:fldCharType="end"/>
      </w:r>
    </w:p>
    <w:p w14:paraId="4AF36383" w14:textId="77777777" w:rsidR="005336AC" w:rsidRDefault="005336AC">
      <w:pPr>
        <w:rPr>
          <w:rFonts w:eastAsia="MS Mincho" w:cs="Times New Roman"/>
          <w:b/>
          <w:bCs/>
          <w:iCs/>
          <w:color w:val="auto"/>
          <w:sz w:val="26"/>
          <w:szCs w:val="26"/>
        </w:rPr>
      </w:pPr>
      <w:r>
        <w:rPr>
          <w:szCs w:val="26"/>
        </w:rPr>
        <w:br w:type="page"/>
      </w:r>
    </w:p>
    <w:p w14:paraId="3519EB69" w14:textId="5DD3EBCF" w:rsidR="000E2D67" w:rsidRDefault="007A0117" w:rsidP="00E52EA1">
      <w:pPr>
        <w:pStyle w:val="Heading1"/>
      </w:pPr>
      <w:bookmarkStart w:id="4" w:name="_Toc234422145"/>
      <w:r>
        <w:lastRenderedPageBreak/>
        <w:t>Mô</w:t>
      </w:r>
      <w:r w:rsidR="00B91726">
        <w:t xml:space="preserve"> tả quy trình</w:t>
      </w:r>
      <w:bookmarkEnd w:id="4"/>
    </w:p>
    <w:p w14:paraId="51518565" w14:textId="503782AA" w:rsidR="000B7C0C" w:rsidRDefault="007A0117" w:rsidP="00040C14">
      <w:pPr>
        <w:spacing w:before="120" w:after="120"/>
        <w:ind w:left="0"/>
        <w:rPr>
          <w:rFonts w:cs="Times New Roman"/>
          <w:sz w:val="22"/>
          <w:szCs w:val="20"/>
        </w:rPr>
      </w:pPr>
      <w:bookmarkStart w:id="5" w:name="_List_Meeting_Room"/>
      <w:bookmarkEnd w:id="5"/>
      <w:r w:rsidRPr="007A0117">
        <w:rPr>
          <w:w w:val="105"/>
          <w:sz w:val="22"/>
          <w:szCs w:val="22"/>
        </w:rPr>
        <w:t>Sơ</w:t>
      </w:r>
      <w:r w:rsidRPr="007A0117">
        <w:rPr>
          <w:spacing w:val="-7"/>
          <w:w w:val="105"/>
          <w:sz w:val="22"/>
          <w:szCs w:val="22"/>
        </w:rPr>
        <w:t xml:space="preserve"> </w:t>
      </w:r>
      <w:r w:rsidRPr="007A0117">
        <w:rPr>
          <w:w w:val="105"/>
          <w:sz w:val="22"/>
          <w:szCs w:val="22"/>
        </w:rPr>
        <w:t>đồ</w:t>
      </w:r>
      <w:r w:rsidRPr="007A0117">
        <w:rPr>
          <w:spacing w:val="-9"/>
          <w:w w:val="105"/>
          <w:sz w:val="22"/>
          <w:szCs w:val="22"/>
        </w:rPr>
        <w:t xml:space="preserve"> </w:t>
      </w:r>
      <w:r w:rsidRPr="007A0117">
        <w:rPr>
          <w:w w:val="105"/>
          <w:sz w:val="22"/>
          <w:szCs w:val="22"/>
        </w:rPr>
        <w:t>dưới</w:t>
      </w:r>
      <w:r w:rsidRPr="007A0117">
        <w:rPr>
          <w:spacing w:val="-6"/>
          <w:w w:val="105"/>
          <w:sz w:val="22"/>
          <w:szCs w:val="22"/>
        </w:rPr>
        <w:t xml:space="preserve"> </w:t>
      </w:r>
      <w:r w:rsidRPr="007A0117">
        <w:rPr>
          <w:w w:val="105"/>
          <w:sz w:val="22"/>
          <w:szCs w:val="22"/>
        </w:rPr>
        <w:t>đây</w:t>
      </w:r>
      <w:r w:rsidRPr="007A0117">
        <w:rPr>
          <w:spacing w:val="-7"/>
          <w:w w:val="105"/>
          <w:sz w:val="22"/>
          <w:szCs w:val="22"/>
        </w:rPr>
        <w:t xml:space="preserve"> </w:t>
      </w:r>
      <w:r w:rsidRPr="007A0117">
        <w:rPr>
          <w:w w:val="105"/>
          <w:sz w:val="22"/>
          <w:szCs w:val="22"/>
        </w:rPr>
        <w:t>mô</w:t>
      </w:r>
      <w:r w:rsidRPr="007A0117">
        <w:rPr>
          <w:spacing w:val="-9"/>
          <w:w w:val="105"/>
          <w:sz w:val="22"/>
          <w:szCs w:val="22"/>
        </w:rPr>
        <w:t xml:space="preserve"> </w:t>
      </w:r>
      <w:r w:rsidRPr="007A0117">
        <w:rPr>
          <w:w w:val="105"/>
          <w:sz w:val="22"/>
          <w:szCs w:val="22"/>
        </w:rPr>
        <w:t>tả</w:t>
      </w:r>
      <w:r w:rsidRPr="007A0117">
        <w:rPr>
          <w:spacing w:val="-5"/>
          <w:w w:val="105"/>
          <w:sz w:val="22"/>
          <w:szCs w:val="22"/>
        </w:rPr>
        <w:t xml:space="preserve"> </w:t>
      </w:r>
      <w:r w:rsidRPr="007A0117">
        <w:rPr>
          <w:w w:val="105"/>
          <w:sz w:val="22"/>
          <w:szCs w:val="22"/>
        </w:rPr>
        <w:t>một</w:t>
      </w:r>
      <w:r w:rsidRPr="007A0117">
        <w:rPr>
          <w:spacing w:val="-8"/>
          <w:w w:val="105"/>
          <w:sz w:val="22"/>
          <w:szCs w:val="22"/>
        </w:rPr>
        <w:t xml:space="preserve"> </w:t>
      </w:r>
      <w:r w:rsidRPr="007A0117">
        <w:rPr>
          <w:w w:val="105"/>
          <w:sz w:val="22"/>
          <w:szCs w:val="22"/>
        </w:rPr>
        <w:t>quy</w:t>
      </w:r>
      <w:r w:rsidRPr="007A0117">
        <w:rPr>
          <w:spacing w:val="-7"/>
          <w:w w:val="105"/>
          <w:sz w:val="22"/>
          <w:szCs w:val="22"/>
        </w:rPr>
        <w:t xml:space="preserve"> </w:t>
      </w:r>
      <w:r w:rsidRPr="007A0117">
        <w:rPr>
          <w:w w:val="105"/>
          <w:sz w:val="22"/>
          <w:szCs w:val="22"/>
        </w:rPr>
        <w:t>trình</w:t>
      </w:r>
      <w:r w:rsidRPr="007A0117">
        <w:rPr>
          <w:spacing w:val="-9"/>
          <w:w w:val="105"/>
          <w:sz w:val="22"/>
          <w:szCs w:val="22"/>
        </w:rPr>
        <w:t xml:space="preserve"> </w:t>
      </w:r>
      <w:r w:rsidRPr="007A0117">
        <w:rPr>
          <w:w w:val="105"/>
          <w:sz w:val="22"/>
          <w:szCs w:val="22"/>
        </w:rPr>
        <w:t>mua</w:t>
      </w:r>
      <w:r w:rsidRPr="007A0117">
        <w:rPr>
          <w:spacing w:val="-7"/>
          <w:w w:val="105"/>
          <w:sz w:val="22"/>
          <w:szCs w:val="22"/>
        </w:rPr>
        <w:t xml:space="preserve"> </w:t>
      </w:r>
      <w:r w:rsidRPr="007A0117">
        <w:rPr>
          <w:w w:val="105"/>
          <w:sz w:val="22"/>
          <w:szCs w:val="22"/>
        </w:rPr>
        <w:t>hàng</w:t>
      </w:r>
      <w:r w:rsidRPr="007A0117">
        <w:rPr>
          <w:spacing w:val="-7"/>
          <w:w w:val="105"/>
          <w:sz w:val="22"/>
          <w:szCs w:val="22"/>
        </w:rPr>
        <w:t xml:space="preserve"> </w:t>
      </w:r>
      <w:r w:rsidRPr="007A0117">
        <w:rPr>
          <w:w w:val="105"/>
          <w:sz w:val="22"/>
          <w:szCs w:val="22"/>
        </w:rPr>
        <w:t>(Purchasing</w:t>
      </w:r>
      <w:r w:rsidRPr="007A0117">
        <w:rPr>
          <w:spacing w:val="-7"/>
          <w:w w:val="105"/>
          <w:sz w:val="22"/>
          <w:szCs w:val="22"/>
        </w:rPr>
        <w:t xml:space="preserve"> </w:t>
      </w:r>
      <w:r w:rsidRPr="007A0117">
        <w:rPr>
          <w:w w:val="105"/>
          <w:sz w:val="22"/>
          <w:szCs w:val="22"/>
        </w:rPr>
        <w:t>Process)</w:t>
      </w:r>
      <w:r w:rsidRPr="007A0117">
        <w:rPr>
          <w:spacing w:val="-4"/>
          <w:w w:val="105"/>
          <w:sz w:val="22"/>
          <w:szCs w:val="22"/>
        </w:rPr>
        <w:t xml:space="preserve"> </w:t>
      </w:r>
      <w:r w:rsidRPr="007A0117">
        <w:rPr>
          <w:w w:val="105"/>
          <w:sz w:val="22"/>
          <w:szCs w:val="22"/>
        </w:rPr>
        <w:t>trong</w:t>
      </w:r>
      <w:r w:rsidRPr="007A0117">
        <w:rPr>
          <w:spacing w:val="-9"/>
          <w:w w:val="105"/>
          <w:sz w:val="22"/>
          <w:szCs w:val="22"/>
        </w:rPr>
        <w:t xml:space="preserve"> </w:t>
      </w:r>
      <w:r w:rsidRPr="007A0117">
        <w:rPr>
          <w:w w:val="105"/>
          <w:sz w:val="22"/>
          <w:szCs w:val="22"/>
        </w:rPr>
        <w:t>một</w:t>
      </w:r>
      <w:r w:rsidRPr="007A0117">
        <w:rPr>
          <w:spacing w:val="-5"/>
          <w:w w:val="105"/>
          <w:sz w:val="22"/>
          <w:szCs w:val="22"/>
        </w:rPr>
        <w:t xml:space="preserve"> </w:t>
      </w:r>
      <w:r w:rsidRPr="007A0117">
        <w:rPr>
          <w:w w:val="105"/>
          <w:sz w:val="22"/>
          <w:szCs w:val="22"/>
        </w:rPr>
        <w:t>doanh</w:t>
      </w:r>
      <w:r w:rsidRPr="007A0117">
        <w:rPr>
          <w:spacing w:val="-5"/>
          <w:w w:val="105"/>
          <w:sz w:val="22"/>
          <w:szCs w:val="22"/>
        </w:rPr>
        <w:t xml:space="preserve"> </w:t>
      </w:r>
      <w:r w:rsidRPr="007A0117">
        <w:rPr>
          <w:w w:val="105"/>
          <w:sz w:val="22"/>
          <w:szCs w:val="22"/>
        </w:rPr>
        <w:t>nghiệp</w:t>
      </w:r>
      <w:r w:rsidRPr="007A0117">
        <w:rPr>
          <w:spacing w:val="-5"/>
          <w:w w:val="105"/>
          <w:sz w:val="22"/>
          <w:szCs w:val="22"/>
        </w:rPr>
        <w:t xml:space="preserve"> </w:t>
      </w:r>
      <w:r w:rsidRPr="007A0117">
        <w:rPr>
          <w:w w:val="105"/>
          <w:sz w:val="22"/>
          <w:szCs w:val="22"/>
        </w:rPr>
        <w:t>bao</w:t>
      </w:r>
      <w:r w:rsidRPr="007A0117">
        <w:rPr>
          <w:spacing w:val="-5"/>
          <w:w w:val="105"/>
          <w:sz w:val="22"/>
          <w:szCs w:val="22"/>
        </w:rPr>
        <w:t xml:space="preserve"> </w:t>
      </w:r>
      <w:r w:rsidRPr="007A0117">
        <w:rPr>
          <w:w w:val="105"/>
          <w:sz w:val="22"/>
          <w:szCs w:val="22"/>
        </w:rPr>
        <w:t>gồm</w:t>
      </w:r>
      <w:r w:rsidRPr="007A0117">
        <w:rPr>
          <w:spacing w:val="-7"/>
          <w:w w:val="105"/>
          <w:sz w:val="22"/>
          <w:szCs w:val="22"/>
        </w:rPr>
        <w:t xml:space="preserve"> </w:t>
      </w:r>
      <w:r w:rsidRPr="007A0117">
        <w:rPr>
          <w:w w:val="105"/>
          <w:sz w:val="22"/>
          <w:szCs w:val="22"/>
        </w:rPr>
        <w:t>các</w:t>
      </w:r>
      <w:r w:rsidRPr="007A0117">
        <w:rPr>
          <w:spacing w:val="-7"/>
          <w:w w:val="105"/>
          <w:sz w:val="22"/>
          <w:szCs w:val="22"/>
        </w:rPr>
        <w:t xml:space="preserve"> </w:t>
      </w:r>
      <w:r w:rsidRPr="007A0117">
        <w:rPr>
          <w:w w:val="105"/>
          <w:sz w:val="22"/>
          <w:szCs w:val="22"/>
        </w:rPr>
        <w:t xml:space="preserve">bộ </w:t>
      </w:r>
      <w:r w:rsidRPr="007A0117">
        <w:rPr>
          <w:spacing w:val="-2"/>
          <w:w w:val="105"/>
          <w:sz w:val="22"/>
          <w:szCs w:val="22"/>
        </w:rPr>
        <w:t>phận:</w:t>
      </w:r>
      <w:r w:rsidRPr="007A0117">
        <w:rPr>
          <w:spacing w:val="-3"/>
          <w:w w:val="105"/>
          <w:sz w:val="22"/>
          <w:szCs w:val="22"/>
        </w:rPr>
        <w:t xml:space="preserve"> </w:t>
      </w:r>
      <w:r w:rsidRPr="007A0117">
        <w:rPr>
          <w:spacing w:val="-2"/>
          <w:w w:val="105"/>
          <w:sz w:val="22"/>
          <w:szCs w:val="22"/>
        </w:rPr>
        <w:t>Phòng</w:t>
      </w:r>
      <w:r w:rsidRPr="007A0117">
        <w:rPr>
          <w:spacing w:val="-6"/>
          <w:w w:val="105"/>
          <w:sz w:val="22"/>
          <w:szCs w:val="22"/>
        </w:rPr>
        <w:t xml:space="preserve"> </w:t>
      </w:r>
      <w:r w:rsidRPr="007A0117">
        <w:rPr>
          <w:spacing w:val="-2"/>
          <w:w w:val="105"/>
          <w:sz w:val="22"/>
          <w:szCs w:val="22"/>
        </w:rPr>
        <w:t>Mua</w:t>
      </w:r>
      <w:r w:rsidRPr="007A0117">
        <w:rPr>
          <w:spacing w:val="-4"/>
          <w:w w:val="105"/>
          <w:sz w:val="22"/>
          <w:szCs w:val="22"/>
        </w:rPr>
        <w:t xml:space="preserve"> </w:t>
      </w:r>
      <w:r w:rsidRPr="007A0117">
        <w:rPr>
          <w:spacing w:val="-2"/>
          <w:w w:val="105"/>
          <w:sz w:val="22"/>
          <w:szCs w:val="22"/>
        </w:rPr>
        <w:t>hàng</w:t>
      </w:r>
      <w:r w:rsidRPr="007A0117">
        <w:rPr>
          <w:spacing w:val="-6"/>
          <w:w w:val="105"/>
          <w:sz w:val="22"/>
          <w:szCs w:val="22"/>
        </w:rPr>
        <w:t xml:space="preserve"> </w:t>
      </w:r>
      <w:r w:rsidRPr="007A0117">
        <w:rPr>
          <w:spacing w:val="-2"/>
          <w:w w:val="105"/>
          <w:sz w:val="22"/>
          <w:szCs w:val="22"/>
        </w:rPr>
        <w:t>(Purchasing</w:t>
      </w:r>
      <w:r w:rsidRPr="007A0117">
        <w:rPr>
          <w:spacing w:val="-6"/>
          <w:w w:val="105"/>
          <w:sz w:val="22"/>
          <w:szCs w:val="22"/>
        </w:rPr>
        <w:t xml:space="preserve"> </w:t>
      </w:r>
      <w:r w:rsidRPr="007A0117">
        <w:rPr>
          <w:spacing w:val="-2"/>
          <w:w w:val="105"/>
          <w:sz w:val="22"/>
          <w:szCs w:val="22"/>
        </w:rPr>
        <w:t>Department),</w:t>
      </w:r>
      <w:r w:rsidRPr="007A0117">
        <w:rPr>
          <w:spacing w:val="-4"/>
          <w:w w:val="105"/>
          <w:sz w:val="22"/>
          <w:szCs w:val="22"/>
        </w:rPr>
        <w:t xml:space="preserve"> </w:t>
      </w:r>
      <w:r w:rsidRPr="007A0117">
        <w:rPr>
          <w:spacing w:val="-2"/>
          <w:w w:val="105"/>
          <w:sz w:val="22"/>
          <w:szCs w:val="22"/>
        </w:rPr>
        <w:t>Phòng</w:t>
      </w:r>
      <w:r w:rsidRPr="007A0117">
        <w:rPr>
          <w:spacing w:val="-4"/>
          <w:w w:val="105"/>
          <w:sz w:val="22"/>
          <w:szCs w:val="22"/>
        </w:rPr>
        <w:t xml:space="preserve"> </w:t>
      </w:r>
      <w:r w:rsidRPr="007A0117">
        <w:rPr>
          <w:spacing w:val="-2"/>
          <w:w w:val="105"/>
          <w:sz w:val="22"/>
          <w:szCs w:val="22"/>
        </w:rPr>
        <w:t>Kho</w:t>
      </w:r>
      <w:r w:rsidRPr="007A0117">
        <w:rPr>
          <w:spacing w:val="-6"/>
          <w:w w:val="105"/>
          <w:sz w:val="22"/>
          <w:szCs w:val="22"/>
        </w:rPr>
        <w:t xml:space="preserve"> </w:t>
      </w:r>
      <w:r w:rsidRPr="007A0117">
        <w:rPr>
          <w:spacing w:val="-2"/>
          <w:w w:val="105"/>
          <w:sz w:val="22"/>
          <w:szCs w:val="22"/>
        </w:rPr>
        <w:t>(Warehouse Department),</w:t>
      </w:r>
      <w:r w:rsidRPr="007A0117">
        <w:rPr>
          <w:spacing w:val="-4"/>
          <w:w w:val="105"/>
          <w:sz w:val="22"/>
          <w:szCs w:val="22"/>
        </w:rPr>
        <w:t xml:space="preserve"> </w:t>
      </w:r>
      <w:r w:rsidRPr="007A0117">
        <w:rPr>
          <w:spacing w:val="-2"/>
          <w:w w:val="105"/>
          <w:sz w:val="22"/>
          <w:szCs w:val="22"/>
        </w:rPr>
        <w:t>Phòng</w:t>
      </w:r>
      <w:r w:rsidRPr="007A0117">
        <w:rPr>
          <w:spacing w:val="-6"/>
          <w:w w:val="105"/>
          <w:sz w:val="22"/>
          <w:szCs w:val="22"/>
        </w:rPr>
        <w:t xml:space="preserve"> </w:t>
      </w:r>
      <w:r w:rsidRPr="007A0117">
        <w:rPr>
          <w:spacing w:val="-2"/>
          <w:w w:val="105"/>
          <w:sz w:val="22"/>
          <w:szCs w:val="22"/>
        </w:rPr>
        <w:t>Kế</w:t>
      </w:r>
      <w:r w:rsidRPr="007A0117">
        <w:rPr>
          <w:spacing w:val="-8"/>
          <w:w w:val="105"/>
          <w:sz w:val="22"/>
          <w:szCs w:val="22"/>
        </w:rPr>
        <w:t xml:space="preserve"> </w:t>
      </w:r>
      <w:r w:rsidRPr="007A0117">
        <w:rPr>
          <w:spacing w:val="-2"/>
          <w:w w:val="105"/>
          <w:sz w:val="22"/>
          <w:szCs w:val="22"/>
        </w:rPr>
        <w:t>Toán</w:t>
      </w:r>
      <w:r w:rsidRPr="007A0117">
        <w:rPr>
          <w:spacing w:val="-4"/>
          <w:w w:val="105"/>
          <w:sz w:val="22"/>
          <w:szCs w:val="22"/>
        </w:rPr>
        <w:t xml:space="preserve"> </w:t>
      </w:r>
      <w:r w:rsidRPr="007A0117">
        <w:rPr>
          <w:spacing w:val="-2"/>
          <w:w w:val="105"/>
          <w:sz w:val="22"/>
          <w:szCs w:val="22"/>
        </w:rPr>
        <w:t xml:space="preserve">công </w:t>
      </w:r>
      <w:r w:rsidRPr="007A0117">
        <w:rPr>
          <w:w w:val="105"/>
          <w:sz w:val="22"/>
          <w:szCs w:val="22"/>
        </w:rPr>
        <w:t>nợ (Accounts Payable Department), Nhà Cung Cấ</w:t>
      </w:r>
      <w:r>
        <w:rPr>
          <w:w w:val="105"/>
          <w:sz w:val="22"/>
          <w:szCs w:val="22"/>
        </w:rPr>
        <w:t xml:space="preserve">p (Vendor) và Cơ </w:t>
      </w:r>
      <w:r w:rsidRPr="007A0117">
        <w:rPr>
          <w:w w:val="105"/>
          <w:sz w:val="22"/>
          <w:szCs w:val="22"/>
        </w:rPr>
        <w:t xml:space="preserve">Sở Dữ Liệu mua hàng (Purchasing </w:t>
      </w:r>
      <w:r w:rsidRPr="007A0117">
        <w:rPr>
          <w:spacing w:val="-2"/>
          <w:w w:val="105"/>
          <w:sz w:val="22"/>
          <w:szCs w:val="22"/>
        </w:rPr>
        <w:t>Database</w:t>
      </w:r>
      <w:r w:rsidR="00125673">
        <w:rPr>
          <w:rFonts w:cs="Times New Roman"/>
          <w:sz w:val="22"/>
          <w:szCs w:val="20"/>
        </w:rPr>
        <w:t>).</w:t>
      </w:r>
      <w:r w:rsidR="00326D48">
        <w:rPr>
          <w:rFonts w:cs="Times New Roman"/>
          <w:sz w:val="22"/>
          <w:szCs w:val="20"/>
        </w:rPr>
        <w:t xml:space="preserve"> </w:t>
      </w:r>
    </w:p>
    <w:p w14:paraId="1DA05DE4" w14:textId="5CAF00F5" w:rsidR="001C30CD" w:rsidRDefault="009D73CA" w:rsidP="009D73CA">
      <w:pPr>
        <w:spacing w:before="120" w:after="120"/>
        <w:ind w:left="0" w:firstLine="288"/>
        <w:jc w:val="center"/>
        <w:rPr>
          <w:rFonts w:cs="Times New Roman"/>
          <w:sz w:val="22"/>
          <w:szCs w:val="20"/>
        </w:rPr>
      </w:pPr>
      <w:r>
        <w:rPr>
          <w:noProof/>
          <w:lang w:bidi="ar-SA"/>
        </w:rPr>
        <w:drawing>
          <wp:inline distT="0" distB="0" distL="0" distR="0" wp14:anchorId="40C496B0" wp14:editId="0E41CFDB">
            <wp:extent cx="4897572" cy="2714625"/>
            <wp:effectExtent l="0" t="0" r="0" b="0"/>
            <wp:docPr id="622749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49813"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906189" cy="2719401"/>
                    </a:xfrm>
                    <a:prstGeom prst="rect">
                      <a:avLst/>
                    </a:prstGeom>
                  </pic:spPr>
                </pic:pic>
              </a:graphicData>
            </a:graphic>
          </wp:inline>
        </w:drawing>
      </w:r>
    </w:p>
    <w:p w14:paraId="25D2FFDB" w14:textId="299C66FC" w:rsidR="009D73CA" w:rsidRPr="009D73CA" w:rsidRDefault="00AF009F" w:rsidP="00C14E12">
      <w:pPr>
        <w:pStyle w:val="Caption"/>
      </w:pPr>
      <w:bookmarkStart w:id="6" w:name="_Toc234421417"/>
      <w:bookmarkStart w:id="7" w:name="_Toc234421463"/>
      <w:r>
        <w:t xml:space="preserve">Figure </w:t>
      </w:r>
      <w:fldSimple w:instr=" SEQ Figure \* ARABIC ">
        <w:r w:rsidR="002F3D9D">
          <w:rPr>
            <w:noProof/>
          </w:rPr>
          <w:t>1</w:t>
        </w:r>
      </w:fldSimple>
      <w:r w:rsidR="005336AC">
        <w:t xml:space="preserve"> – </w:t>
      </w:r>
      <w:r w:rsidR="005F6856">
        <w:t>Sơ đồ quy trình mua hàng</w:t>
      </w:r>
      <w:bookmarkEnd w:id="6"/>
      <w:bookmarkEnd w:id="7"/>
    </w:p>
    <w:p w14:paraId="75C47EFF" w14:textId="3EEE6405" w:rsidR="001C30CD" w:rsidRDefault="00040C14" w:rsidP="001C30CD">
      <w:pPr>
        <w:pStyle w:val="Heading1"/>
      </w:pPr>
      <w:bookmarkStart w:id="8" w:name="_Toc234422146"/>
      <w:r>
        <w:t>Trả lời câu hỏi</w:t>
      </w:r>
      <w:bookmarkEnd w:id="8"/>
    </w:p>
    <w:p w14:paraId="78687C3A" w14:textId="2A40BAF6" w:rsidR="00040C14" w:rsidRDefault="00040C14" w:rsidP="00040C14">
      <w:pPr>
        <w:pStyle w:val="Heading2"/>
      </w:pPr>
      <w:bookmarkStart w:id="9" w:name="_Toc234422147"/>
      <w:r>
        <w:t xml:space="preserve">Câu </w:t>
      </w:r>
      <w:r w:rsidR="00C14E12">
        <w:t xml:space="preserve">1: Ai là các tác nhân (actors) trong quy </w:t>
      </w:r>
      <w:r w:rsidR="002B1E57">
        <w:t>trình này?</w:t>
      </w:r>
      <w:bookmarkEnd w:id="9"/>
    </w:p>
    <w:p w14:paraId="3BBBED79" w14:textId="6C4EAC9F" w:rsidR="002B1E57" w:rsidRPr="002B1E57" w:rsidRDefault="002B1E57" w:rsidP="002B1E57">
      <w:pPr>
        <w:pStyle w:val="Textbody"/>
        <w:ind w:left="288"/>
      </w:pPr>
      <w:r>
        <w:t>Quy trình có 5 tác nhân chính, gồm:</w:t>
      </w:r>
    </w:p>
    <w:p w14:paraId="4EF2D5F5" w14:textId="0DE5C95B" w:rsidR="002B1E57" w:rsidRDefault="002B1E57" w:rsidP="002B1E57">
      <w:pPr>
        <w:pStyle w:val="Caption"/>
      </w:pPr>
      <w:bookmarkStart w:id="10" w:name="_Toc234398261"/>
      <w:bookmarkStart w:id="11" w:name="_Toc234421479"/>
      <w:r>
        <w:t xml:space="preserve">Table </w:t>
      </w:r>
      <w:fldSimple w:instr=" SEQ Table \* ARABIC ">
        <w:r w:rsidR="002F3D9D">
          <w:rPr>
            <w:noProof/>
          </w:rPr>
          <w:t>1</w:t>
        </w:r>
      </w:fldSimple>
      <w:r>
        <w:t xml:space="preserve"> – Các tác nhân trong quy trình mua hàng</w:t>
      </w:r>
      <w:bookmarkEnd w:id="10"/>
      <w:bookmarkEnd w:id="11"/>
    </w:p>
    <w:p w14:paraId="5506F870" w14:textId="77777777" w:rsidR="002B1E57" w:rsidRDefault="002B1E57" w:rsidP="002B1E57">
      <w:pPr>
        <w:pStyle w:val="Figure"/>
      </w:pPr>
    </w:p>
    <w:tbl>
      <w:tblPr>
        <w:tblStyle w:val="TableGrid"/>
        <w:tblW w:w="0" w:type="auto"/>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6483"/>
      </w:tblGrid>
      <w:tr w:rsidR="0066437D" w14:paraId="0497B084" w14:textId="77777777" w:rsidTr="0066437D">
        <w:tc>
          <w:tcPr>
            <w:tcW w:w="3001" w:type="dxa"/>
            <w:vAlign w:val="center"/>
          </w:tcPr>
          <w:p w14:paraId="0775B1C4" w14:textId="6775E5F9" w:rsidR="0066437D" w:rsidRPr="0066437D" w:rsidRDefault="0066437D" w:rsidP="0066437D">
            <w:pPr>
              <w:spacing w:before="120" w:after="120" w:line="240" w:lineRule="auto"/>
              <w:ind w:left="0"/>
              <w:jc w:val="center"/>
              <w:rPr>
                <w:b/>
                <w:bCs/>
              </w:rPr>
            </w:pPr>
            <w:r w:rsidRPr="0066437D">
              <w:rPr>
                <w:b/>
                <w:bCs/>
              </w:rPr>
              <w:t>Tác nhân</w:t>
            </w:r>
          </w:p>
        </w:tc>
        <w:tc>
          <w:tcPr>
            <w:tcW w:w="6483" w:type="dxa"/>
            <w:vAlign w:val="center"/>
          </w:tcPr>
          <w:p w14:paraId="038446AB" w14:textId="43D81196" w:rsidR="0066437D" w:rsidRPr="0066437D" w:rsidRDefault="0066437D" w:rsidP="0066437D">
            <w:pPr>
              <w:spacing w:before="120" w:after="120" w:line="240" w:lineRule="auto"/>
              <w:ind w:left="0"/>
              <w:jc w:val="center"/>
              <w:rPr>
                <w:b/>
                <w:bCs/>
              </w:rPr>
            </w:pPr>
            <w:r w:rsidRPr="0066437D">
              <w:rPr>
                <w:b/>
                <w:bCs/>
              </w:rPr>
              <w:t>Mô Tả</w:t>
            </w:r>
          </w:p>
        </w:tc>
      </w:tr>
      <w:tr w:rsidR="0066437D" w14:paraId="348C30E7" w14:textId="77777777" w:rsidTr="0066437D">
        <w:tc>
          <w:tcPr>
            <w:tcW w:w="3001" w:type="dxa"/>
            <w:vAlign w:val="center"/>
          </w:tcPr>
          <w:p w14:paraId="60B8ED9F" w14:textId="5E69CAE2" w:rsidR="0066437D" w:rsidRDefault="0066437D" w:rsidP="0066437D">
            <w:pPr>
              <w:spacing w:before="120" w:after="120" w:line="240" w:lineRule="auto"/>
              <w:ind w:left="0"/>
              <w:jc w:val="center"/>
            </w:pPr>
            <w:r>
              <w:t>Phòng Mua Hàng (Purchasing Department)</w:t>
            </w:r>
          </w:p>
        </w:tc>
        <w:tc>
          <w:tcPr>
            <w:tcW w:w="6483" w:type="dxa"/>
            <w:vAlign w:val="center"/>
          </w:tcPr>
          <w:p w14:paraId="3180C82D" w14:textId="787A85C0" w:rsidR="0066437D" w:rsidRDefault="0030259B" w:rsidP="0066437D">
            <w:pPr>
              <w:spacing w:before="120" w:after="120" w:line="240" w:lineRule="auto"/>
              <w:ind w:left="0"/>
              <w:jc w:val="left"/>
            </w:pPr>
            <w:r>
              <w:t>Lập và gửi đơn đặt hàng (Purchasing Order) cho nhà cung cấp.</w:t>
            </w:r>
          </w:p>
        </w:tc>
      </w:tr>
      <w:tr w:rsidR="0030259B" w14:paraId="00829ECC" w14:textId="77777777" w:rsidTr="0066437D">
        <w:tc>
          <w:tcPr>
            <w:tcW w:w="3001" w:type="dxa"/>
            <w:vAlign w:val="center"/>
          </w:tcPr>
          <w:p w14:paraId="180C72CB" w14:textId="6AA83507" w:rsidR="0030259B" w:rsidRDefault="0030259B" w:rsidP="0066437D">
            <w:pPr>
              <w:spacing w:before="120" w:after="120" w:line="240" w:lineRule="auto"/>
              <w:ind w:left="0"/>
              <w:jc w:val="center"/>
            </w:pPr>
            <w:r>
              <w:t>Phòng Kho (Warehouse Department)</w:t>
            </w:r>
          </w:p>
        </w:tc>
        <w:tc>
          <w:tcPr>
            <w:tcW w:w="6483" w:type="dxa"/>
            <w:vAlign w:val="center"/>
          </w:tcPr>
          <w:p w14:paraId="309C8AB9" w14:textId="4F05EB38" w:rsidR="0030259B" w:rsidRDefault="0030259B" w:rsidP="0066437D">
            <w:pPr>
              <w:spacing w:before="120" w:after="120" w:line="240" w:lineRule="auto"/>
              <w:ind w:left="0"/>
              <w:jc w:val="left"/>
            </w:pPr>
            <w:r>
              <w:t>Tiếp nhận hàng hóa và phiếu báo</w:t>
            </w:r>
            <w:r w:rsidR="00236F5E">
              <w:t xml:space="preserve"> giao hàng (Goods + Shipment No</w:t>
            </w:r>
            <w:r w:rsidR="00114840">
              <w:t>tice) từ nhà cung cấp.</w:t>
            </w:r>
          </w:p>
        </w:tc>
      </w:tr>
      <w:tr w:rsidR="00201D16" w14:paraId="1A801C69" w14:textId="77777777" w:rsidTr="0066437D">
        <w:tc>
          <w:tcPr>
            <w:tcW w:w="3001" w:type="dxa"/>
            <w:vAlign w:val="center"/>
          </w:tcPr>
          <w:p w14:paraId="3CEF6D3B" w14:textId="364D9FFF" w:rsidR="00201D16" w:rsidRDefault="00201D16" w:rsidP="0066437D">
            <w:pPr>
              <w:spacing w:before="120" w:after="120" w:line="240" w:lineRule="auto"/>
              <w:ind w:left="0"/>
              <w:jc w:val="center"/>
            </w:pPr>
            <w:r>
              <w:t>Phòng Kế Toán công nợ (Accounts Payable Department)</w:t>
            </w:r>
          </w:p>
        </w:tc>
        <w:tc>
          <w:tcPr>
            <w:tcW w:w="6483" w:type="dxa"/>
            <w:vAlign w:val="center"/>
          </w:tcPr>
          <w:p w14:paraId="483E5643" w14:textId="0FFF7D87" w:rsidR="00201D16" w:rsidRDefault="00201D16" w:rsidP="0066437D">
            <w:pPr>
              <w:spacing w:before="120" w:after="120" w:line="240" w:lineRule="auto"/>
              <w:ind w:left="0"/>
              <w:jc w:val="left"/>
            </w:pPr>
            <w:r>
              <w:t>Thực hiện thanh toán (Payment) cho nhà cung cấp; bộ ph</w:t>
            </w:r>
            <w:r w:rsidR="00236F5E">
              <w:t>ậ</w:t>
            </w:r>
            <w:r>
              <w:t>n này có khoảng 120 nhân viên.</w:t>
            </w:r>
          </w:p>
        </w:tc>
      </w:tr>
      <w:tr w:rsidR="007A0117" w:rsidRPr="007A0117" w14:paraId="0195C56B" w14:textId="77777777" w:rsidTr="0066437D">
        <w:tc>
          <w:tcPr>
            <w:tcW w:w="3001" w:type="dxa"/>
            <w:vAlign w:val="center"/>
          </w:tcPr>
          <w:p w14:paraId="55209C69" w14:textId="4A433C47" w:rsidR="007A0117" w:rsidRPr="007A0117" w:rsidRDefault="007A0117" w:rsidP="007A0117">
            <w:pPr>
              <w:spacing w:before="120" w:after="120" w:line="240" w:lineRule="auto"/>
              <w:ind w:left="0"/>
              <w:jc w:val="center"/>
              <w:rPr>
                <w:szCs w:val="20"/>
              </w:rPr>
            </w:pPr>
            <w:r w:rsidRPr="007A0117">
              <w:rPr>
                <w:w w:val="105"/>
                <w:szCs w:val="20"/>
              </w:rPr>
              <w:t>Nhà Cung Cấp (Vendor)</w:t>
            </w:r>
          </w:p>
        </w:tc>
        <w:tc>
          <w:tcPr>
            <w:tcW w:w="6483" w:type="dxa"/>
            <w:vAlign w:val="center"/>
          </w:tcPr>
          <w:p w14:paraId="5F1D4966" w14:textId="106C48A9" w:rsidR="007A0117" w:rsidRPr="007A0117" w:rsidRDefault="007A0117" w:rsidP="007A0117">
            <w:pPr>
              <w:spacing w:before="120" w:after="120" w:line="240" w:lineRule="auto"/>
              <w:ind w:left="0"/>
              <w:jc w:val="left"/>
              <w:rPr>
                <w:szCs w:val="20"/>
              </w:rPr>
            </w:pPr>
            <w:r w:rsidRPr="007A0117">
              <w:rPr>
                <w:w w:val="105"/>
                <w:szCs w:val="20"/>
              </w:rPr>
              <w:t>Bên ngoài doanh nghiệp, nhận đơn đặt hàng, giao hàng và nhận thanh toán.</w:t>
            </w:r>
          </w:p>
        </w:tc>
      </w:tr>
      <w:tr w:rsidR="007A0117" w14:paraId="574E6ED7" w14:textId="77777777" w:rsidTr="0066437D">
        <w:tc>
          <w:tcPr>
            <w:tcW w:w="3001" w:type="dxa"/>
            <w:vAlign w:val="center"/>
          </w:tcPr>
          <w:p w14:paraId="0F20E9F5" w14:textId="2448BBA9" w:rsidR="007A0117" w:rsidRDefault="00896C20" w:rsidP="007A0117">
            <w:pPr>
              <w:spacing w:before="120" w:after="120" w:line="240" w:lineRule="auto"/>
              <w:ind w:left="0"/>
              <w:jc w:val="center"/>
            </w:pPr>
            <w:r>
              <w:t>Cơ S</w:t>
            </w:r>
            <w:r w:rsidR="00236F5E">
              <w:t>ở</w:t>
            </w:r>
            <w:r>
              <w:t xml:space="preserve"> D</w:t>
            </w:r>
            <w:r w:rsidR="007A0117">
              <w:t>ữ</w:t>
            </w:r>
            <w:r>
              <w:t xml:space="preserve"> L</w:t>
            </w:r>
            <w:r w:rsidR="007A0117">
              <w:t>iệu mua hàng (Purchasing Database)</w:t>
            </w:r>
          </w:p>
        </w:tc>
        <w:tc>
          <w:tcPr>
            <w:tcW w:w="6483" w:type="dxa"/>
            <w:vAlign w:val="center"/>
          </w:tcPr>
          <w:p w14:paraId="7CBC1A6B" w14:textId="20274788" w:rsidR="007A0117" w:rsidRDefault="007A0117" w:rsidP="007A0117">
            <w:pPr>
              <w:spacing w:before="120" w:after="120" w:line="240" w:lineRule="auto"/>
              <w:ind w:left="0"/>
              <w:jc w:val="left"/>
            </w:pPr>
            <w:r>
              <w:t>Nơi lưu trữ, chia s</w:t>
            </w:r>
            <w:r w:rsidR="00236F5E">
              <w:t>ẻ</w:t>
            </w:r>
            <w:r>
              <w:t xml:space="preserve"> thông tin giữa ba phòng ban nội bộ. Không phải actor nh</w:t>
            </w:r>
            <w:r w:rsidR="00236F5E">
              <w:t>ưng đóng va</w:t>
            </w:r>
            <w:r>
              <w:t>i trò tác nhân hệ thống.</w:t>
            </w:r>
          </w:p>
        </w:tc>
      </w:tr>
    </w:tbl>
    <w:p w14:paraId="1564969E" w14:textId="0DFC1EF3" w:rsidR="002B1E57" w:rsidRDefault="004420A5" w:rsidP="004420A5">
      <w:pPr>
        <w:pStyle w:val="Heading2"/>
      </w:pPr>
      <w:bookmarkStart w:id="12" w:name="_Toc234422148"/>
      <w:r>
        <w:lastRenderedPageBreak/>
        <w:t xml:space="preserve">Câu 2: </w:t>
      </w:r>
      <w:r w:rsidR="009733E9">
        <w:t>Tác nhân nào có thể được xem là khách hàng (customer) trong quy trình này?</w:t>
      </w:r>
      <w:bookmarkEnd w:id="12"/>
    </w:p>
    <w:p w14:paraId="1FE9FBDD" w14:textId="44FD21BE" w:rsidR="007A0117" w:rsidRPr="007A0117" w:rsidRDefault="007A0117" w:rsidP="007A0117">
      <w:pPr>
        <w:pStyle w:val="BodyText"/>
        <w:spacing w:before="104" w:line="372" w:lineRule="auto"/>
        <w:ind w:left="284" w:right="878"/>
        <w:jc w:val="both"/>
        <w:rPr>
          <w:w w:val="105"/>
          <w:sz w:val="22"/>
          <w:szCs w:val="22"/>
        </w:rPr>
      </w:pPr>
      <w:r w:rsidRPr="007A0117">
        <w:rPr>
          <w:w w:val="105"/>
          <w:sz w:val="22"/>
          <w:szCs w:val="22"/>
        </w:rPr>
        <w:t xml:space="preserve">Quy trình này không có “Khách hàng” (customer) </w:t>
      </w:r>
      <w:r w:rsidRPr="007A0117">
        <w:rPr>
          <w:w w:val="105"/>
          <w:sz w:val="22"/>
          <w:szCs w:val="22"/>
          <w:lang w:val="en-US"/>
        </w:rPr>
        <w:t>bên</w:t>
      </w:r>
      <w:r w:rsidRPr="007A0117">
        <w:rPr>
          <w:w w:val="105"/>
          <w:sz w:val="22"/>
          <w:szCs w:val="22"/>
        </w:rPr>
        <w:t xml:space="preserve"> ngoài mua sản phẩm</w:t>
      </w:r>
      <w:r w:rsidRPr="007A0117">
        <w:rPr>
          <w:w w:val="105"/>
          <w:sz w:val="22"/>
          <w:szCs w:val="22"/>
          <w:lang w:val="en-US"/>
        </w:rPr>
        <w:t>, mà chỉ có</w:t>
      </w:r>
      <w:r w:rsidRPr="007A0117">
        <w:rPr>
          <w:w w:val="105"/>
          <w:sz w:val="22"/>
          <w:szCs w:val="22"/>
        </w:rPr>
        <w:t xml:space="preserve"> “Khách hàng” (customer) </w:t>
      </w:r>
      <w:r w:rsidRPr="007A0117">
        <w:rPr>
          <w:w w:val="105"/>
          <w:sz w:val="22"/>
          <w:szCs w:val="22"/>
          <w:lang w:val="en-US"/>
        </w:rPr>
        <w:t xml:space="preserve">nội bộ - tức là </w:t>
      </w:r>
      <w:r w:rsidRPr="007A0117">
        <w:rPr>
          <w:w w:val="105"/>
          <w:sz w:val="22"/>
          <w:szCs w:val="22"/>
        </w:rPr>
        <w:t xml:space="preserve">các phòng ban </w:t>
      </w:r>
      <w:r w:rsidRPr="007A0117">
        <w:rPr>
          <w:w w:val="105"/>
          <w:sz w:val="22"/>
          <w:szCs w:val="22"/>
          <w:lang w:val="en-US"/>
        </w:rPr>
        <w:t>trong công ty</w:t>
      </w:r>
      <w:r w:rsidRPr="007A0117">
        <w:rPr>
          <w:w w:val="105"/>
          <w:sz w:val="22"/>
          <w:szCs w:val="22"/>
        </w:rPr>
        <w:t xml:space="preserve"> có nhu cầu sử dụng hàng hóa được mua</w:t>
      </w:r>
      <w:r w:rsidRPr="007A0117">
        <w:rPr>
          <w:w w:val="105"/>
          <w:sz w:val="22"/>
          <w:szCs w:val="22"/>
          <w:lang w:val="en-US"/>
        </w:rPr>
        <w:t xml:space="preserve"> về</w:t>
      </w:r>
      <w:r w:rsidRPr="007A0117">
        <w:rPr>
          <w:w w:val="105"/>
          <w:sz w:val="22"/>
          <w:szCs w:val="22"/>
        </w:rPr>
        <w:t xml:space="preserve">. </w:t>
      </w:r>
      <w:bookmarkStart w:id="13" w:name="_GoBack"/>
      <w:bookmarkEnd w:id="13"/>
    </w:p>
    <w:p w14:paraId="48FF7269" w14:textId="4F0DE8F1" w:rsidR="007A0117" w:rsidRDefault="007A0117" w:rsidP="007A0117">
      <w:pPr>
        <w:pStyle w:val="BodyText"/>
        <w:spacing w:before="104" w:line="372" w:lineRule="auto"/>
        <w:ind w:left="284" w:right="878"/>
        <w:jc w:val="both"/>
        <w:rPr>
          <w:w w:val="105"/>
          <w:sz w:val="22"/>
          <w:szCs w:val="22"/>
        </w:rPr>
      </w:pPr>
      <w:r w:rsidRPr="007A0117">
        <w:rPr>
          <w:w w:val="105"/>
          <w:sz w:val="22"/>
          <w:szCs w:val="22"/>
          <w:lang w:val="en-US"/>
        </w:rPr>
        <w:t>Nhà</w:t>
      </w:r>
      <w:r w:rsidRPr="007A0117">
        <w:rPr>
          <w:w w:val="105"/>
          <w:sz w:val="22"/>
          <w:szCs w:val="22"/>
        </w:rPr>
        <w:t xml:space="preserve"> cung cấp (</w:t>
      </w:r>
      <w:r w:rsidRPr="00B60D2B">
        <w:rPr>
          <w:w w:val="105"/>
          <w:sz w:val="22"/>
          <w:szCs w:val="22"/>
        </w:rPr>
        <w:t>Vendor</w:t>
      </w:r>
      <w:r w:rsidRPr="007A0117">
        <w:rPr>
          <w:w w:val="105"/>
          <w:sz w:val="22"/>
          <w:szCs w:val="22"/>
        </w:rPr>
        <w:t xml:space="preserve">) </w:t>
      </w:r>
      <w:r w:rsidRPr="007A0117">
        <w:rPr>
          <w:w w:val="105"/>
          <w:sz w:val="22"/>
          <w:szCs w:val="22"/>
          <w:lang w:val="en-US"/>
        </w:rPr>
        <w:t>là bên bán hàng cho công ty, nên không được xem là khách hàng. Còn Phòng Kho (Warehouse Department) là bộ phận tiếp nhận khách hàng từ Vendor rồi phân phối lại cho các phòng ban khác,</w:t>
      </w:r>
      <w:r w:rsidRPr="007A0117">
        <w:rPr>
          <w:w w:val="105"/>
          <w:sz w:val="22"/>
          <w:szCs w:val="22"/>
        </w:rPr>
        <w:t xml:space="preserve"> nên có thể xem </w:t>
      </w:r>
      <w:r w:rsidRPr="007A0117">
        <w:rPr>
          <w:w w:val="105"/>
          <w:sz w:val="22"/>
          <w:szCs w:val="22"/>
          <w:lang w:val="en-US"/>
        </w:rPr>
        <w:t>Phòng Kho chính l</w:t>
      </w:r>
      <w:r w:rsidRPr="007A0117">
        <w:rPr>
          <w:w w:val="105"/>
          <w:sz w:val="22"/>
          <w:szCs w:val="22"/>
        </w:rPr>
        <w:t>à khách hàng nội bộ của quy trình</w:t>
      </w:r>
      <w:r w:rsidRPr="007A0117">
        <w:rPr>
          <w:w w:val="105"/>
          <w:sz w:val="22"/>
          <w:szCs w:val="22"/>
          <w:lang w:val="en-US"/>
        </w:rPr>
        <w:t xml:space="preserve"> này</w:t>
      </w:r>
      <w:r w:rsidRPr="007A0117">
        <w:rPr>
          <w:w w:val="105"/>
          <w:sz w:val="22"/>
          <w:szCs w:val="22"/>
        </w:rPr>
        <w:t>.</w:t>
      </w:r>
    </w:p>
    <w:p w14:paraId="63AE38B8" w14:textId="61F1CAFA" w:rsidR="00B60D2B" w:rsidRDefault="00B60D2B" w:rsidP="007A0117">
      <w:pPr>
        <w:pStyle w:val="BodyText"/>
        <w:spacing w:before="104" w:line="372" w:lineRule="auto"/>
        <w:ind w:left="284" w:right="878"/>
        <w:jc w:val="both"/>
        <w:rPr>
          <w:sz w:val="22"/>
          <w:szCs w:val="22"/>
        </w:rPr>
      </w:pPr>
      <w:r w:rsidRPr="00B60D2B">
        <w:rPr>
          <w:sz w:val="22"/>
          <w:szCs w:val="22"/>
        </w:rPr>
        <w:t>Ngoài ra, nếu xét theo góc độ giao dịch với Vendor thì Phòng Mua Hàng (Purchasing Department) cũng có thể được xem là khách hàng, vì đây là bộ phận trực tiếp lập và gửi đơn đặt hàng cho Vendor, đóng vai trò đại diện cho doanh nghiệp trong mối quan hệ mua bán này. Tuy nhiên, nếu xét theo góc độ ai là bên thực sự nhận và sử dụng giá trị (hàng hóa) mà quy trình tạo ra, thì Phòng Kho vẫn là khách hàng nội bộ phù hợp hơn.</w:t>
      </w:r>
    </w:p>
    <w:p w14:paraId="1404B848" w14:textId="6E515EC5" w:rsidR="00B60D2B" w:rsidRPr="00B60D2B" w:rsidRDefault="00B60D2B" w:rsidP="00B60D2B">
      <w:pPr>
        <w:pStyle w:val="BodyText"/>
        <w:spacing w:before="104" w:line="372" w:lineRule="auto"/>
        <w:ind w:left="284" w:right="878" w:firstLine="436"/>
        <w:jc w:val="both"/>
        <w:rPr>
          <w:sz w:val="22"/>
          <w:szCs w:val="22"/>
          <w:lang w:val="en-US"/>
        </w:rPr>
      </w:pPr>
      <w:r w:rsidRPr="00B60D2B">
        <w:rPr>
          <w:sz w:val="22"/>
          <w:szCs w:val="22"/>
          <w:lang w:val="en-US"/>
        </w:rPr>
        <w:t>=&gt;</w:t>
      </w:r>
      <w:r w:rsidRPr="00B60D2B">
        <w:rPr>
          <w:sz w:val="22"/>
          <w:szCs w:val="22"/>
        </w:rPr>
        <w:t xml:space="preserve"> </w:t>
      </w:r>
      <w:r w:rsidRPr="00B60D2B">
        <w:rPr>
          <w:sz w:val="22"/>
          <w:szCs w:val="22"/>
        </w:rPr>
        <w:t>Tùy theo tiêu chí đánh giá, tác nhân đóng vai trò "khách hàng" trong quy trình này có thể là Phòng Mua Hàng (nếu xét vai trò đặt hàng/giao dịch) hoặc Phòng Kho (nếu xét vai trò tiếp nhận và sử dụng giá trị đầu ra).</w:t>
      </w:r>
    </w:p>
    <w:p w14:paraId="4194682A" w14:textId="21ADFF9F" w:rsidR="00350405" w:rsidRDefault="00350405" w:rsidP="00350405">
      <w:pPr>
        <w:pStyle w:val="Heading2"/>
      </w:pPr>
      <w:bookmarkStart w:id="14" w:name="_Toc234422149"/>
      <w:r>
        <w:t>Câu 3: Quy trình m</w:t>
      </w:r>
      <w:r w:rsidR="00236F5E">
        <w:t>a</w:t>
      </w:r>
      <w:r>
        <w:t>ng lại giá trị gì cho khách hàng?</w:t>
      </w:r>
      <w:bookmarkEnd w:id="14"/>
    </w:p>
    <w:p w14:paraId="29A4A2D1" w14:textId="55A7EA02" w:rsidR="008B1599" w:rsidRDefault="008B1599" w:rsidP="008B1599">
      <w:pPr>
        <w:pStyle w:val="Textbody"/>
        <w:ind w:left="288"/>
      </w:pPr>
      <w:r>
        <w:t>Giá trị mà quy trình mang lại là đảm bảo hàng hóa, vật tư cần thiết được mua đúng loại, đúng số lượng, đúng thời điểm với chi phí hợp lý, giúp các bộ phận liên quan có đủ nguyên vật liệu/thiết bị để duy trì hoạt động sản xuất – kinh doanh một cách liên tục, đồng thời đảm bảo việc thanh toán cho nhà cung cấp được thực hiện chính xác và đúng hạn, qua đó duy trì mối quan hệ tốt với các bên liên quan.</w:t>
      </w:r>
    </w:p>
    <w:p w14:paraId="02337CEF" w14:textId="10EA73D1" w:rsidR="00B25442" w:rsidRDefault="0013264C" w:rsidP="0013264C">
      <w:pPr>
        <w:pStyle w:val="Heading2"/>
      </w:pPr>
      <w:bookmarkStart w:id="15" w:name="_Toc234422150"/>
      <w:r>
        <w:t>Câu 4: Các kết quả (outcomes) có thể có của quy trình này là gì?</w:t>
      </w:r>
      <w:bookmarkEnd w:id="15"/>
    </w:p>
    <w:p w14:paraId="452AB884" w14:textId="77777777" w:rsidR="00B60920" w:rsidRDefault="00B60920" w:rsidP="00B60920">
      <w:pPr>
        <w:pStyle w:val="Textbody"/>
        <w:numPr>
          <w:ilvl w:val="0"/>
          <w:numId w:val="30"/>
        </w:numPr>
      </w:pPr>
      <w:r>
        <w:t>Đơn hàng được thực hiện thành công: hàng hóa được đặt, giao đến kho và thanh toán được hoàn tất cho nhà cung cấp.</w:t>
      </w:r>
    </w:p>
    <w:p w14:paraId="12F57A05" w14:textId="77777777" w:rsidR="00B60920" w:rsidRDefault="00B60920" w:rsidP="00B60920">
      <w:pPr>
        <w:pStyle w:val="Textbody"/>
        <w:numPr>
          <w:ilvl w:val="0"/>
          <w:numId w:val="30"/>
        </w:numPr>
      </w:pPr>
      <w:r>
        <w:t>Đơn hàng bị chậm trễ hoặc phát sinh sai lệch: hàng giao không đúng như đơn đặt hàng, thông tin trong phiếu giao hàng không khớp với đơn hàng, dẫn đến phải đối chiếu lại giữa ba phòng ban.</w:t>
      </w:r>
    </w:p>
    <w:p w14:paraId="6E56D207" w14:textId="77777777" w:rsidR="00B60920" w:rsidRDefault="00B60920" w:rsidP="00B60920">
      <w:pPr>
        <w:pStyle w:val="Textbody"/>
        <w:numPr>
          <w:ilvl w:val="0"/>
          <w:numId w:val="30"/>
        </w:numPr>
      </w:pPr>
      <w:r>
        <w:t>Thanh toán bị sai lệch hoặc chậm: số tiền thanh toán không khớp với đơn hàng/hóa đơn, cần được Phòng Kế toán công nợ kiểm tra và xử lý lại.</w:t>
      </w:r>
    </w:p>
    <w:p w14:paraId="325CD45A" w14:textId="2A545602" w:rsidR="0013264C" w:rsidRPr="0013264C" w:rsidRDefault="00B60920" w:rsidP="00B60920">
      <w:pPr>
        <w:pStyle w:val="Textbody"/>
        <w:numPr>
          <w:ilvl w:val="0"/>
          <w:numId w:val="30"/>
        </w:numPr>
      </w:pPr>
      <w:r>
        <w:t>Đơn hàng bị hủy: trong một số trường hợp nhu cầu thay đổi, đơn đặt hàng có thể bị hủy trước khi nhà cung cấp giao hàng.</w:t>
      </w:r>
    </w:p>
    <w:sectPr w:rsidR="0013264C" w:rsidRPr="0013264C" w:rsidSect="005023A5">
      <w:headerReference w:type="default" r:id="rId17"/>
      <w:footerReference w:type="default" r:id="rId18"/>
      <w:pgSz w:w="11906" w:h="16838" w:code="9"/>
      <w:pgMar w:top="1134" w:right="1134" w:bottom="1134" w:left="1134" w:header="851" w:footer="851" w:gutter="0"/>
      <w:cols w:space="720"/>
      <w:docGrid w:linePitch="354"/>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46EE22" w14:textId="77777777" w:rsidR="00D9577C" w:rsidRDefault="00D9577C">
      <w:r>
        <w:separator/>
      </w:r>
    </w:p>
  </w:endnote>
  <w:endnote w:type="continuationSeparator" w:id="0">
    <w:p w14:paraId="2B0C1295" w14:textId="77777777" w:rsidR="00D9577C" w:rsidRDefault="00D9577C">
      <w:r>
        <w:continuationSeparator/>
      </w:r>
    </w:p>
  </w:endnote>
  <w:endnote w:type="continuationNotice" w:id="1">
    <w:p w14:paraId="507A58A6" w14:textId="77777777" w:rsidR="00D9577C" w:rsidRDefault="00D957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OpenSymbol">
    <w:altName w:val="Courier New"/>
    <w:charset w:val="00"/>
    <w:family w:val="auto"/>
    <w:pitch w:val="variable"/>
    <w:sig w:usb0="800000AF" w:usb1="1001ECEA" w:usb2="00000000" w:usb3="00000000" w:csb0="00000001"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510"/>
      <w:gridCol w:w="3510"/>
      <w:gridCol w:w="3510"/>
    </w:tblGrid>
    <w:tr w:rsidR="3AA4F917" w14:paraId="40B1E917" w14:textId="77777777" w:rsidTr="3AA4F917">
      <w:trPr>
        <w:trHeight w:val="300"/>
      </w:trPr>
      <w:tc>
        <w:tcPr>
          <w:tcW w:w="3510" w:type="dxa"/>
        </w:tcPr>
        <w:p w14:paraId="6F5DA42D" w14:textId="7589D0B4" w:rsidR="3AA4F917" w:rsidRDefault="3AA4F917" w:rsidP="3AA4F917">
          <w:pPr>
            <w:pStyle w:val="Header"/>
            <w:ind w:left="-115"/>
          </w:pPr>
        </w:p>
      </w:tc>
      <w:tc>
        <w:tcPr>
          <w:tcW w:w="3510" w:type="dxa"/>
        </w:tcPr>
        <w:p w14:paraId="044BDB28" w14:textId="083C54DD" w:rsidR="3AA4F917" w:rsidRDefault="3AA4F917" w:rsidP="3AA4F917">
          <w:pPr>
            <w:pStyle w:val="Header"/>
            <w:jc w:val="center"/>
          </w:pPr>
        </w:p>
      </w:tc>
      <w:tc>
        <w:tcPr>
          <w:tcW w:w="3510" w:type="dxa"/>
        </w:tcPr>
        <w:p w14:paraId="2C261E32" w14:textId="0F514840" w:rsidR="3AA4F917" w:rsidRDefault="3AA4F917" w:rsidP="3AA4F917">
          <w:pPr>
            <w:pStyle w:val="Header"/>
            <w:ind w:right="-115"/>
            <w:jc w:val="right"/>
          </w:pPr>
        </w:p>
      </w:tc>
    </w:tr>
  </w:tbl>
  <w:p w14:paraId="69E1BD7C" w14:textId="59D6D6D7" w:rsidR="3AA4F917" w:rsidRDefault="3AA4F917" w:rsidP="3AA4F9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6B2060" w14:textId="354CD1F2" w:rsidR="00E77A45" w:rsidRPr="006F5D7F" w:rsidRDefault="00295DB1" w:rsidP="00295DB1">
    <w:pPr>
      <w:pStyle w:val="Footer"/>
      <w:tabs>
        <w:tab w:val="left" w:pos="10332"/>
        <w:tab w:val="right" w:pos="10500"/>
      </w:tabs>
      <w:rPr>
        <w:rFonts w:ascii="Arial" w:hAnsi="Arial"/>
      </w:rPr>
    </w:pPr>
    <w:r>
      <w:rPr>
        <w:rFonts w:ascii="Arial" w:hAnsi="Arial"/>
      </w:rPr>
      <w:t xml:space="preserve">                                                                                                                                                                                             </w:t>
    </w:r>
    <w:r w:rsidR="00E77A45">
      <w:rPr>
        <w:rFonts w:ascii="Arial" w:hAnsi="Arial"/>
      </w:rPr>
      <w:t xml:space="preserve">Page </w:t>
    </w:r>
    <w:r w:rsidR="00E77A45">
      <w:rPr>
        <w:rFonts w:ascii="Arial" w:hAnsi="Arial"/>
      </w:rPr>
      <w:fldChar w:fldCharType="begin"/>
    </w:r>
    <w:r w:rsidR="00E77A45">
      <w:rPr>
        <w:rFonts w:ascii="Arial" w:hAnsi="Arial"/>
      </w:rPr>
      <w:instrText xml:space="preserve"> PAGE  </w:instrText>
    </w:r>
    <w:r w:rsidR="00E77A45">
      <w:rPr>
        <w:rFonts w:ascii="Arial" w:hAnsi="Arial"/>
      </w:rPr>
      <w:fldChar w:fldCharType="separate"/>
    </w:r>
    <w:r w:rsidR="00B60D2B">
      <w:rPr>
        <w:rFonts w:ascii="Arial" w:hAnsi="Arial"/>
        <w:noProof/>
      </w:rPr>
      <w:t>2</w:t>
    </w:r>
    <w:r w:rsidR="00E77A45">
      <w:rPr>
        <w:rFonts w:ascii="Arial" w:hAnsi="Arial"/>
      </w:rPr>
      <w:fldChar w:fldCharType="end"/>
    </w:r>
    <w:r w:rsidR="00E77A45">
      <w:rPr>
        <w:rFonts w:ascii="Arial" w:hAnsi="Arial"/>
      </w:rPr>
      <w:t xml:space="preserve"> </w:t>
    </w:r>
    <w:r w:rsidR="00E77A45" w:rsidRPr="000E387D">
      <w:rPr>
        <w:rFonts w:ascii="Arial" w:hAnsi="Arial"/>
      </w:rPr>
      <w:t>of</w:t>
    </w:r>
    <w:r w:rsidR="00E77A45">
      <w:rPr>
        <w:rFonts w:ascii="Arial" w:hAnsi="Arial"/>
      </w:rPr>
      <w:t xml:space="preserve"> </w:t>
    </w:r>
    <w:r w:rsidR="00E77A45">
      <w:rPr>
        <w:rFonts w:ascii="Arial" w:hAnsi="Arial"/>
      </w:rPr>
      <w:fldChar w:fldCharType="begin"/>
    </w:r>
    <w:r w:rsidR="00E77A45">
      <w:rPr>
        <w:rFonts w:ascii="Arial" w:hAnsi="Arial"/>
      </w:rPr>
      <w:instrText xml:space="preserve"> NUMPAGES   \* MERGEFORMAT </w:instrText>
    </w:r>
    <w:r w:rsidR="00E77A45">
      <w:rPr>
        <w:rFonts w:ascii="Arial" w:hAnsi="Arial"/>
      </w:rPr>
      <w:fldChar w:fldCharType="separate"/>
    </w:r>
    <w:r w:rsidR="00B60D2B">
      <w:rPr>
        <w:rFonts w:ascii="Arial" w:hAnsi="Arial"/>
        <w:noProof/>
      </w:rPr>
      <w:t>7</w:t>
    </w:r>
    <w:r w:rsidR="00E77A45">
      <w:rPr>
        <w:rFonts w:ascii="Arial" w:hAnsi="Arial"/>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56451" w14:textId="77777777" w:rsidR="00E77A45" w:rsidRPr="006F5D7F" w:rsidRDefault="00E77A45" w:rsidP="00AD642A">
    <w:pPr>
      <w:pStyle w:val="Header"/>
      <w:rPr>
        <w:rFonts w:ascii="Arial" w:hAnsi="Arial" w:cs="Arial"/>
      </w:rPr>
    </w:pPr>
    <w:r w:rsidRPr="006F5D7F">
      <w:rPr>
        <w:rFonts w:ascii="Arial" w:hAnsi="Arial" w:cs="Arial"/>
      </w:rPr>
      <w:tab/>
    </w:r>
  </w:p>
  <w:p w14:paraId="5B4654B6" w14:textId="77777777" w:rsidR="00E77A45" w:rsidRDefault="00E77A45" w:rsidP="00AD642A"/>
  <w:p w14:paraId="342CA96D" w14:textId="0DC52A34" w:rsidR="00E77A45" w:rsidRPr="00AD642A" w:rsidRDefault="00295DB1" w:rsidP="00AD642A">
    <w:pPr>
      <w:pStyle w:val="Footer"/>
      <w:tabs>
        <w:tab w:val="left" w:pos="10332"/>
        <w:tab w:val="right" w:pos="10500"/>
      </w:tabs>
      <w:rPr>
        <w:rFonts w:ascii="Arial" w:hAnsi="Arial"/>
      </w:rPr>
    </w:pPr>
    <w:r>
      <w:rPr>
        <w:rFonts w:ascii="Arial" w:hAnsi="Arial"/>
      </w:rPr>
      <w:t xml:space="preserve">                                                                                                                                                                           </w:t>
    </w:r>
    <w:r w:rsidR="3AA4F917" w:rsidRPr="3AA4F917">
      <w:rPr>
        <w:rFonts w:ascii="Arial" w:hAnsi="Arial"/>
      </w:rPr>
      <w:t xml:space="preserve">Page </w:t>
    </w:r>
    <w:r w:rsidR="00E77A45" w:rsidRPr="3AA4F917">
      <w:rPr>
        <w:rFonts w:ascii="Arial" w:hAnsi="Arial"/>
        <w:noProof/>
      </w:rPr>
      <w:fldChar w:fldCharType="begin"/>
    </w:r>
    <w:r w:rsidR="00E77A45" w:rsidRPr="3AA4F917">
      <w:rPr>
        <w:rFonts w:ascii="Arial" w:hAnsi="Arial"/>
      </w:rPr>
      <w:instrText xml:space="preserve"> PAGE  </w:instrText>
    </w:r>
    <w:r w:rsidR="00E77A45" w:rsidRPr="3AA4F917">
      <w:rPr>
        <w:rFonts w:ascii="Arial" w:hAnsi="Arial"/>
      </w:rPr>
      <w:fldChar w:fldCharType="separate"/>
    </w:r>
    <w:r w:rsidR="00B60D2B">
      <w:rPr>
        <w:rFonts w:ascii="Arial" w:hAnsi="Arial"/>
        <w:noProof/>
      </w:rPr>
      <w:t>7</w:t>
    </w:r>
    <w:r w:rsidR="00E77A45" w:rsidRPr="3AA4F917">
      <w:rPr>
        <w:rFonts w:ascii="Arial" w:hAnsi="Arial"/>
        <w:noProof/>
      </w:rPr>
      <w:fldChar w:fldCharType="end"/>
    </w:r>
    <w:r w:rsidR="3AA4F917" w:rsidRPr="3AA4F917">
      <w:rPr>
        <w:rFonts w:ascii="Arial" w:hAnsi="Arial"/>
      </w:rPr>
      <w:t xml:space="preserve"> of </w:t>
    </w:r>
    <w:r w:rsidR="00E77A45" w:rsidRPr="3AA4F917">
      <w:rPr>
        <w:rFonts w:ascii="Arial" w:hAnsi="Arial"/>
        <w:noProof/>
      </w:rPr>
      <w:fldChar w:fldCharType="begin"/>
    </w:r>
    <w:r w:rsidR="00E77A45" w:rsidRPr="3AA4F917">
      <w:rPr>
        <w:rFonts w:ascii="Arial" w:hAnsi="Arial"/>
      </w:rPr>
      <w:instrText xml:space="preserve"> NUMPAGES   \* MERGEFORMAT </w:instrText>
    </w:r>
    <w:r w:rsidR="00E77A45" w:rsidRPr="3AA4F917">
      <w:rPr>
        <w:rFonts w:ascii="Arial" w:hAnsi="Arial"/>
      </w:rPr>
      <w:fldChar w:fldCharType="separate"/>
    </w:r>
    <w:r w:rsidR="00B60D2B">
      <w:rPr>
        <w:rFonts w:ascii="Arial" w:hAnsi="Arial"/>
        <w:noProof/>
      </w:rPr>
      <w:t>7</w:t>
    </w:r>
    <w:r w:rsidR="00E77A45" w:rsidRPr="3AA4F917">
      <w:rPr>
        <w:rFonts w:ascii="Arial" w:hAnsi="Arial"/>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BC20B5" w14:textId="77777777" w:rsidR="00D9577C" w:rsidRDefault="00D9577C">
      <w:r>
        <w:separator/>
      </w:r>
    </w:p>
  </w:footnote>
  <w:footnote w:type="continuationSeparator" w:id="0">
    <w:p w14:paraId="238BAD7D" w14:textId="77777777" w:rsidR="00D9577C" w:rsidRDefault="00D9577C">
      <w:r>
        <w:continuationSeparator/>
      </w:r>
    </w:p>
  </w:footnote>
  <w:footnote w:type="continuationNotice" w:id="1">
    <w:p w14:paraId="3D26008C" w14:textId="77777777" w:rsidR="00D9577C" w:rsidRDefault="00D9577C"/>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510"/>
      <w:gridCol w:w="3510"/>
      <w:gridCol w:w="3510"/>
    </w:tblGrid>
    <w:tr w:rsidR="3AA4F917" w14:paraId="5B04413B" w14:textId="77777777" w:rsidTr="3AA4F917">
      <w:trPr>
        <w:trHeight w:val="300"/>
      </w:trPr>
      <w:tc>
        <w:tcPr>
          <w:tcW w:w="3510" w:type="dxa"/>
        </w:tcPr>
        <w:p w14:paraId="63A1CA01" w14:textId="3E06DF0D" w:rsidR="3AA4F917" w:rsidRDefault="3AA4F917" w:rsidP="3AA4F917">
          <w:pPr>
            <w:pStyle w:val="Header"/>
            <w:ind w:left="-115"/>
          </w:pPr>
        </w:p>
      </w:tc>
      <w:tc>
        <w:tcPr>
          <w:tcW w:w="3510" w:type="dxa"/>
        </w:tcPr>
        <w:p w14:paraId="39D1499C" w14:textId="7E7D311D" w:rsidR="3AA4F917" w:rsidRDefault="3AA4F917" w:rsidP="3AA4F917">
          <w:pPr>
            <w:pStyle w:val="Header"/>
            <w:jc w:val="center"/>
          </w:pPr>
        </w:p>
      </w:tc>
      <w:tc>
        <w:tcPr>
          <w:tcW w:w="3510" w:type="dxa"/>
        </w:tcPr>
        <w:p w14:paraId="58E09996" w14:textId="5F8B51D5" w:rsidR="3AA4F917" w:rsidRDefault="3AA4F917" w:rsidP="3AA4F917">
          <w:pPr>
            <w:pStyle w:val="Header"/>
            <w:ind w:right="-115"/>
            <w:jc w:val="right"/>
          </w:pPr>
        </w:p>
      </w:tc>
    </w:tr>
  </w:tbl>
  <w:p w14:paraId="4EC2E807" w14:textId="724B165D" w:rsidR="3AA4F917" w:rsidRDefault="3AA4F917" w:rsidP="3AA4F9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DF10E9" w14:textId="4DABA600" w:rsidR="00E77A45" w:rsidRPr="006F5D7F" w:rsidRDefault="00E77A45">
    <w:pPr>
      <w:pStyle w:val="Header"/>
      <w:rPr>
        <w:rFonts w:ascii="Arial" w:hAnsi="Arial" w:cs="Arial"/>
      </w:rPr>
    </w:pPr>
    <w:r w:rsidRPr="006F5D7F">
      <w:rPr>
        <w:rFonts w:ascii="Arial" w:hAnsi="Arial" w:cs="Arial"/>
      </w:rPr>
      <w:fldChar w:fldCharType="begin"/>
    </w:r>
    <w:r w:rsidRPr="006F5D7F">
      <w:rPr>
        <w:rFonts w:ascii="Arial" w:hAnsi="Arial" w:cs="Arial"/>
      </w:rPr>
      <w:instrText xml:space="preserve"> SUBJECT </w:instrText>
    </w:r>
    <w:r w:rsidRPr="006F5D7F">
      <w:rPr>
        <w:rFonts w:ascii="Arial" w:hAnsi="Arial" w:cs="Arial"/>
      </w:rPr>
      <w:fldChar w:fldCharType="end"/>
    </w:r>
    <w:r w:rsidRPr="006F5D7F">
      <w:rPr>
        <w:rFonts w:ascii="Arial" w:hAnsi="Arial" w:cs="Arial"/>
      </w:rPr>
      <w:fldChar w:fldCharType="begin"/>
    </w:r>
    <w:r w:rsidRPr="006F5D7F">
      <w:rPr>
        <w:rFonts w:ascii="Arial" w:hAnsi="Arial" w:cs="Arial"/>
      </w:rPr>
      <w:instrText xml:space="preserve"> TITLE </w:instrText>
    </w:r>
    <w:r w:rsidRPr="006F5D7F">
      <w:rPr>
        <w:rFonts w:ascii="Arial" w:hAnsi="Arial" w:cs="Arial"/>
      </w:rPr>
      <w:fldChar w:fldCharType="end"/>
    </w:r>
    <w:r w:rsidR="00B770A3">
      <w:rPr>
        <w:rFonts w:ascii="Arial" w:hAnsi="Arial" w:cs="Arial"/>
      </w:rPr>
      <w:t>D</w:t>
    </w:r>
    <w:r w:rsidR="0001445A">
      <w:rPr>
        <w:rFonts w:ascii="Arial" w:hAnsi="Arial" w:cs="Arial"/>
      </w:rPr>
      <w:t>ANH SÁCH NHÓM</w:t>
    </w:r>
    <w:r>
      <w:rPr>
        <w:rFonts w:ascii="Arial" w:hAnsi="Arial" w:cs="Arial"/>
        <w:noProof/>
      </w:rPr>
      <w:t xml:space="preserve"> </w:t>
    </w:r>
    <w:r w:rsidR="00B93398">
      <w:rPr>
        <w:rFonts w:ascii="Arial" w:hAnsi="Arial" w:cs="Arial"/>
        <w:noProof/>
      </w:rPr>
      <w:t xml:space="preserve">             </w:t>
    </w:r>
    <w:r>
      <w:rPr>
        <w:rFonts w:ascii="Arial" w:hAnsi="Arial" w:cs="Arial"/>
        <w:noProof/>
      </w:rPr>
      <w:t xml:space="preserve">                                                                                       </w:t>
    </w:r>
    <w:r w:rsidR="003463C0">
      <w:rPr>
        <w:rFonts w:ascii="Arial" w:hAnsi="Arial" w:cs="Arial"/>
        <w:noProof/>
      </w:rPr>
      <w:t xml:space="preserve">            </w:t>
    </w:r>
    <w:r>
      <w:rPr>
        <w:rFonts w:ascii="Arial" w:hAnsi="Arial" w:cs="Arial"/>
        <w:noProof/>
      </w:rPr>
      <w:t xml:space="preserve">    </w:t>
    </w:r>
    <w:r w:rsidRPr="006F5D7F">
      <w:rPr>
        <w:rFonts w:ascii="Arial" w:hAnsi="Arial" w:cs="Arial"/>
      </w:rPr>
      <w:tab/>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36123F" w14:textId="682586D0" w:rsidR="00E77A45" w:rsidRPr="00967BF3" w:rsidRDefault="00462CEE" w:rsidP="00967BF3">
    <w:pPr>
      <w:pStyle w:val="Header"/>
      <w:rPr>
        <w:rFonts w:ascii="Arial" w:hAnsi="Arial" w:cs="Arial"/>
      </w:rPr>
    </w:pPr>
    <w:r>
      <w:rPr>
        <w:rFonts w:ascii="Arial" w:hAnsi="Arial" w:cs="Arial"/>
        <w:noProof/>
      </w:rPr>
      <w:t>Bài tập buổi tại lớp – Buổi 1</w:t>
    </w:r>
    <w:r w:rsidR="3AA4F917" w:rsidRPr="3AA4F917">
      <w:rPr>
        <w:rFonts w:ascii="Arial" w:hAnsi="Arial" w:cs="Arial"/>
        <w:noProof/>
      </w:rPr>
      <w:t xml:space="preserve">                                                                                       </w:t>
    </w:r>
    <w:r>
      <w:rPr>
        <w:rFonts w:ascii="Arial" w:hAnsi="Arial" w:cs="Arial"/>
        <w:noProof/>
      </w:rPr>
      <w:t xml:space="preserve">        </w:t>
    </w:r>
    <w:r>
      <w:tab/>
      <w:t xml:space="preserve"> </w:t>
    </w:r>
    <w:r w:rsidR="3AA4F917" w:rsidRPr="3AA4F917">
      <w:rPr>
        <w:rFonts w:ascii="Arial" w:hAnsi="Arial" w:cs="Arial"/>
        <w:noProof/>
      </w:rPr>
      <w:t>Classification: Internal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240BC"/>
    <w:multiLevelType w:val="hybridMultilevel"/>
    <w:tmpl w:val="194CE17A"/>
    <w:lvl w:ilvl="0" w:tplc="88048852">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7161C4"/>
    <w:multiLevelType w:val="hybridMultilevel"/>
    <w:tmpl w:val="2F12193C"/>
    <w:lvl w:ilvl="0" w:tplc="831A01D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12A61014"/>
    <w:multiLevelType w:val="hybridMultilevel"/>
    <w:tmpl w:val="136A31F2"/>
    <w:lvl w:ilvl="0" w:tplc="D8D891CE">
      <w:start w:val="1"/>
      <w:numFmt w:val="bullet"/>
      <w:lvlText w:val=""/>
      <w:lvlJc w:val="left"/>
      <w:pPr>
        <w:ind w:left="648" w:hanging="360"/>
      </w:pPr>
      <w:rPr>
        <w:rFonts w:ascii="Symbol" w:eastAsia="Lucida Sans Unicode" w:hAnsi="Symbol" w:cs="Tahoma"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194827E0"/>
    <w:multiLevelType w:val="multilevel"/>
    <w:tmpl w:val="1312128C"/>
    <w:lvl w:ilvl="0">
      <w:start w:val="1"/>
      <w:numFmt w:val="decimal"/>
      <w:pStyle w:val="Numbering1"/>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4" w15:restartNumberingAfterBreak="0">
    <w:nsid w:val="23A9392F"/>
    <w:multiLevelType w:val="hybridMultilevel"/>
    <w:tmpl w:val="B262EF04"/>
    <w:lvl w:ilvl="0" w:tplc="FDCC145C">
      <w:start w:val="1"/>
      <w:numFmt w:val="bullet"/>
      <w:pStyle w:val="Bullet2"/>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CCA087B"/>
    <w:multiLevelType w:val="hybridMultilevel"/>
    <w:tmpl w:val="630E80F4"/>
    <w:lvl w:ilvl="0" w:tplc="86562686">
      <w:numFmt w:val="bullet"/>
      <w:lvlText w:val=""/>
      <w:lvlJc w:val="left"/>
      <w:pPr>
        <w:ind w:left="504" w:hanging="360"/>
      </w:pPr>
      <w:rPr>
        <w:rFonts w:ascii="Symbol" w:eastAsia="Lucida Sans Unicode" w:hAnsi="Symbol" w:cs="Tahoma" w:hint="default"/>
      </w:rPr>
    </w:lvl>
    <w:lvl w:ilvl="1" w:tplc="04090003" w:tentative="1">
      <w:start w:val="1"/>
      <w:numFmt w:val="bullet"/>
      <w:lvlText w:val="o"/>
      <w:lvlJc w:val="left"/>
      <w:pPr>
        <w:ind w:left="1224" w:hanging="360"/>
      </w:pPr>
      <w:rPr>
        <w:rFonts w:ascii="Courier New" w:hAnsi="Courier New" w:cs="Courier New" w:hint="default"/>
      </w:rPr>
    </w:lvl>
    <w:lvl w:ilvl="2" w:tplc="04090005" w:tentative="1">
      <w:start w:val="1"/>
      <w:numFmt w:val="bullet"/>
      <w:lvlText w:val=""/>
      <w:lvlJc w:val="left"/>
      <w:pPr>
        <w:ind w:left="1944" w:hanging="360"/>
      </w:pPr>
      <w:rPr>
        <w:rFonts w:ascii="Wingdings" w:hAnsi="Wingdings" w:hint="default"/>
      </w:rPr>
    </w:lvl>
    <w:lvl w:ilvl="3" w:tplc="04090001" w:tentative="1">
      <w:start w:val="1"/>
      <w:numFmt w:val="bullet"/>
      <w:lvlText w:val=""/>
      <w:lvlJc w:val="left"/>
      <w:pPr>
        <w:ind w:left="2664" w:hanging="360"/>
      </w:pPr>
      <w:rPr>
        <w:rFonts w:ascii="Symbol" w:hAnsi="Symbol"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6" w15:restartNumberingAfterBreak="0">
    <w:nsid w:val="2F9772DE"/>
    <w:multiLevelType w:val="hybridMultilevel"/>
    <w:tmpl w:val="0F42BE4E"/>
    <w:lvl w:ilvl="0" w:tplc="407AE2B6">
      <w:numFmt w:val="bullet"/>
      <w:lvlText w:val="-"/>
      <w:lvlJc w:val="left"/>
      <w:pPr>
        <w:ind w:left="720" w:hanging="360"/>
      </w:pPr>
      <w:rPr>
        <w:rFonts w:ascii="Times New Roman" w:eastAsia="Lucida Sans Unicode"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5C495B"/>
    <w:multiLevelType w:val="hybridMultilevel"/>
    <w:tmpl w:val="B3A8A1E8"/>
    <w:lvl w:ilvl="0" w:tplc="E1AE639A">
      <w:start w:val="1"/>
      <w:numFmt w:val="bullet"/>
      <w:pStyle w:val="Bullet1"/>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802603"/>
    <w:multiLevelType w:val="multilevel"/>
    <w:tmpl w:val="DD521FF8"/>
    <w:styleLink w:val="Outline"/>
    <w:lvl w:ilvl="0">
      <w:start w:val="1"/>
      <w:numFmt w:val="decimal"/>
      <w:lvlText w:val="%1."/>
      <w:lvlJc w:val="left"/>
      <w:pPr>
        <w:ind w:left="720" w:hanging="7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9" w15:restartNumberingAfterBreak="0">
    <w:nsid w:val="390C3A29"/>
    <w:multiLevelType w:val="hybridMultilevel"/>
    <w:tmpl w:val="1F3A5522"/>
    <w:lvl w:ilvl="0" w:tplc="0409000B">
      <w:start w:val="1"/>
      <w:numFmt w:val="bullet"/>
      <w:lvlText w:val=""/>
      <w:lvlJc w:val="left"/>
      <w:pPr>
        <w:ind w:left="1080" w:hanging="360"/>
      </w:pPr>
      <w:rPr>
        <w:rFonts w:ascii="Wingdings" w:hAnsi="Wingdings" w:hint="default"/>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91E7E12"/>
    <w:multiLevelType w:val="hybridMultilevel"/>
    <w:tmpl w:val="D390D6A4"/>
    <w:lvl w:ilvl="0" w:tplc="832EDA50">
      <w:numFmt w:val="bullet"/>
      <w:lvlText w:val=""/>
      <w:lvlJc w:val="left"/>
      <w:pPr>
        <w:ind w:left="720" w:hanging="360"/>
      </w:pPr>
      <w:rPr>
        <w:rFonts w:ascii="Symbol" w:eastAsia="Lucida Sans Unicod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D42A56"/>
    <w:multiLevelType w:val="multilevel"/>
    <w:tmpl w:val="DFE876BA"/>
    <w:styleLink w:val="WWOutlineListStyle"/>
    <w:lvl w:ilvl="0">
      <w:start w:val="1"/>
      <w:numFmt w:val="decimal"/>
      <w:lvlText w:val="%1."/>
      <w:lvlJc w:val="left"/>
      <w:pPr>
        <w:ind w:left="720" w:hanging="720"/>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12" w15:restartNumberingAfterBreak="0">
    <w:nsid w:val="560F3C1C"/>
    <w:multiLevelType w:val="hybridMultilevel"/>
    <w:tmpl w:val="A0F675B4"/>
    <w:lvl w:ilvl="0" w:tplc="FB18919C">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3" w15:restartNumberingAfterBreak="0">
    <w:nsid w:val="5A7507EA"/>
    <w:multiLevelType w:val="hybridMultilevel"/>
    <w:tmpl w:val="8E62E140"/>
    <w:lvl w:ilvl="0" w:tplc="7C36BE1C">
      <w:numFmt w:val="bullet"/>
      <w:lvlText w:val="-"/>
      <w:lvlJc w:val="left"/>
      <w:pPr>
        <w:ind w:left="504" w:hanging="360"/>
      </w:pPr>
      <w:rPr>
        <w:rFonts w:ascii="Times New Roman" w:eastAsia="Lucida Sans Unicode" w:hAnsi="Times New Roman" w:cs="Times New Roman" w:hint="default"/>
      </w:rPr>
    </w:lvl>
    <w:lvl w:ilvl="1" w:tplc="04090003">
      <w:start w:val="1"/>
      <w:numFmt w:val="bullet"/>
      <w:lvlText w:val="o"/>
      <w:lvlJc w:val="left"/>
      <w:pPr>
        <w:ind w:left="1224" w:hanging="360"/>
      </w:pPr>
      <w:rPr>
        <w:rFonts w:ascii="Courier New" w:hAnsi="Courier New" w:cs="Courier New" w:hint="default"/>
      </w:rPr>
    </w:lvl>
    <w:lvl w:ilvl="2" w:tplc="04090005">
      <w:start w:val="1"/>
      <w:numFmt w:val="bullet"/>
      <w:lvlText w:val=""/>
      <w:lvlJc w:val="left"/>
      <w:pPr>
        <w:ind w:left="1944" w:hanging="360"/>
      </w:pPr>
      <w:rPr>
        <w:rFonts w:ascii="Wingdings" w:hAnsi="Wingdings" w:hint="default"/>
      </w:rPr>
    </w:lvl>
    <w:lvl w:ilvl="3" w:tplc="FF2CC736">
      <w:start w:val="1"/>
      <w:numFmt w:val="bullet"/>
      <w:lvlText w:val=""/>
      <w:lvlJc w:val="left"/>
      <w:pPr>
        <w:ind w:left="2664" w:hanging="360"/>
      </w:pPr>
      <w:rPr>
        <w:rFonts w:ascii="Symbol" w:eastAsia="Lucida Sans Unicode" w:hAnsi="Symbol" w:cs="Tahoma" w:hint="default"/>
      </w:rPr>
    </w:lvl>
    <w:lvl w:ilvl="4" w:tplc="04090003" w:tentative="1">
      <w:start w:val="1"/>
      <w:numFmt w:val="bullet"/>
      <w:lvlText w:val="o"/>
      <w:lvlJc w:val="left"/>
      <w:pPr>
        <w:ind w:left="3384" w:hanging="360"/>
      </w:pPr>
      <w:rPr>
        <w:rFonts w:ascii="Courier New" w:hAnsi="Courier New" w:cs="Courier New" w:hint="default"/>
      </w:rPr>
    </w:lvl>
    <w:lvl w:ilvl="5" w:tplc="04090005" w:tentative="1">
      <w:start w:val="1"/>
      <w:numFmt w:val="bullet"/>
      <w:lvlText w:val=""/>
      <w:lvlJc w:val="left"/>
      <w:pPr>
        <w:ind w:left="4104" w:hanging="360"/>
      </w:pPr>
      <w:rPr>
        <w:rFonts w:ascii="Wingdings" w:hAnsi="Wingdings" w:hint="default"/>
      </w:rPr>
    </w:lvl>
    <w:lvl w:ilvl="6" w:tplc="04090001" w:tentative="1">
      <w:start w:val="1"/>
      <w:numFmt w:val="bullet"/>
      <w:lvlText w:val=""/>
      <w:lvlJc w:val="left"/>
      <w:pPr>
        <w:ind w:left="4824" w:hanging="360"/>
      </w:pPr>
      <w:rPr>
        <w:rFonts w:ascii="Symbol" w:hAnsi="Symbol" w:hint="default"/>
      </w:rPr>
    </w:lvl>
    <w:lvl w:ilvl="7" w:tplc="04090003" w:tentative="1">
      <w:start w:val="1"/>
      <w:numFmt w:val="bullet"/>
      <w:lvlText w:val="o"/>
      <w:lvlJc w:val="left"/>
      <w:pPr>
        <w:ind w:left="5544" w:hanging="360"/>
      </w:pPr>
      <w:rPr>
        <w:rFonts w:ascii="Courier New" w:hAnsi="Courier New" w:cs="Courier New" w:hint="default"/>
      </w:rPr>
    </w:lvl>
    <w:lvl w:ilvl="8" w:tplc="04090005" w:tentative="1">
      <w:start w:val="1"/>
      <w:numFmt w:val="bullet"/>
      <w:lvlText w:val=""/>
      <w:lvlJc w:val="left"/>
      <w:pPr>
        <w:ind w:left="6264" w:hanging="360"/>
      </w:pPr>
      <w:rPr>
        <w:rFonts w:ascii="Wingdings" w:hAnsi="Wingdings" w:hint="default"/>
      </w:rPr>
    </w:lvl>
  </w:abstractNum>
  <w:abstractNum w:abstractNumId="14" w15:restartNumberingAfterBreak="0">
    <w:nsid w:val="61472F6D"/>
    <w:multiLevelType w:val="hybridMultilevel"/>
    <w:tmpl w:val="032E59BA"/>
    <w:lvl w:ilvl="0" w:tplc="A154C31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41B388A"/>
    <w:multiLevelType w:val="multilevel"/>
    <w:tmpl w:val="775CA086"/>
    <w:styleLink w:val="List11"/>
    <w:lvl w:ilvl="0">
      <w:numFmt w:val="bullet"/>
      <w:lvlText w:val=""/>
      <w:lvlJc w:val="left"/>
      <w:pPr>
        <w:ind w:left="1080" w:hanging="360"/>
      </w:pPr>
      <w:rPr>
        <w:rFonts w:ascii="OpenSymbol" w:eastAsia="OpenSymbol" w:hAnsi="OpenSymbol" w:cs="OpenSymbol"/>
        <w:shd w:val="clear" w:color="auto" w:fill="auto"/>
      </w:rPr>
    </w:lvl>
    <w:lvl w:ilvl="1">
      <w:numFmt w:val="bullet"/>
      <w:lvlText w:val=""/>
      <w:lvlJc w:val="left"/>
      <w:pPr>
        <w:ind w:left="1440" w:hanging="360"/>
      </w:pPr>
      <w:rPr>
        <w:rFonts w:ascii="OpenSymbol" w:eastAsia="OpenSymbol" w:hAnsi="OpenSymbol" w:cs="OpenSymbol"/>
        <w:shd w:val="clear" w:color="auto" w:fill="auto"/>
      </w:rPr>
    </w:lvl>
    <w:lvl w:ilvl="2">
      <w:numFmt w:val="bullet"/>
      <w:lvlText w:val="✔"/>
      <w:lvlJc w:val="left"/>
      <w:pPr>
        <w:ind w:left="1800" w:hanging="360"/>
      </w:pPr>
      <w:rPr>
        <w:rFonts w:ascii="OpenSymbol" w:eastAsia="OpenSymbol" w:hAnsi="OpenSymbol" w:cs="OpenSymbol"/>
        <w:shd w:val="clear" w:color="auto" w:fill="auto"/>
      </w:rPr>
    </w:lvl>
    <w:lvl w:ilvl="3">
      <w:numFmt w:val="bullet"/>
      <w:lvlText w:val=""/>
      <w:lvlJc w:val="left"/>
      <w:pPr>
        <w:ind w:left="2160" w:hanging="360"/>
      </w:pPr>
      <w:rPr>
        <w:rFonts w:ascii="Webdings" w:eastAsia="OpenSymbol" w:hAnsi="Webdings" w:cs="OpenSymbol"/>
        <w:shd w:val="clear" w:color="auto" w:fill="auto"/>
      </w:rPr>
    </w:lvl>
    <w:lvl w:ilvl="4">
      <w:numFmt w:val="bullet"/>
      <w:lvlText w:val=""/>
      <w:lvlJc w:val="left"/>
      <w:pPr>
        <w:ind w:left="1134" w:hanging="227"/>
      </w:pPr>
      <w:rPr>
        <w:rFonts w:ascii="Wingdings" w:eastAsia="OpenSymbol" w:hAnsi="Wingdings" w:cs="OpenSymbol"/>
        <w:shd w:val="clear" w:color="auto" w:fill="auto"/>
      </w:rPr>
    </w:lvl>
    <w:lvl w:ilvl="5">
      <w:numFmt w:val="bullet"/>
      <w:lvlText w:val=""/>
      <w:lvlJc w:val="left"/>
      <w:pPr>
        <w:ind w:left="1361" w:hanging="227"/>
      </w:pPr>
      <w:rPr>
        <w:rFonts w:ascii="Wingdings" w:eastAsia="OpenSymbol" w:hAnsi="Wingdings" w:cs="OpenSymbol"/>
        <w:shd w:val="clear" w:color="auto" w:fill="auto"/>
      </w:rPr>
    </w:lvl>
    <w:lvl w:ilvl="6">
      <w:numFmt w:val="bullet"/>
      <w:lvlText w:val=""/>
      <w:lvlJc w:val="left"/>
      <w:pPr>
        <w:ind w:left="1587" w:hanging="227"/>
      </w:pPr>
      <w:rPr>
        <w:rFonts w:ascii="Wingdings" w:eastAsia="OpenSymbol" w:hAnsi="Wingdings" w:cs="OpenSymbol"/>
        <w:shd w:val="clear" w:color="auto" w:fill="auto"/>
      </w:rPr>
    </w:lvl>
    <w:lvl w:ilvl="7">
      <w:numFmt w:val="bullet"/>
      <w:lvlText w:val=""/>
      <w:lvlJc w:val="left"/>
      <w:pPr>
        <w:ind w:left="1814" w:hanging="227"/>
      </w:pPr>
      <w:rPr>
        <w:rFonts w:ascii="Wingdings" w:eastAsia="OpenSymbol" w:hAnsi="Wingdings" w:cs="OpenSymbol"/>
        <w:shd w:val="clear" w:color="auto" w:fill="auto"/>
      </w:rPr>
    </w:lvl>
    <w:lvl w:ilvl="8">
      <w:numFmt w:val="bullet"/>
      <w:lvlText w:val=""/>
      <w:lvlJc w:val="left"/>
      <w:pPr>
        <w:ind w:left="2041" w:hanging="227"/>
      </w:pPr>
      <w:rPr>
        <w:rFonts w:ascii="Wingdings" w:eastAsia="OpenSymbol" w:hAnsi="Wingdings" w:cs="OpenSymbol"/>
        <w:shd w:val="clear" w:color="auto" w:fill="auto"/>
      </w:rPr>
    </w:lvl>
  </w:abstractNum>
  <w:abstractNum w:abstractNumId="16" w15:restartNumberingAfterBreak="0">
    <w:nsid w:val="676F4D35"/>
    <w:multiLevelType w:val="hybridMultilevel"/>
    <w:tmpl w:val="F0FA43EE"/>
    <w:lvl w:ilvl="0" w:tplc="07269D52">
      <w:numFmt w:val="bullet"/>
      <w:lvlText w:val="-"/>
      <w:lvlJc w:val="left"/>
      <w:pPr>
        <w:ind w:left="648" w:hanging="360"/>
      </w:pPr>
      <w:rPr>
        <w:rFonts w:ascii="Times New Roman" w:eastAsia="Lucida Sans Unicode"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7" w15:restartNumberingAfterBreak="0">
    <w:nsid w:val="68986641"/>
    <w:multiLevelType w:val="multilevel"/>
    <w:tmpl w:val="3D22916E"/>
    <w:styleLink w:val="Numbering21"/>
    <w:lvl w:ilvl="0">
      <w:start w:val="1"/>
      <w:numFmt w:val="decimal"/>
      <w:pStyle w:val="Numbering2"/>
      <w:lvlText w:val="[%1]"/>
      <w:lvlJc w:val="left"/>
      <w:pPr>
        <w:ind w:left="1080" w:hanging="360"/>
      </w:pPr>
    </w:lvl>
    <w:lvl w:ilvl="1">
      <w:start w:val="2"/>
      <w:numFmt w:val="decimal"/>
      <w:lvlText w:val="[%2]"/>
      <w:lvlJc w:val="left"/>
      <w:pPr>
        <w:ind w:left="1440" w:hanging="360"/>
      </w:pPr>
    </w:lvl>
    <w:lvl w:ilvl="2">
      <w:start w:val="3"/>
      <w:numFmt w:val="decimal"/>
      <w:lvlText w:val="[%3]"/>
      <w:lvlJc w:val="left"/>
      <w:pPr>
        <w:ind w:left="1800" w:hanging="360"/>
      </w:pPr>
    </w:lvl>
    <w:lvl w:ilvl="3">
      <w:start w:val="4"/>
      <w:numFmt w:val="decimal"/>
      <w:lvlText w:val="%4"/>
      <w:lvlJc w:val="left"/>
      <w:pPr>
        <w:ind w:left="1842" w:hanging="709"/>
      </w:pPr>
    </w:lvl>
    <w:lvl w:ilvl="4">
      <w:start w:val="5"/>
      <w:numFmt w:val="decimal"/>
      <w:lvlText w:val="%5"/>
      <w:lvlJc w:val="left"/>
      <w:pPr>
        <w:ind w:left="2692" w:hanging="850"/>
      </w:pPr>
    </w:lvl>
    <w:lvl w:ilvl="5">
      <w:start w:val="6"/>
      <w:numFmt w:val="decimal"/>
      <w:lvlText w:val="%6"/>
      <w:lvlJc w:val="left"/>
      <w:pPr>
        <w:ind w:left="3713" w:hanging="1021"/>
      </w:pPr>
    </w:lvl>
    <w:lvl w:ilvl="6">
      <w:start w:val="7"/>
      <w:numFmt w:val="decimal"/>
      <w:lvlText w:val="%7"/>
      <w:lvlJc w:val="left"/>
      <w:pPr>
        <w:ind w:left="5017" w:hanging="1304"/>
      </w:pPr>
    </w:lvl>
    <w:lvl w:ilvl="7">
      <w:start w:val="8"/>
      <w:numFmt w:val="decimal"/>
      <w:lvlText w:val="%8"/>
      <w:lvlJc w:val="left"/>
      <w:pPr>
        <w:ind w:left="6491" w:hanging="1474"/>
      </w:pPr>
    </w:lvl>
    <w:lvl w:ilvl="8">
      <w:start w:val="9"/>
      <w:numFmt w:val="decimal"/>
      <w:lvlText w:val="%9"/>
      <w:lvlJc w:val="left"/>
      <w:pPr>
        <w:ind w:left="8079" w:hanging="1588"/>
      </w:pPr>
    </w:lvl>
  </w:abstractNum>
  <w:abstractNum w:abstractNumId="18" w15:restartNumberingAfterBreak="0">
    <w:nsid w:val="6AB7365C"/>
    <w:multiLevelType w:val="hybridMultilevel"/>
    <w:tmpl w:val="E5FA6EE2"/>
    <w:lvl w:ilvl="0" w:tplc="71D470DA">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6ABB5042"/>
    <w:multiLevelType w:val="multilevel"/>
    <w:tmpl w:val="8866121C"/>
    <w:lvl w:ilvl="0">
      <w:numFmt w:val="bullet"/>
      <w:pStyle w:val="List2"/>
      <w:lvlText w:val=""/>
      <w:lvlJc w:val="left"/>
      <w:pPr>
        <w:ind w:left="1080" w:hanging="360"/>
      </w:pPr>
      <w:rPr>
        <w:rFonts w:ascii="OpenSymbol" w:hAnsi="OpenSymbol"/>
      </w:rPr>
    </w:lvl>
    <w:lvl w:ilvl="1">
      <w:numFmt w:val="bullet"/>
      <w:lvlText w:val=""/>
      <w:lvlJc w:val="left"/>
      <w:pPr>
        <w:ind w:left="1440" w:hanging="360"/>
      </w:pPr>
      <w:rPr>
        <w:rFonts w:ascii="OpenSymbol" w:hAnsi="OpenSymbol"/>
      </w:rPr>
    </w:lvl>
    <w:lvl w:ilvl="2">
      <w:numFmt w:val="bullet"/>
      <w:lvlText w:val=""/>
      <w:lvlJc w:val="left"/>
      <w:pPr>
        <w:ind w:left="1800" w:hanging="360"/>
      </w:pPr>
      <w:rPr>
        <w:rFonts w:ascii="OpenSymbol" w:hAnsi="OpenSymbol"/>
      </w:rPr>
    </w:lvl>
    <w:lvl w:ilvl="3">
      <w:numFmt w:val="bullet"/>
      <w:lvlText w:val="–"/>
      <w:lvlJc w:val="left"/>
      <w:pPr>
        <w:ind w:left="680" w:hanging="170"/>
      </w:pPr>
      <w:rPr>
        <w:rFonts w:ascii="OpenSymbol" w:hAnsi="OpenSymbol"/>
      </w:rPr>
    </w:lvl>
    <w:lvl w:ilvl="4">
      <w:numFmt w:val="bullet"/>
      <w:lvlText w:val="–"/>
      <w:lvlJc w:val="left"/>
      <w:pPr>
        <w:ind w:left="850" w:hanging="170"/>
      </w:pPr>
      <w:rPr>
        <w:rFonts w:ascii="OpenSymbol" w:hAnsi="OpenSymbol"/>
      </w:rPr>
    </w:lvl>
    <w:lvl w:ilvl="5">
      <w:numFmt w:val="bullet"/>
      <w:lvlText w:val="–"/>
      <w:lvlJc w:val="left"/>
      <w:pPr>
        <w:ind w:left="1020" w:hanging="170"/>
      </w:pPr>
      <w:rPr>
        <w:rFonts w:ascii="OpenSymbol" w:hAnsi="OpenSymbol"/>
      </w:rPr>
    </w:lvl>
    <w:lvl w:ilvl="6">
      <w:numFmt w:val="bullet"/>
      <w:lvlText w:val="–"/>
      <w:lvlJc w:val="left"/>
      <w:pPr>
        <w:ind w:left="1191" w:hanging="170"/>
      </w:pPr>
      <w:rPr>
        <w:rFonts w:ascii="OpenSymbol" w:hAnsi="OpenSymbol"/>
      </w:rPr>
    </w:lvl>
    <w:lvl w:ilvl="7">
      <w:numFmt w:val="bullet"/>
      <w:lvlText w:val="–"/>
      <w:lvlJc w:val="left"/>
      <w:pPr>
        <w:ind w:left="1361" w:hanging="170"/>
      </w:pPr>
      <w:rPr>
        <w:rFonts w:ascii="OpenSymbol" w:hAnsi="OpenSymbol"/>
      </w:rPr>
    </w:lvl>
    <w:lvl w:ilvl="8">
      <w:numFmt w:val="bullet"/>
      <w:lvlText w:val="–"/>
      <w:lvlJc w:val="left"/>
      <w:pPr>
        <w:ind w:left="1531" w:hanging="170"/>
      </w:pPr>
      <w:rPr>
        <w:rFonts w:ascii="OpenSymbol" w:hAnsi="OpenSymbol"/>
      </w:rPr>
    </w:lvl>
  </w:abstractNum>
  <w:abstractNum w:abstractNumId="20" w15:restartNumberingAfterBreak="0">
    <w:nsid w:val="6AC8587B"/>
    <w:multiLevelType w:val="multilevel"/>
    <w:tmpl w:val="4CB4FF60"/>
    <w:styleLink w:val="List21"/>
    <w:lvl w:ilvl="0">
      <w:numFmt w:val="bullet"/>
      <w:lvlText w:val=""/>
      <w:lvlJc w:val="left"/>
      <w:pPr>
        <w:ind w:left="1080" w:hanging="360"/>
      </w:pPr>
      <w:rPr>
        <w:rFonts w:ascii="OpenSymbol" w:hAnsi="OpenSymbol"/>
      </w:rPr>
    </w:lvl>
    <w:lvl w:ilvl="1">
      <w:numFmt w:val="bullet"/>
      <w:lvlText w:val=""/>
      <w:lvlJc w:val="left"/>
      <w:pPr>
        <w:ind w:left="1440" w:hanging="360"/>
      </w:pPr>
      <w:rPr>
        <w:rFonts w:ascii="OpenSymbol" w:hAnsi="OpenSymbol"/>
      </w:rPr>
    </w:lvl>
    <w:lvl w:ilvl="2">
      <w:numFmt w:val="bullet"/>
      <w:lvlText w:val=""/>
      <w:lvlJc w:val="left"/>
      <w:pPr>
        <w:ind w:left="1800" w:hanging="360"/>
      </w:pPr>
      <w:rPr>
        <w:rFonts w:ascii="OpenSymbol" w:hAnsi="OpenSymbol"/>
      </w:rPr>
    </w:lvl>
    <w:lvl w:ilvl="3">
      <w:numFmt w:val="bullet"/>
      <w:lvlText w:val="–"/>
      <w:lvlJc w:val="left"/>
      <w:pPr>
        <w:ind w:left="680" w:hanging="170"/>
      </w:pPr>
      <w:rPr>
        <w:rFonts w:ascii="OpenSymbol" w:hAnsi="OpenSymbol"/>
      </w:rPr>
    </w:lvl>
    <w:lvl w:ilvl="4">
      <w:numFmt w:val="bullet"/>
      <w:lvlText w:val="–"/>
      <w:lvlJc w:val="left"/>
      <w:pPr>
        <w:ind w:left="850" w:hanging="170"/>
      </w:pPr>
      <w:rPr>
        <w:rFonts w:ascii="OpenSymbol" w:hAnsi="OpenSymbol"/>
      </w:rPr>
    </w:lvl>
    <w:lvl w:ilvl="5">
      <w:numFmt w:val="bullet"/>
      <w:lvlText w:val="–"/>
      <w:lvlJc w:val="left"/>
      <w:pPr>
        <w:ind w:left="1020" w:hanging="170"/>
      </w:pPr>
      <w:rPr>
        <w:rFonts w:ascii="OpenSymbol" w:hAnsi="OpenSymbol"/>
      </w:rPr>
    </w:lvl>
    <w:lvl w:ilvl="6">
      <w:numFmt w:val="bullet"/>
      <w:lvlText w:val="–"/>
      <w:lvlJc w:val="left"/>
      <w:pPr>
        <w:ind w:left="1191" w:hanging="170"/>
      </w:pPr>
      <w:rPr>
        <w:rFonts w:ascii="OpenSymbol" w:hAnsi="OpenSymbol"/>
      </w:rPr>
    </w:lvl>
    <w:lvl w:ilvl="7">
      <w:numFmt w:val="bullet"/>
      <w:lvlText w:val="–"/>
      <w:lvlJc w:val="left"/>
      <w:pPr>
        <w:ind w:left="1361" w:hanging="170"/>
      </w:pPr>
      <w:rPr>
        <w:rFonts w:ascii="OpenSymbol" w:hAnsi="OpenSymbol"/>
      </w:rPr>
    </w:lvl>
    <w:lvl w:ilvl="8">
      <w:numFmt w:val="bullet"/>
      <w:lvlText w:val="–"/>
      <w:lvlJc w:val="left"/>
      <w:pPr>
        <w:ind w:left="1531" w:hanging="170"/>
      </w:pPr>
      <w:rPr>
        <w:rFonts w:ascii="OpenSymbol" w:hAnsi="OpenSymbol"/>
      </w:rPr>
    </w:lvl>
  </w:abstractNum>
  <w:abstractNum w:abstractNumId="21" w15:restartNumberingAfterBreak="0">
    <w:nsid w:val="6F5D06E4"/>
    <w:multiLevelType w:val="multilevel"/>
    <w:tmpl w:val="2B7C90D2"/>
    <w:styleLink w:val="Numbering11"/>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left"/>
      <w:pPr>
        <w:ind w:left="1800" w:hanging="360"/>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22" w15:restartNumberingAfterBreak="0">
    <w:nsid w:val="72545929"/>
    <w:multiLevelType w:val="multilevel"/>
    <w:tmpl w:val="8F4601F2"/>
    <w:lvl w:ilvl="0">
      <w:start w:val="1"/>
      <w:numFmt w:val="decimal"/>
      <w:pStyle w:val="Heading1"/>
      <w:suff w:val="space"/>
      <w:lvlText w:val="%1."/>
      <w:lvlJc w:val="left"/>
      <w:pPr>
        <w:ind w:left="0" w:firstLine="0"/>
      </w:pPr>
      <w:rPr>
        <w:rFonts w:ascii="Times New Roman" w:hAnsi="Times New Roman" w:hint="default"/>
        <w:b/>
        <w:i w:val="0"/>
        <w:sz w:val="26"/>
      </w:rPr>
    </w:lvl>
    <w:lvl w:ilvl="1">
      <w:start w:val="1"/>
      <w:numFmt w:val="decimal"/>
      <w:pStyle w:val="Heading2"/>
      <w:suff w:val="space"/>
      <w:lvlText w:val="%1.%2."/>
      <w:lvlJc w:val="left"/>
      <w:pPr>
        <w:ind w:left="6030" w:firstLine="0"/>
      </w:pPr>
      <w:rPr>
        <w:rFonts w:ascii="Times New Roman" w:hAnsi="Times New Roman" w:hint="default"/>
        <w:b/>
        <w:i w:val="0"/>
        <w:sz w:val="26"/>
      </w:rPr>
    </w:lvl>
    <w:lvl w:ilvl="2">
      <w:start w:val="1"/>
      <w:numFmt w:val="decimal"/>
      <w:pStyle w:val="Heading3"/>
      <w:suff w:val="space"/>
      <w:lvlText w:val="%1.%2.%3."/>
      <w:lvlJc w:val="left"/>
      <w:pPr>
        <w:ind w:left="1800" w:firstLine="0"/>
      </w:pPr>
      <w:rPr>
        <w:rFonts w:ascii="Times New Roman" w:hAnsi="Times New Roman" w:hint="default"/>
        <w:b/>
        <w:i w:val="0"/>
        <w:sz w:val="26"/>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73F96040"/>
    <w:multiLevelType w:val="hybridMultilevel"/>
    <w:tmpl w:val="94F61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500159"/>
    <w:multiLevelType w:val="hybridMultilevel"/>
    <w:tmpl w:val="CB84442C"/>
    <w:lvl w:ilvl="0" w:tplc="C862DF96">
      <w:start w:val="1"/>
      <w:numFmt w:val="decimal"/>
      <w:lvlText w:val="%1."/>
      <w:lvlJc w:val="left"/>
      <w:pPr>
        <w:ind w:left="504" w:hanging="360"/>
      </w:pPr>
      <w:rPr>
        <w:rFonts w:ascii="Times New Roman" w:hAnsi="Times New Roman" w:cs="Times New Roman"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5" w15:restartNumberingAfterBreak="0">
    <w:nsid w:val="77082D82"/>
    <w:multiLevelType w:val="hybridMultilevel"/>
    <w:tmpl w:val="A5DA09C2"/>
    <w:lvl w:ilvl="0" w:tplc="04090011">
      <w:start w:val="1"/>
      <w:numFmt w:val="decimal"/>
      <w:lvlText w:val="%1)"/>
      <w:lvlJc w:val="left"/>
      <w:pPr>
        <w:ind w:left="1080" w:hanging="360"/>
      </w:pPr>
      <w:rPr>
        <w:rFonts w:hint="default"/>
      </w:rPr>
    </w:lvl>
    <w:lvl w:ilvl="1" w:tplc="04090015">
      <w:start w:val="1"/>
      <w:numFmt w:val="upp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4B56EB"/>
    <w:multiLevelType w:val="hybridMultilevel"/>
    <w:tmpl w:val="36DAACF8"/>
    <w:lvl w:ilvl="0" w:tplc="4F18DB4A">
      <w:start w:val="1"/>
      <w:numFmt w:val="bullet"/>
      <w:lvlText w:val=""/>
      <w:lvlJc w:val="left"/>
      <w:pPr>
        <w:ind w:left="648" w:hanging="360"/>
      </w:pPr>
      <w:rPr>
        <w:rFonts w:ascii="Symbol" w:eastAsia="Lucida Sans Unicode" w:hAnsi="Symbol" w:cs="Tahoma" w:hint="default"/>
        <w:b w:val="0"/>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7" w15:restartNumberingAfterBreak="0">
    <w:nsid w:val="7ED32E1A"/>
    <w:multiLevelType w:val="multilevel"/>
    <w:tmpl w:val="B7DE76C2"/>
    <w:styleLink w:val="List31"/>
    <w:lvl w:ilvl="0">
      <w:numFmt w:val="bullet"/>
      <w:pStyle w:val="List3"/>
      <w:lvlText w:val=""/>
      <w:lvlJc w:val="left"/>
      <w:pPr>
        <w:ind w:left="216" w:hanging="216"/>
      </w:pPr>
      <w:rPr>
        <w:rFonts w:ascii="OpenSymbol" w:hAnsi="OpenSymbol"/>
      </w:rPr>
    </w:lvl>
    <w:lvl w:ilvl="1">
      <w:numFmt w:val="bullet"/>
      <w:lvlText w:val=""/>
      <w:lvlJc w:val="left"/>
      <w:pPr>
        <w:ind w:left="432" w:hanging="216"/>
      </w:pPr>
      <w:rPr>
        <w:rFonts w:ascii="OpenSymbol" w:hAnsi="OpenSymbol"/>
      </w:rPr>
    </w:lvl>
    <w:lvl w:ilvl="2">
      <w:numFmt w:val="bullet"/>
      <w:lvlText w:val="✔"/>
      <w:lvlJc w:val="left"/>
      <w:pPr>
        <w:ind w:left="648" w:hanging="216"/>
      </w:pPr>
      <w:rPr>
        <w:rFonts w:ascii="OpenSymbol" w:hAnsi="OpenSymbol"/>
      </w:rPr>
    </w:lvl>
    <w:lvl w:ilvl="3">
      <w:numFmt w:val="bullet"/>
      <w:lvlText w:val=""/>
      <w:lvlJc w:val="left"/>
      <w:pPr>
        <w:ind w:left="1080" w:hanging="360"/>
      </w:pPr>
      <w:rPr>
        <w:rFonts w:ascii="OpenSymbol" w:hAnsi="OpenSymbol"/>
      </w:rPr>
    </w:lvl>
    <w:lvl w:ilvl="4">
      <w:numFmt w:val="bullet"/>
      <w:lvlText w:val=""/>
      <w:lvlJc w:val="left"/>
      <w:pPr>
        <w:ind w:left="1080" w:hanging="360"/>
      </w:pPr>
      <w:rPr>
        <w:rFonts w:ascii="OpenSymbol" w:hAnsi="OpenSymbol"/>
      </w:rPr>
    </w:lvl>
    <w:lvl w:ilvl="5">
      <w:numFmt w:val="bullet"/>
      <w:lvlText w:val=""/>
      <w:lvlJc w:val="left"/>
      <w:pPr>
        <w:ind w:left="1080" w:hanging="360"/>
      </w:pPr>
      <w:rPr>
        <w:rFonts w:ascii="OpenSymbol" w:hAnsi="OpenSymbol"/>
      </w:rPr>
    </w:lvl>
    <w:lvl w:ilvl="6">
      <w:numFmt w:val="bullet"/>
      <w:lvlText w:val=""/>
      <w:lvlJc w:val="left"/>
      <w:pPr>
        <w:ind w:left="1080" w:hanging="360"/>
      </w:pPr>
      <w:rPr>
        <w:rFonts w:ascii="OpenSymbol" w:hAnsi="OpenSymbol"/>
      </w:rPr>
    </w:lvl>
    <w:lvl w:ilvl="7">
      <w:numFmt w:val="bullet"/>
      <w:lvlText w:val=""/>
      <w:lvlJc w:val="left"/>
      <w:pPr>
        <w:ind w:left="1080" w:hanging="360"/>
      </w:pPr>
      <w:rPr>
        <w:rFonts w:ascii="OpenSymbol" w:hAnsi="OpenSymbol"/>
      </w:rPr>
    </w:lvl>
    <w:lvl w:ilvl="8">
      <w:numFmt w:val="bullet"/>
      <w:lvlText w:val=""/>
      <w:lvlJc w:val="left"/>
      <w:pPr>
        <w:ind w:left="1080" w:hanging="360"/>
      </w:pPr>
      <w:rPr>
        <w:rFonts w:ascii="OpenSymbol" w:hAnsi="OpenSymbol"/>
      </w:rPr>
    </w:lvl>
  </w:abstractNum>
  <w:num w:numId="1">
    <w:abstractNumId w:val="11"/>
  </w:num>
  <w:num w:numId="2">
    <w:abstractNumId w:val="17"/>
  </w:num>
  <w:num w:numId="3">
    <w:abstractNumId w:val="27"/>
  </w:num>
  <w:num w:numId="4">
    <w:abstractNumId w:val="15"/>
  </w:num>
  <w:num w:numId="5">
    <w:abstractNumId w:val="19"/>
  </w:num>
  <w:num w:numId="6">
    <w:abstractNumId w:val="20"/>
  </w:num>
  <w:num w:numId="7">
    <w:abstractNumId w:val="27"/>
  </w:num>
  <w:num w:numId="8">
    <w:abstractNumId w:val="3"/>
  </w:num>
  <w:num w:numId="9">
    <w:abstractNumId w:val="21"/>
  </w:num>
  <w:num w:numId="10">
    <w:abstractNumId w:val="17"/>
  </w:num>
  <w:num w:numId="11">
    <w:abstractNumId w:val="8"/>
  </w:num>
  <w:num w:numId="12">
    <w:abstractNumId w:val="22"/>
  </w:num>
  <w:num w:numId="13">
    <w:abstractNumId w:val="7"/>
  </w:num>
  <w:num w:numId="14">
    <w:abstractNumId w:val="4"/>
  </w:num>
  <w:num w:numId="15">
    <w:abstractNumId w:val="9"/>
  </w:num>
  <w:num w:numId="16">
    <w:abstractNumId w:val="25"/>
  </w:num>
  <w:num w:numId="17">
    <w:abstractNumId w:val="23"/>
  </w:num>
  <w:num w:numId="18">
    <w:abstractNumId w:val="16"/>
  </w:num>
  <w:num w:numId="19">
    <w:abstractNumId w:val="0"/>
  </w:num>
  <w:num w:numId="20">
    <w:abstractNumId w:val="13"/>
  </w:num>
  <w:num w:numId="21">
    <w:abstractNumId w:val="24"/>
  </w:num>
  <w:num w:numId="22">
    <w:abstractNumId w:val="12"/>
  </w:num>
  <w:num w:numId="23">
    <w:abstractNumId w:val="14"/>
  </w:num>
  <w:num w:numId="24">
    <w:abstractNumId w:val="26"/>
  </w:num>
  <w:num w:numId="25">
    <w:abstractNumId w:val="18"/>
  </w:num>
  <w:num w:numId="26">
    <w:abstractNumId w:val="1"/>
  </w:num>
  <w:num w:numId="27">
    <w:abstractNumId w:val="5"/>
  </w:num>
  <w:num w:numId="28">
    <w:abstractNumId w:val="6"/>
  </w:num>
  <w:num w:numId="29">
    <w:abstractNumId w:val="10"/>
  </w:num>
  <w:num w:numId="30">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7185"/>
    <w:rsid w:val="00000673"/>
    <w:rsid w:val="00000876"/>
    <w:rsid w:val="00000A2A"/>
    <w:rsid w:val="0000297A"/>
    <w:rsid w:val="0000561A"/>
    <w:rsid w:val="000064E6"/>
    <w:rsid w:val="0000704B"/>
    <w:rsid w:val="000071B2"/>
    <w:rsid w:val="00010609"/>
    <w:rsid w:val="00011539"/>
    <w:rsid w:val="000121C2"/>
    <w:rsid w:val="000123CB"/>
    <w:rsid w:val="00012843"/>
    <w:rsid w:val="000130FC"/>
    <w:rsid w:val="0001311B"/>
    <w:rsid w:val="0001445A"/>
    <w:rsid w:val="000146CB"/>
    <w:rsid w:val="000148E2"/>
    <w:rsid w:val="0001557A"/>
    <w:rsid w:val="000178D1"/>
    <w:rsid w:val="00020BCB"/>
    <w:rsid w:val="000211E7"/>
    <w:rsid w:val="00022907"/>
    <w:rsid w:val="0002507F"/>
    <w:rsid w:val="00025C05"/>
    <w:rsid w:val="00026227"/>
    <w:rsid w:val="00026800"/>
    <w:rsid w:val="00026977"/>
    <w:rsid w:val="00030F5B"/>
    <w:rsid w:val="000312CC"/>
    <w:rsid w:val="00031310"/>
    <w:rsid w:val="00032402"/>
    <w:rsid w:val="0003284F"/>
    <w:rsid w:val="00033C43"/>
    <w:rsid w:val="000341E0"/>
    <w:rsid w:val="00034527"/>
    <w:rsid w:val="00036BC6"/>
    <w:rsid w:val="0003759A"/>
    <w:rsid w:val="0003775D"/>
    <w:rsid w:val="000402BA"/>
    <w:rsid w:val="00040C14"/>
    <w:rsid w:val="00040D90"/>
    <w:rsid w:val="000427CC"/>
    <w:rsid w:val="00043249"/>
    <w:rsid w:val="0004368B"/>
    <w:rsid w:val="000450F6"/>
    <w:rsid w:val="000452D4"/>
    <w:rsid w:val="00045C9E"/>
    <w:rsid w:val="00046722"/>
    <w:rsid w:val="00047630"/>
    <w:rsid w:val="00050986"/>
    <w:rsid w:val="00052427"/>
    <w:rsid w:val="000540E6"/>
    <w:rsid w:val="000546B4"/>
    <w:rsid w:val="0005645B"/>
    <w:rsid w:val="000574B7"/>
    <w:rsid w:val="00057BB9"/>
    <w:rsid w:val="000602C5"/>
    <w:rsid w:val="00060956"/>
    <w:rsid w:val="00061BDA"/>
    <w:rsid w:val="00062695"/>
    <w:rsid w:val="00063B41"/>
    <w:rsid w:val="00064EC2"/>
    <w:rsid w:val="00065191"/>
    <w:rsid w:val="0006598D"/>
    <w:rsid w:val="000674C4"/>
    <w:rsid w:val="00070510"/>
    <w:rsid w:val="00071428"/>
    <w:rsid w:val="0007168F"/>
    <w:rsid w:val="00071960"/>
    <w:rsid w:val="00071AEB"/>
    <w:rsid w:val="00071CA2"/>
    <w:rsid w:val="00071E4B"/>
    <w:rsid w:val="0007327F"/>
    <w:rsid w:val="00074909"/>
    <w:rsid w:val="0007551D"/>
    <w:rsid w:val="000767A4"/>
    <w:rsid w:val="00077EAD"/>
    <w:rsid w:val="0008084D"/>
    <w:rsid w:val="00080ABF"/>
    <w:rsid w:val="00080B97"/>
    <w:rsid w:val="00081AC2"/>
    <w:rsid w:val="00081B3C"/>
    <w:rsid w:val="00082129"/>
    <w:rsid w:val="00082310"/>
    <w:rsid w:val="000829D0"/>
    <w:rsid w:val="00083805"/>
    <w:rsid w:val="00083AA5"/>
    <w:rsid w:val="00083BE0"/>
    <w:rsid w:val="000840E7"/>
    <w:rsid w:val="000843BE"/>
    <w:rsid w:val="000849B3"/>
    <w:rsid w:val="00084A0E"/>
    <w:rsid w:val="00085671"/>
    <w:rsid w:val="000859B4"/>
    <w:rsid w:val="0008666A"/>
    <w:rsid w:val="00086B60"/>
    <w:rsid w:val="0008704B"/>
    <w:rsid w:val="0008728B"/>
    <w:rsid w:val="0008765A"/>
    <w:rsid w:val="0009028B"/>
    <w:rsid w:val="000904A0"/>
    <w:rsid w:val="00091287"/>
    <w:rsid w:val="000915EB"/>
    <w:rsid w:val="00091AC5"/>
    <w:rsid w:val="00092BC3"/>
    <w:rsid w:val="000933C2"/>
    <w:rsid w:val="00093762"/>
    <w:rsid w:val="00095062"/>
    <w:rsid w:val="00095770"/>
    <w:rsid w:val="000957C5"/>
    <w:rsid w:val="00095E75"/>
    <w:rsid w:val="000961A8"/>
    <w:rsid w:val="00096E87"/>
    <w:rsid w:val="0009731C"/>
    <w:rsid w:val="000A0741"/>
    <w:rsid w:val="000A0A27"/>
    <w:rsid w:val="000A1E60"/>
    <w:rsid w:val="000A271E"/>
    <w:rsid w:val="000A281A"/>
    <w:rsid w:val="000A29F1"/>
    <w:rsid w:val="000A3AA2"/>
    <w:rsid w:val="000A4879"/>
    <w:rsid w:val="000A4BD4"/>
    <w:rsid w:val="000A5B92"/>
    <w:rsid w:val="000A6A48"/>
    <w:rsid w:val="000A7664"/>
    <w:rsid w:val="000A7CCC"/>
    <w:rsid w:val="000B1CAD"/>
    <w:rsid w:val="000B216A"/>
    <w:rsid w:val="000B26B2"/>
    <w:rsid w:val="000B26EE"/>
    <w:rsid w:val="000B2D98"/>
    <w:rsid w:val="000B3F2B"/>
    <w:rsid w:val="000B5B92"/>
    <w:rsid w:val="000B5D47"/>
    <w:rsid w:val="000B630B"/>
    <w:rsid w:val="000B7C0C"/>
    <w:rsid w:val="000C004B"/>
    <w:rsid w:val="000C0913"/>
    <w:rsid w:val="000C1451"/>
    <w:rsid w:val="000C1897"/>
    <w:rsid w:val="000C2205"/>
    <w:rsid w:val="000C2DE2"/>
    <w:rsid w:val="000C3052"/>
    <w:rsid w:val="000C382D"/>
    <w:rsid w:val="000C5A54"/>
    <w:rsid w:val="000C603C"/>
    <w:rsid w:val="000C6F0B"/>
    <w:rsid w:val="000D065B"/>
    <w:rsid w:val="000D0B2D"/>
    <w:rsid w:val="000D2833"/>
    <w:rsid w:val="000D4BE8"/>
    <w:rsid w:val="000D67E9"/>
    <w:rsid w:val="000D7792"/>
    <w:rsid w:val="000E0C08"/>
    <w:rsid w:val="000E184A"/>
    <w:rsid w:val="000E1A79"/>
    <w:rsid w:val="000E2D67"/>
    <w:rsid w:val="000E387D"/>
    <w:rsid w:val="000E4309"/>
    <w:rsid w:val="000E465B"/>
    <w:rsid w:val="000E4AC5"/>
    <w:rsid w:val="000E4B51"/>
    <w:rsid w:val="000E507F"/>
    <w:rsid w:val="000E5380"/>
    <w:rsid w:val="000E5E8F"/>
    <w:rsid w:val="000E73F2"/>
    <w:rsid w:val="000F07A2"/>
    <w:rsid w:val="000F1EB8"/>
    <w:rsid w:val="000F2A05"/>
    <w:rsid w:val="000F3EF1"/>
    <w:rsid w:val="000F3F4B"/>
    <w:rsid w:val="000F50B1"/>
    <w:rsid w:val="000F5B74"/>
    <w:rsid w:val="000F5EA2"/>
    <w:rsid w:val="000F64FB"/>
    <w:rsid w:val="001003B8"/>
    <w:rsid w:val="001016CA"/>
    <w:rsid w:val="0010349A"/>
    <w:rsid w:val="00104012"/>
    <w:rsid w:val="00105D3A"/>
    <w:rsid w:val="00107C34"/>
    <w:rsid w:val="0011178E"/>
    <w:rsid w:val="00111ACA"/>
    <w:rsid w:val="00112512"/>
    <w:rsid w:val="00112ABA"/>
    <w:rsid w:val="00112FBA"/>
    <w:rsid w:val="00113B02"/>
    <w:rsid w:val="00113C68"/>
    <w:rsid w:val="001146C1"/>
    <w:rsid w:val="00114840"/>
    <w:rsid w:val="00116C47"/>
    <w:rsid w:val="00120500"/>
    <w:rsid w:val="00121476"/>
    <w:rsid w:val="00123CF9"/>
    <w:rsid w:val="001241EB"/>
    <w:rsid w:val="00125673"/>
    <w:rsid w:val="00125A5A"/>
    <w:rsid w:val="001273DC"/>
    <w:rsid w:val="00130DEB"/>
    <w:rsid w:val="00130E12"/>
    <w:rsid w:val="00130F24"/>
    <w:rsid w:val="0013264C"/>
    <w:rsid w:val="0013287E"/>
    <w:rsid w:val="001348F2"/>
    <w:rsid w:val="00135A37"/>
    <w:rsid w:val="00136EF0"/>
    <w:rsid w:val="001417D7"/>
    <w:rsid w:val="00143947"/>
    <w:rsid w:val="00144B46"/>
    <w:rsid w:val="00144C6A"/>
    <w:rsid w:val="001471E7"/>
    <w:rsid w:val="00151B05"/>
    <w:rsid w:val="00151B8A"/>
    <w:rsid w:val="00152227"/>
    <w:rsid w:val="001534B3"/>
    <w:rsid w:val="0015433B"/>
    <w:rsid w:val="00156E2C"/>
    <w:rsid w:val="00160D5B"/>
    <w:rsid w:val="00161743"/>
    <w:rsid w:val="00161BAE"/>
    <w:rsid w:val="00162B88"/>
    <w:rsid w:val="00162EA0"/>
    <w:rsid w:val="00163034"/>
    <w:rsid w:val="00164A88"/>
    <w:rsid w:val="00164C87"/>
    <w:rsid w:val="0016524F"/>
    <w:rsid w:val="00165270"/>
    <w:rsid w:val="0016565A"/>
    <w:rsid w:val="00165A57"/>
    <w:rsid w:val="00166004"/>
    <w:rsid w:val="001665EC"/>
    <w:rsid w:val="00166F0A"/>
    <w:rsid w:val="001677FF"/>
    <w:rsid w:val="00171529"/>
    <w:rsid w:val="00172034"/>
    <w:rsid w:val="00172400"/>
    <w:rsid w:val="00174516"/>
    <w:rsid w:val="00175FC7"/>
    <w:rsid w:val="00176883"/>
    <w:rsid w:val="00180B5F"/>
    <w:rsid w:val="001810CA"/>
    <w:rsid w:val="0018125E"/>
    <w:rsid w:val="001816C5"/>
    <w:rsid w:val="00181A77"/>
    <w:rsid w:val="001820BC"/>
    <w:rsid w:val="0018312A"/>
    <w:rsid w:val="0018373C"/>
    <w:rsid w:val="00183964"/>
    <w:rsid w:val="00184561"/>
    <w:rsid w:val="00186C41"/>
    <w:rsid w:val="00186CE1"/>
    <w:rsid w:val="00187C45"/>
    <w:rsid w:val="00190C1F"/>
    <w:rsid w:val="00192A2D"/>
    <w:rsid w:val="00192BA4"/>
    <w:rsid w:val="0019484B"/>
    <w:rsid w:val="001959A5"/>
    <w:rsid w:val="00195B70"/>
    <w:rsid w:val="00195F67"/>
    <w:rsid w:val="001A03C8"/>
    <w:rsid w:val="001A057F"/>
    <w:rsid w:val="001A0F01"/>
    <w:rsid w:val="001A15F1"/>
    <w:rsid w:val="001A2AA4"/>
    <w:rsid w:val="001A2C31"/>
    <w:rsid w:val="001A3AD7"/>
    <w:rsid w:val="001B068C"/>
    <w:rsid w:val="001B12F0"/>
    <w:rsid w:val="001B2743"/>
    <w:rsid w:val="001B2F38"/>
    <w:rsid w:val="001B3BBC"/>
    <w:rsid w:val="001B3D11"/>
    <w:rsid w:val="001B3D32"/>
    <w:rsid w:val="001B48CD"/>
    <w:rsid w:val="001B5034"/>
    <w:rsid w:val="001B621F"/>
    <w:rsid w:val="001B6F5E"/>
    <w:rsid w:val="001B7AC0"/>
    <w:rsid w:val="001B7FAC"/>
    <w:rsid w:val="001C11B6"/>
    <w:rsid w:val="001C19DC"/>
    <w:rsid w:val="001C30CD"/>
    <w:rsid w:val="001C37F1"/>
    <w:rsid w:val="001C5D66"/>
    <w:rsid w:val="001C63DC"/>
    <w:rsid w:val="001C68B8"/>
    <w:rsid w:val="001C70C0"/>
    <w:rsid w:val="001D09FC"/>
    <w:rsid w:val="001D1143"/>
    <w:rsid w:val="001D1F54"/>
    <w:rsid w:val="001D4276"/>
    <w:rsid w:val="001D4794"/>
    <w:rsid w:val="001D72DE"/>
    <w:rsid w:val="001D7356"/>
    <w:rsid w:val="001E0ADB"/>
    <w:rsid w:val="001E0DCE"/>
    <w:rsid w:val="001E16A4"/>
    <w:rsid w:val="001E2B81"/>
    <w:rsid w:val="001E2BD6"/>
    <w:rsid w:val="001E31C8"/>
    <w:rsid w:val="001E5F25"/>
    <w:rsid w:val="001E63A6"/>
    <w:rsid w:val="001E6542"/>
    <w:rsid w:val="001E791E"/>
    <w:rsid w:val="001E792A"/>
    <w:rsid w:val="001E7A8F"/>
    <w:rsid w:val="001E7B25"/>
    <w:rsid w:val="001F0890"/>
    <w:rsid w:val="001F0C84"/>
    <w:rsid w:val="001F12A4"/>
    <w:rsid w:val="001F45D7"/>
    <w:rsid w:val="001F4E98"/>
    <w:rsid w:val="001F5344"/>
    <w:rsid w:val="001F6E41"/>
    <w:rsid w:val="001F7848"/>
    <w:rsid w:val="0020100C"/>
    <w:rsid w:val="00201239"/>
    <w:rsid w:val="00201D16"/>
    <w:rsid w:val="002023AB"/>
    <w:rsid w:val="00203505"/>
    <w:rsid w:val="00203D31"/>
    <w:rsid w:val="00205EF3"/>
    <w:rsid w:val="002079F4"/>
    <w:rsid w:val="00210C4C"/>
    <w:rsid w:val="00211178"/>
    <w:rsid w:val="00212F03"/>
    <w:rsid w:val="002131A7"/>
    <w:rsid w:val="00213967"/>
    <w:rsid w:val="00214651"/>
    <w:rsid w:val="00215CA9"/>
    <w:rsid w:val="00216776"/>
    <w:rsid w:val="002177DB"/>
    <w:rsid w:val="002200C6"/>
    <w:rsid w:val="002211B5"/>
    <w:rsid w:val="00221461"/>
    <w:rsid w:val="00221683"/>
    <w:rsid w:val="00222069"/>
    <w:rsid w:val="002245E9"/>
    <w:rsid w:val="00224717"/>
    <w:rsid w:val="00224AFE"/>
    <w:rsid w:val="00225721"/>
    <w:rsid w:val="00225EC6"/>
    <w:rsid w:val="00230025"/>
    <w:rsid w:val="00231677"/>
    <w:rsid w:val="00232B83"/>
    <w:rsid w:val="00232DD2"/>
    <w:rsid w:val="00233C9E"/>
    <w:rsid w:val="00233EB1"/>
    <w:rsid w:val="002342A8"/>
    <w:rsid w:val="00234BF8"/>
    <w:rsid w:val="0023573E"/>
    <w:rsid w:val="002366D0"/>
    <w:rsid w:val="00236F5E"/>
    <w:rsid w:val="00240851"/>
    <w:rsid w:val="00241806"/>
    <w:rsid w:val="0024481C"/>
    <w:rsid w:val="002473EB"/>
    <w:rsid w:val="00247FA9"/>
    <w:rsid w:val="00253D0E"/>
    <w:rsid w:val="00253E31"/>
    <w:rsid w:val="00254EB8"/>
    <w:rsid w:val="002560C6"/>
    <w:rsid w:val="00257758"/>
    <w:rsid w:val="00261F4A"/>
    <w:rsid w:val="00264566"/>
    <w:rsid w:val="00267410"/>
    <w:rsid w:val="00270C5D"/>
    <w:rsid w:val="00270CE0"/>
    <w:rsid w:val="00270EDC"/>
    <w:rsid w:val="00271178"/>
    <w:rsid w:val="00271A3F"/>
    <w:rsid w:val="0027218F"/>
    <w:rsid w:val="002737BC"/>
    <w:rsid w:val="00274C07"/>
    <w:rsid w:val="00274FEB"/>
    <w:rsid w:val="0027524D"/>
    <w:rsid w:val="002771E5"/>
    <w:rsid w:val="00277D4A"/>
    <w:rsid w:val="0028078A"/>
    <w:rsid w:val="00282C01"/>
    <w:rsid w:val="00282E69"/>
    <w:rsid w:val="0028374D"/>
    <w:rsid w:val="002840BF"/>
    <w:rsid w:val="00286950"/>
    <w:rsid w:val="00286957"/>
    <w:rsid w:val="0029045B"/>
    <w:rsid w:val="002908D4"/>
    <w:rsid w:val="00290F9B"/>
    <w:rsid w:val="00295DB1"/>
    <w:rsid w:val="002A05BF"/>
    <w:rsid w:val="002A0B01"/>
    <w:rsid w:val="002A1A99"/>
    <w:rsid w:val="002A24E3"/>
    <w:rsid w:val="002A3CC0"/>
    <w:rsid w:val="002A52AD"/>
    <w:rsid w:val="002A5639"/>
    <w:rsid w:val="002A601F"/>
    <w:rsid w:val="002A6471"/>
    <w:rsid w:val="002A6A01"/>
    <w:rsid w:val="002B0772"/>
    <w:rsid w:val="002B0B55"/>
    <w:rsid w:val="002B1E57"/>
    <w:rsid w:val="002B233E"/>
    <w:rsid w:val="002B305A"/>
    <w:rsid w:val="002B3284"/>
    <w:rsid w:val="002B3481"/>
    <w:rsid w:val="002B47DC"/>
    <w:rsid w:val="002B643F"/>
    <w:rsid w:val="002B741E"/>
    <w:rsid w:val="002C0135"/>
    <w:rsid w:val="002C1393"/>
    <w:rsid w:val="002C3667"/>
    <w:rsid w:val="002C3725"/>
    <w:rsid w:val="002C446F"/>
    <w:rsid w:val="002C4E74"/>
    <w:rsid w:val="002C729C"/>
    <w:rsid w:val="002C78D1"/>
    <w:rsid w:val="002D05EC"/>
    <w:rsid w:val="002D1FA2"/>
    <w:rsid w:val="002D2079"/>
    <w:rsid w:val="002D3666"/>
    <w:rsid w:val="002D496D"/>
    <w:rsid w:val="002D4F99"/>
    <w:rsid w:val="002D50C0"/>
    <w:rsid w:val="002D5688"/>
    <w:rsid w:val="002D5FBE"/>
    <w:rsid w:val="002D719E"/>
    <w:rsid w:val="002D7A28"/>
    <w:rsid w:val="002E002D"/>
    <w:rsid w:val="002E0312"/>
    <w:rsid w:val="002E0689"/>
    <w:rsid w:val="002E0B68"/>
    <w:rsid w:val="002E0DD1"/>
    <w:rsid w:val="002E0E16"/>
    <w:rsid w:val="002E32D4"/>
    <w:rsid w:val="002E41FB"/>
    <w:rsid w:val="002E4938"/>
    <w:rsid w:val="002E5C87"/>
    <w:rsid w:val="002E755B"/>
    <w:rsid w:val="002E7823"/>
    <w:rsid w:val="002E7A3E"/>
    <w:rsid w:val="002E7D55"/>
    <w:rsid w:val="002E7FD6"/>
    <w:rsid w:val="002F13FB"/>
    <w:rsid w:val="002F2E61"/>
    <w:rsid w:val="002F3859"/>
    <w:rsid w:val="002F3D9D"/>
    <w:rsid w:val="002F4350"/>
    <w:rsid w:val="00301CAA"/>
    <w:rsid w:val="0030259B"/>
    <w:rsid w:val="00302C4D"/>
    <w:rsid w:val="00302EE1"/>
    <w:rsid w:val="003034FC"/>
    <w:rsid w:val="00303AB6"/>
    <w:rsid w:val="003046F9"/>
    <w:rsid w:val="003054A5"/>
    <w:rsid w:val="00305A66"/>
    <w:rsid w:val="003066D2"/>
    <w:rsid w:val="0030692D"/>
    <w:rsid w:val="00307E69"/>
    <w:rsid w:val="003101C0"/>
    <w:rsid w:val="0031134D"/>
    <w:rsid w:val="00311C6C"/>
    <w:rsid w:val="003120A6"/>
    <w:rsid w:val="00312772"/>
    <w:rsid w:val="00317DAD"/>
    <w:rsid w:val="003210A4"/>
    <w:rsid w:val="003213F6"/>
    <w:rsid w:val="00322328"/>
    <w:rsid w:val="0032308E"/>
    <w:rsid w:val="00323884"/>
    <w:rsid w:val="003253F7"/>
    <w:rsid w:val="00326D48"/>
    <w:rsid w:val="00332001"/>
    <w:rsid w:val="00332200"/>
    <w:rsid w:val="003336D3"/>
    <w:rsid w:val="003343FA"/>
    <w:rsid w:val="00334445"/>
    <w:rsid w:val="00341995"/>
    <w:rsid w:val="0034257E"/>
    <w:rsid w:val="003441BD"/>
    <w:rsid w:val="003442F2"/>
    <w:rsid w:val="00345306"/>
    <w:rsid w:val="00345C4C"/>
    <w:rsid w:val="003462CA"/>
    <w:rsid w:val="003463C0"/>
    <w:rsid w:val="00346CF1"/>
    <w:rsid w:val="00346FB3"/>
    <w:rsid w:val="003473DB"/>
    <w:rsid w:val="003477CC"/>
    <w:rsid w:val="003479A3"/>
    <w:rsid w:val="00347DE9"/>
    <w:rsid w:val="00350405"/>
    <w:rsid w:val="003509C7"/>
    <w:rsid w:val="00350D40"/>
    <w:rsid w:val="0035179F"/>
    <w:rsid w:val="00352415"/>
    <w:rsid w:val="00352649"/>
    <w:rsid w:val="00352A59"/>
    <w:rsid w:val="00352CE9"/>
    <w:rsid w:val="00353C57"/>
    <w:rsid w:val="003542DF"/>
    <w:rsid w:val="00354A93"/>
    <w:rsid w:val="0035523D"/>
    <w:rsid w:val="00356FE1"/>
    <w:rsid w:val="00357B91"/>
    <w:rsid w:val="00357CF4"/>
    <w:rsid w:val="00361AD1"/>
    <w:rsid w:val="00362B77"/>
    <w:rsid w:val="00363862"/>
    <w:rsid w:val="00364581"/>
    <w:rsid w:val="00364839"/>
    <w:rsid w:val="00365424"/>
    <w:rsid w:val="0036582D"/>
    <w:rsid w:val="003658CC"/>
    <w:rsid w:val="003662B9"/>
    <w:rsid w:val="003678B3"/>
    <w:rsid w:val="00370633"/>
    <w:rsid w:val="003729B1"/>
    <w:rsid w:val="003733B0"/>
    <w:rsid w:val="00373C6B"/>
    <w:rsid w:val="00374B5B"/>
    <w:rsid w:val="003750BC"/>
    <w:rsid w:val="003806D7"/>
    <w:rsid w:val="00381244"/>
    <w:rsid w:val="00382189"/>
    <w:rsid w:val="003825CB"/>
    <w:rsid w:val="003855F4"/>
    <w:rsid w:val="00385E7B"/>
    <w:rsid w:val="00391D55"/>
    <w:rsid w:val="00392265"/>
    <w:rsid w:val="003930BE"/>
    <w:rsid w:val="0039423E"/>
    <w:rsid w:val="00396271"/>
    <w:rsid w:val="00396A0A"/>
    <w:rsid w:val="0039707B"/>
    <w:rsid w:val="00397FB3"/>
    <w:rsid w:val="003A2367"/>
    <w:rsid w:val="003A3813"/>
    <w:rsid w:val="003A7C86"/>
    <w:rsid w:val="003B0D9E"/>
    <w:rsid w:val="003B37FD"/>
    <w:rsid w:val="003B396A"/>
    <w:rsid w:val="003B3FA5"/>
    <w:rsid w:val="003B45CD"/>
    <w:rsid w:val="003B4C5A"/>
    <w:rsid w:val="003C19EE"/>
    <w:rsid w:val="003C267F"/>
    <w:rsid w:val="003C3203"/>
    <w:rsid w:val="003C3217"/>
    <w:rsid w:val="003C3B37"/>
    <w:rsid w:val="003C5045"/>
    <w:rsid w:val="003C671F"/>
    <w:rsid w:val="003C7E35"/>
    <w:rsid w:val="003D20AF"/>
    <w:rsid w:val="003D302F"/>
    <w:rsid w:val="003D437B"/>
    <w:rsid w:val="003D5AEA"/>
    <w:rsid w:val="003D68A5"/>
    <w:rsid w:val="003E06F4"/>
    <w:rsid w:val="003E12AE"/>
    <w:rsid w:val="003E13DB"/>
    <w:rsid w:val="003E190D"/>
    <w:rsid w:val="003E2B8F"/>
    <w:rsid w:val="003E4843"/>
    <w:rsid w:val="003E50EB"/>
    <w:rsid w:val="003E70C7"/>
    <w:rsid w:val="003E74FD"/>
    <w:rsid w:val="003F2539"/>
    <w:rsid w:val="003F2F86"/>
    <w:rsid w:val="003F3B77"/>
    <w:rsid w:val="003F7ABA"/>
    <w:rsid w:val="003F7D3D"/>
    <w:rsid w:val="004008E5"/>
    <w:rsid w:val="00401AAB"/>
    <w:rsid w:val="0040269B"/>
    <w:rsid w:val="00402F80"/>
    <w:rsid w:val="0040521C"/>
    <w:rsid w:val="00405ACC"/>
    <w:rsid w:val="004064FF"/>
    <w:rsid w:val="00411D0A"/>
    <w:rsid w:val="004121E8"/>
    <w:rsid w:val="00414EE2"/>
    <w:rsid w:val="00415E47"/>
    <w:rsid w:val="0041698B"/>
    <w:rsid w:val="00420324"/>
    <w:rsid w:val="00420964"/>
    <w:rsid w:val="00420967"/>
    <w:rsid w:val="00422DDD"/>
    <w:rsid w:val="00424F16"/>
    <w:rsid w:val="004261B6"/>
    <w:rsid w:val="004262A8"/>
    <w:rsid w:val="004276AC"/>
    <w:rsid w:val="00427ABE"/>
    <w:rsid w:val="00430D34"/>
    <w:rsid w:val="00431CAD"/>
    <w:rsid w:val="00432476"/>
    <w:rsid w:val="00432FBF"/>
    <w:rsid w:val="0043314F"/>
    <w:rsid w:val="00434C10"/>
    <w:rsid w:val="00435BDD"/>
    <w:rsid w:val="00435F2E"/>
    <w:rsid w:val="00436E12"/>
    <w:rsid w:val="004373CA"/>
    <w:rsid w:val="004408B0"/>
    <w:rsid w:val="00440CD3"/>
    <w:rsid w:val="004420A5"/>
    <w:rsid w:val="00443011"/>
    <w:rsid w:val="004435A9"/>
    <w:rsid w:val="00443700"/>
    <w:rsid w:val="00444E51"/>
    <w:rsid w:val="004450EF"/>
    <w:rsid w:val="00446090"/>
    <w:rsid w:val="0044736D"/>
    <w:rsid w:val="004474BB"/>
    <w:rsid w:val="00451165"/>
    <w:rsid w:val="0045162F"/>
    <w:rsid w:val="004524D2"/>
    <w:rsid w:val="004531E1"/>
    <w:rsid w:val="004542BE"/>
    <w:rsid w:val="004546F7"/>
    <w:rsid w:val="00454E96"/>
    <w:rsid w:val="00456534"/>
    <w:rsid w:val="0045695E"/>
    <w:rsid w:val="00456BC0"/>
    <w:rsid w:val="004572D9"/>
    <w:rsid w:val="00457688"/>
    <w:rsid w:val="00457C54"/>
    <w:rsid w:val="00460979"/>
    <w:rsid w:val="004610AD"/>
    <w:rsid w:val="004626ED"/>
    <w:rsid w:val="00462CEE"/>
    <w:rsid w:val="00462EE4"/>
    <w:rsid w:val="00463BDE"/>
    <w:rsid w:val="00463CDD"/>
    <w:rsid w:val="0046573D"/>
    <w:rsid w:val="00466116"/>
    <w:rsid w:val="0046622D"/>
    <w:rsid w:val="0046694A"/>
    <w:rsid w:val="00467590"/>
    <w:rsid w:val="004700F5"/>
    <w:rsid w:val="00470E14"/>
    <w:rsid w:val="00471571"/>
    <w:rsid w:val="00472725"/>
    <w:rsid w:val="00473B82"/>
    <w:rsid w:val="00473D11"/>
    <w:rsid w:val="00474BF3"/>
    <w:rsid w:val="00474D5F"/>
    <w:rsid w:val="004755ED"/>
    <w:rsid w:val="004765B5"/>
    <w:rsid w:val="00476A33"/>
    <w:rsid w:val="00476DC4"/>
    <w:rsid w:val="0047708E"/>
    <w:rsid w:val="004807DD"/>
    <w:rsid w:val="0048159F"/>
    <w:rsid w:val="00482094"/>
    <w:rsid w:val="00483674"/>
    <w:rsid w:val="00483816"/>
    <w:rsid w:val="00483A91"/>
    <w:rsid w:val="00483B3C"/>
    <w:rsid w:val="00484DFC"/>
    <w:rsid w:val="00485842"/>
    <w:rsid w:val="00485886"/>
    <w:rsid w:val="00485F74"/>
    <w:rsid w:val="004873F6"/>
    <w:rsid w:val="00487E00"/>
    <w:rsid w:val="00490664"/>
    <w:rsid w:val="00491248"/>
    <w:rsid w:val="004915F0"/>
    <w:rsid w:val="00491913"/>
    <w:rsid w:val="00491C59"/>
    <w:rsid w:val="0049425E"/>
    <w:rsid w:val="0049750E"/>
    <w:rsid w:val="0049775C"/>
    <w:rsid w:val="004A09B7"/>
    <w:rsid w:val="004A12F4"/>
    <w:rsid w:val="004A2155"/>
    <w:rsid w:val="004A25E2"/>
    <w:rsid w:val="004A3703"/>
    <w:rsid w:val="004A4057"/>
    <w:rsid w:val="004A459C"/>
    <w:rsid w:val="004A5BE1"/>
    <w:rsid w:val="004A63AD"/>
    <w:rsid w:val="004A7F83"/>
    <w:rsid w:val="004B1D47"/>
    <w:rsid w:val="004B2B1B"/>
    <w:rsid w:val="004B2DC0"/>
    <w:rsid w:val="004B60EC"/>
    <w:rsid w:val="004B63A4"/>
    <w:rsid w:val="004B63BF"/>
    <w:rsid w:val="004B6A5C"/>
    <w:rsid w:val="004B7576"/>
    <w:rsid w:val="004C0692"/>
    <w:rsid w:val="004C1C17"/>
    <w:rsid w:val="004C235D"/>
    <w:rsid w:val="004C2941"/>
    <w:rsid w:val="004C3619"/>
    <w:rsid w:val="004C6018"/>
    <w:rsid w:val="004C7048"/>
    <w:rsid w:val="004C73BD"/>
    <w:rsid w:val="004D2AF3"/>
    <w:rsid w:val="004D2D74"/>
    <w:rsid w:val="004D3C24"/>
    <w:rsid w:val="004D3EDA"/>
    <w:rsid w:val="004D430A"/>
    <w:rsid w:val="004D4CDB"/>
    <w:rsid w:val="004D51CF"/>
    <w:rsid w:val="004D5737"/>
    <w:rsid w:val="004D634A"/>
    <w:rsid w:val="004D7E2B"/>
    <w:rsid w:val="004E0A02"/>
    <w:rsid w:val="004E3E72"/>
    <w:rsid w:val="004E6181"/>
    <w:rsid w:val="004E74B3"/>
    <w:rsid w:val="004F1BE6"/>
    <w:rsid w:val="004F2695"/>
    <w:rsid w:val="004F2CF8"/>
    <w:rsid w:val="004F36C3"/>
    <w:rsid w:val="004F36E4"/>
    <w:rsid w:val="004F401B"/>
    <w:rsid w:val="004F4BCC"/>
    <w:rsid w:val="004F555D"/>
    <w:rsid w:val="004F5D61"/>
    <w:rsid w:val="005004F6"/>
    <w:rsid w:val="005007C7"/>
    <w:rsid w:val="005023A5"/>
    <w:rsid w:val="005025F0"/>
    <w:rsid w:val="00503E5C"/>
    <w:rsid w:val="0050474F"/>
    <w:rsid w:val="00506957"/>
    <w:rsid w:val="005073E2"/>
    <w:rsid w:val="00507EBE"/>
    <w:rsid w:val="0051020C"/>
    <w:rsid w:val="005108EF"/>
    <w:rsid w:val="00511D01"/>
    <w:rsid w:val="005129E9"/>
    <w:rsid w:val="005135A9"/>
    <w:rsid w:val="00513840"/>
    <w:rsid w:val="00514D23"/>
    <w:rsid w:val="00515775"/>
    <w:rsid w:val="005159D8"/>
    <w:rsid w:val="00515A94"/>
    <w:rsid w:val="0051620B"/>
    <w:rsid w:val="005204EB"/>
    <w:rsid w:val="00520D1D"/>
    <w:rsid w:val="0052102F"/>
    <w:rsid w:val="005211FE"/>
    <w:rsid w:val="00521E5C"/>
    <w:rsid w:val="00522C5F"/>
    <w:rsid w:val="00522E0C"/>
    <w:rsid w:val="00524AAB"/>
    <w:rsid w:val="00525B8F"/>
    <w:rsid w:val="00527C3A"/>
    <w:rsid w:val="00530936"/>
    <w:rsid w:val="005336AC"/>
    <w:rsid w:val="00534031"/>
    <w:rsid w:val="0053456B"/>
    <w:rsid w:val="0053524F"/>
    <w:rsid w:val="0053545A"/>
    <w:rsid w:val="0053595C"/>
    <w:rsid w:val="005370D6"/>
    <w:rsid w:val="00537C33"/>
    <w:rsid w:val="00537C87"/>
    <w:rsid w:val="00540A25"/>
    <w:rsid w:val="0054435F"/>
    <w:rsid w:val="005449D2"/>
    <w:rsid w:val="005455D8"/>
    <w:rsid w:val="00545731"/>
    <w:rsid w:val="00546011"/>
    <w:rsid w:val="00546622"/>
    <w:rsid w:val="005503D0"/>
    <w:rsid w:val="005509EA"/>
    <w:rsid w:val="00553397"/>
    <w:rsid w:val="00554DE8"/>
    <w:rsid w:val="00555A63"/>
    <w:rsid w:val="005563A5"/>
    <w:rsid w:val="00556573"/>
    <w:rsid w:val="00556A78"/>
    <w:rsid w:val="00560737"/>
    <w:rsid w:val="0056165B"/>
    <w:rsid w:val="00562CB9"/>
    <w:rsid w:val="00562DA5"/>
    <w:rsid w:val="00563ADF"/>
    <w:rsid w:val="00565093"/>
    <w:rsid w:val="005655A4"/>
    <w:rsid w:val="00565F67"/>
    <w:rsid w:val="00566698"/>
    <w:rsid w:val="00567168"/>
    <w:rsid w:val="00570168"/>
    <w:rsid w:val="005702C2"/>
    <w:rsid w:val="005703A0"/>
    <w:rsid w:val="005704FF"/>
    <w:rsid w:val="00570F8D"/>
    <w:rsid w:val="00571519"/>
    <w:rsid w:val="00572762"/>
    <w:rsid w:val="00572A59"/>
    <w:rsid w:val="00573115"/>
    <w:rsid w:val="00573EEC"/>
    <w:rsid w:val="00575D59"/>
    <w:rsid w:val="005774E4"/>
    <w:rsid w:val="00577922"/>
    <w:rsid w:val="00577BA3"/>
    <w:rsid w:val="00577CE1"/>
    <w:rsid w:val="00581153"/>
    <w:rsid w:val="005829BE"/>
    <w:rsid w:val="00582CA3"/>
    <w:rsid w:val="0058317C"/>
    <w:rsid w:val="0058583B"/>
    <w:rsid w:val="00590FA5"/>
    <w:rsid w:val="00592C2F"/>
    <w:rsid w:val="00592F2B"/>
    <w:rsid w:val="00593D88"/>
    <w:rsid w:val="0059460D"/>
    <w:rsid w:val="00595ED2"/>
    <w:rsid w:val="005964E4"/>
    <w:rsid w:val="005969AC"/>
    <w:rsid w:val="005A07B0"/>
    <w:rsid w:val="005A188D"/>
    <w:rsid w:val="005A1A8A"/>
    <w:rsid w:val="005A26FF"/>
    <w:rsid w:val="005A2E69"/>
    <w:rsid w:val="005A3792"/>
    <w:rsid w:val="005A4868"/>
    <w:rsid w:val="005A517E"/>
    <w:rsid w:val="005A667A"/>
    <w:rsid w:val="005A66BB"/>
    <w:rsid w:val="005A7286"/>
    <w:rsid w:val="005A7336"/>
    <w:rsid w:val="005A7AC4"/>
    <w:rsid w:val="005A7B62"/>
    <w:rsid w:val="005B07DC"/>
    <w:rsid w:val="005B11F2"/>
    <w:rsid w:val="005B1F9D"/>
    <w:rsid w:val="005B224D"/>
    <w:rsid w:val="005B3364"/>
    <w:rsid w:val="005B33C6"/>
    <w:rsid w:val="005B50FB"/>
    <w:rsid w:val="005B51C6"/>
    <w:rsid w:val="005B5402"/>
    <w:rsid w:val="005B5BC8"/>
    <w:rsid w:val="005B7FDE"/>
    <w:rsid w:val="005C172F"/>
    <w:rsid w:val="005C1779"/>
    <w:rsid w:val="005C1F84"/>
    <w:rsid w:val="005C3905"/>
    <w:rsid w:val="005C3D33"/>
    <w:rsid w:val="005C475B"/>
    <w:rsid w:val="005C5FE8"/>
    <w:rsid w:val="005C64C7"/>
    <w:rsid w:val="005C7AD2"/>
    <w:rsid w:val="005D24B6"/>
    <w:rsid w:val="005D3A07"/>
    <w:rsid w:val="005D40F8"/>
    <w:rsid w:val="005D44E6"/>
    <w:rsid w:val="005D464C"/>
    <w:rsid w:val="005D52D8"/>
    <w:rsid w:val="005D58E0"/>
    <w:rsid w:val="005D590A"/>
    <w:rsid w:val="005D65B7"/>
    <w:rsid w:val="005E03F2"/>
    <w:rsid w:val="005E0FC6"/>
    <w:rsid w:val="005E1730"/>
    <w:rsid w:val="005E19E4"/>
    <w:rsid w:val="005E20B4"/>
    <w:rsid w:val="005E36FF"/>
    <w:rsid w:val="005E3B21"/>
    <w:rsid w:val="005E3D3D"/>
    <w:rsid w:val="005E3E51"/>
    <w:rsid w:val="005E4D6C"/>
    <w:rsid w:val="005E76A0"/>
    <w:rsid w:val="005E7901"/>
    <w:rsid w:val="005F0EFA"/>
    <w:rsid w:val="005F10BD"/>
    <w:rsid w:val="005F3639"/>
    <w:rsid w:val="005F38C8"/>
    <w:rsid w:val="005F3A3C"/>
    <w:rsid w:val="005F4811"/>
    <w:rsid w:val="005F4D93"/>
    <w:rsid w:val="005F5568"/>
    <w:rsid w:val="005F6484"/>
    <w:rsid w:val="005F6856"/>
    <w:rsid w:val="005F77B2"/>
    <w:rsid w:val="005F7E51"/>
    <w:rsid w:val="00600068"/>
    <w:rsid w:val="0060027E"/>
    <w:rsid w:val="00600AF0"/>
    <w:rsid w:val="00603415"/>
    <w:rsid w:val="00604ECE"/>
    <w:rsid w:val="006060C6"/>
    <w:rsid w:val="0060662A"/>
    <w:rsid w:val="00606978"/>
    <w:rsid w:val="00607A78"/>
    <w:rsid w:val="0061007E"/>
    <w:rsid w:val="00610665"/>
    <w:rsid w:val="00611023"/>
    <w:rsid w:val="00611E83"/>
    <w:rsid w:val="00614B91"/>
    <w:rsid w:val="00620584"/>
    <w:rsid w:val="006206B8"/>
    <w:rsid w:val="00621590"/>
    <w:rsid w:val="00622CE6"/>
    <w:rsid w:val="00624B85"/>
    <w:rsid w:val="006254BD"/>
    <w:rsid w:val="006266BD"/>
    <w:rsid w:val="00626BF3"/>
    <w:rsid w:val="00627E48"/>
    <w:rsid w:val="00630858"/>
    <w:rsid w:val="00631151"/>
    <w:rsid w:val="00632188"/>
    <w:rsid w:val="0063308A"/>
    <w:rsid w:val="00633099"/>
    <w:rsid w:val="0063342A"/>
    <w:rsid w:val="006402B5"/>
    <w:rsid w:val="00640784"/>
    <w:rsid w:val="00640C49"/>
    <w:rsid w:val="00641F10"/>
    <w:rsid w:val="00642120"/>
    <w:rsid w:val="00642142"/>
    <w:rsid w:val="00642AB6"/>
    <w:rsid w:val="00642CA5"/>
    <w:rsid w:val="006452FD"/>
    <w:rsid w:val="006455BC"/>
    <w:rsid w:val="00646D8F"/>
    <w:rsid w:val="006500E0"/>
    <w:rsid w:val="0065127A"/>
    <w:rsid w:val="00651D5B"/>
    <w:rsid w:val="00652387"/>
    <w:rsid w:val="006535B6"/>
    <w:rsid w:val="0065365B"/>
    <w:rsid w:val="006546C7"/>
    <w:rsid w:val="00654E54"/>
    <w:rsid w:val="006557A8"/>
    <w:rsid w:val="00655951"/>
    <w:rsid w:val="00660851"/>
    <w:rsid w:val="00660D09"/>
    <w:rsid w:val="00662491"/>
    <w:rsid w:val="006631DA"/>
    <w:rsid w:val="0066437D"/>
    <w:rsid w:val="00667C23"/>
    <w:rsid w:val="0067052E"/>
    <w:rsid w:val="00670BEA"/>
    <w:rsid w:val="00670F5F"/>
    <w:rsid w:val="00672593"/>
    <w:rsid w:val="006737E1"/>
    <w:rsid w:val="00673B35"/>
    <w:rsid w:val="00673CBF"/>
    <w:rsid w:val="00674B0A"/>
    <w:rsid w:val="006773D4"/>
    <w:rsid w:val="00677C49"/>
    <w:rsid w:val="00677E71"/>
    <w:rsid w:val="006810E3"/>
    <w:rsid w:val="00682282"/>
    <w:rsid w:val="00682CBF"/>
    <w:rsid w:val="00682D78"/>
    <w:rsid w:val="00682EA5"/>
    <w:rsid w:val="00683503"/>
    <w:rsid w:val="00684E36"/>
    <w:rsid w:val="0068559C"/>
    <w:rsid w:val="0068576D"/>
    <w:rsid w:val="00685B3D"/>
    <w:rsid w:val="0068675F"/>
    <w:rsid w:val="00687AFB"/>
    <w:rsid w:val="00691AFD"/>
    <w:rsid w:val="006928ED"/>
    <w:rsid w:val="0069337A"/>
    <w:rsid w:val="00693E51"/>
    <w:rsid w:val="006A0606"/>
    <w:rsid w:val="006A0D35"/>
    <w:rsid w:val="006A120F"/>
    <w:rsid w:val="006A157E"/>
    <w:rsid w:val="006A1C46"/>
    <w:rsid w:val="006A2182"/>
    <w:rsid w:val="006A2C6F"/>
    <w:rsid w:val="006A320B"/>
    <w:rsid w:val="006A3215"/>
    <w:rsid w:val="006A34F1"/>
    <w:rsid w:val="006A4083"/>
    <w:rsid w:val="006A5CC7"/>
    <w:rsid w:val="006A5D7A"/>
    <w:rsid w:val="006A6B5B"/>
    <w:rsid w:val="006B002E"/>
    <w:rsid w:val="006B20FB"/>
    <w:rsid w:val="006B22B4"/>
    <w:rsid w:val="006B2E9C"/>
    <w:rsid w:val="006B4979"/>
    <w:rsid w:val="006B7AD1"/>
    <w:rsid w:val="006C0227"/>
    <w:rsid w:val="006C0E76"/>
    <w:rsid w:val="006C1266"/>
    <w:rsid w:val="006C20E0"/>
    <w:rsid w:val="006C27AB"/>
    <w:rsid w:val="006C37BC"/>
    <w:rsid w:val="006C48A4"/>
    <w:rsid w:val="006C50A4"/>
    <w:rsid w:val="006C613D"/>
    <w:rsid w:val="006C6FF9"/>
    <w:rsid w:val="006C723E"/>
    <w:rsid w:val="006C752F"/>
    <w:rsid w:val="006C7560"/>
    <w:rsid w:val="006C7C3F"/>
    <w:rsid w:val="006D02FF"/>
    <w:rsid w:val="006D050E"/>
    <w:rsid w:val="006D0D6E"/>
    <w:rsid w:val="006D0EEA"/>
    <w:rsid w:val="006D2A9D"/>
    <w:rsid w:val="006D4425"/>
    <w:rsid w:val="006D449F"/>
    <w:rsid w:val="006D4B12"/>
    <w:rsid w:val="006D59A3"/>
    <w:rsid w:val="006D6552"/>
    <w:rsid w:val="006D6FE7"/>
    <w:rsid w:val="006E07CF"/>
    <w:rsid w:val="006E0E26"/>
    <w:rsid w:val="006E0E8E"/>
    <w:rsid w:val="006E197D"/>
    <w:rsid w:val="006E2045"/>
    <w:rsid w:val="006E3564"/>
    <w:rsid w:val="006E3A43"/>
    <w:rsid w:val="006E4460"/>
    <w:rsid w:val="006E475C"/>
    <w:rsid w:val="006E50C2"/>
    <w:rsid w:val="006E6FD1"/>
    <w:rsid w:val="006F1227"/>
    <w:rsid w:val="006F13F0"/>
    <w:rsid w:val="006F1C9F"/>
    <w:rsid w:val="006F28DA"/>
    <w:rsid w:val="006F38AF"/>
    <w:rsid w:val="006F4B00"/>
    <w:rsid w:val="006F5464"/>
    <w:rsid w:val="006F58CB"/>
    <w:rsid w:val="006F5D7F"/>
    <w:rsid w:val="006F6C48"/>
    <w:rsid w:val="006F7708"/>
    <w:rsid w:val="006F7E41"/>
    <w:rsid w:val="006F7F46"/>
    <w:rsid w:val="00700206"/>
    <w:rsid w:val="00700D58"/>
    <w:rsid w:val="00702DA1"/>
    <w:rsid w:val="0070310B"/>
    <w:rsid w:val="00704969"/>
    <w:rsid w:val="0070515F"/>
    <w:rsid w:val="00705C5A"/>
    <w:rsid w:val="00711275"/>
    <w:rsid w:val="00711334"/>
    <w:rsid w:val="00711BCC"/>
    <w:rsid w:val="007122E0"/>
    <w:rsid w:val="007125C8"/>
    <w:rsid w:val="00713B87"/>
    <w:rsid w:val="0071462F"/>
    <w:rsid w:val="00714A86"/>
    <w:rsid w:val="0071561E"/>
    <w:rsid w:val="007163F9"/>
    <w:rsid w:val="007216A7"/>
    <w:rsid w:val="00722CE1"/>
    <w:rsid w:val="0072354D"/>
    <w:rsid w:val="00726DA1"/>
    <w:rsid w:val="00727DFD"/>
    <w:rsid w:val="007302CA"/>
    <w:rsid w:val="00731D20"/>
    <w:rsid w:val="00731DC5"/>
    <w:rsid w:val="007323FF"/>
    <w:rsid w:val="00737A52"/>
    <w:rsid w:val="00737E7F"/>
    <w:rsid w:val="007413AB"/>
    <w:rsid w:val="0074177A"/>
    <w:rsid w:val="007436F1"/>
    <w:rsid w:val="00743EE7"/>
    <w:rsid w:val="00747C6E"/>
    <w:rsid w:val="00750CB7"/>
    <w:rsid w:val="0075171A"/>
    <w:rsid w:val="00752AA2"/>
    <w:rsid w:val="00753EF3"/>
    <w:rsid w:val="00754F45"/>
    <w:rsid w:val="00755C02"/>
    <w:rsid w:val="00755C59"/>
    <w:rsid w:val="00756C62"/>
    <w:rsid w:val="00757327"/>
    <w:rsid w:val="00757533"/>
    <w:rsid w:val="00757E3F"/>
    <w:rsid w:val="0076052C"/>
    <w:rsid w:val="00762725"/>
    <w:rsid w:val="00765AC8"/>
    <w:rsid w:val="00765EB1"/>
    <w:rsid w:val="00770AD4"/>
    <w:rsid w:val="00771126"/>
    <w:rsid w:val="007724CA"/>
    <w:rsid w:val="00772B55"/>
    <w:rsid w:val="0077344D"/>
    <w:rsid w:val="0077351B"/>
    <w:rsid w:val="00775AD8"/>
    <w:rsid w:val="0077714F"/>
    <w:rsid w:val="00777507"/>
    <w:rsid w:val="0078022E"/>
    <w:rsid w:val="007815DB"/>
    <w:rsid w:val="00785FC4"/>
    <w:rsid w:val="00786AB5"/>
    <w:rsid w:val="0078772E"/>
    <w:rsid w:val="00787812"/>
    <w:rsid w:val="00787A4E"/>
    <w:rsid w:val="00792EB6"/>
    <w:rsid w:val="007932AC"/>
    <w:rsid w:val="00793712"/>
    <w:rsid w:val="00793B1F"/>
    <w:rsid w:val="00793D32"/>
    <w:rsid w:val="00794C87"/>
    <w:rsid w:val="00794E9A"/>
    <w:rsid w:val="007951C3"/>
    <w:rsid w:val="00795D78"/>
    <w:rsid w:val="0079610A"/>
    <w:rsid w:val="007A0117"/>
    <w:rsid w:val="007A2D84"/>
    <w:rsid w:val="007A3F8D"/>
    <w:rsid w:val="007A48A4"/>
    <w:rsid w:val="007A4ED3"/>
    <w:rsid w:val="007A5DE2"/>
    <w:rsid w:val="007A60B9"/>
    <w:rsid w:val="007A6CD6"/>
    <w:rsid w:val="007A77DA"/>
    <w:rsid w:val="007B0389"/>
    <w:rsid w:val="007B130F"/>
    <w:rsid w:val="007B1DE7"/>
    <w:rsid w:val="007B204B"/>
    <w:rsid w:val="007B3C57"/>
    <w:rsid w:val="007B4FC6"/>
    <w:rsid w:val="007B5C12"/>
    <w:rsid w:val="007B7B9C"/>
    <w:rsid w:val="007C01EE"/>
    <w:rsid w:val="007C115C"/>
    <w:rsid w:val="007C18DF"/>
    <w:rsid w:val="007C4B24"/>
    <w:rsid w:val="007D0301"/>
    <w:rsid w:val="007D22D6"/>
    <w:rsid w:val="007D36A7"/>
    <w:rsid w:val="007D40F9"/>
    <w:rsid w:val="007D537F"/>
    <w:rsid w:val="007D5F6B"/>
    <w:rsid w:val="007D6461"/>
    <w:rsid w:val="007D655F"/>
    <w:rsid w:val="007E05FA"/>
    <w:rsid w:val="007E1B3C"/>
    <w:rsid w:val="007E3277"/>
    <w:rsid w:val="007E349C"/>
    <w:rsid w:val="007E4DC9"/>
    <w:rsid w:val="007E6CFE"/>
    <w:rsid w:val="007E73C9"/>
    <w:rsid w:val="007F0009"/>
    <w:rsid w:val="007F0F04"/>
    <w:rsid w:val="007F11F9"/>
    <w:rsid w:val="007F1CCC"/>
    <w:rsid w:val="007F2BA1"/>
    <w:rsid w:val="007F39A6"/>
    <w:rsid w:val="007F3EBB"/>
    <w:rsid w:val="007F456C"/>
    <w:rsid w:val="007F474C"/>
    <w:rsid w:val="007F5237"/>
    <w:rsid w:val="007F5545"/>
    <w:rsid w:val="007F5948"/>
    <w:rsid w:val="007F5D9C"/>
    <w:rsid w:val="007F601A"/>
    <w:rsid w:val="007F6182"/>
    <w:rsid w:val="008008D1"/>
    <w:rsid w:val="00801028"/>
    <w:rsid w:val="008012D8"/>
    <w:rsid w:val="00803437"/>
    <w:rsid w:val="00806B52"/>
    <w:rsid w:val="00806C00"/>
    <w:rsid w:val="00806D39"/>
    <w:rsid w:val="00810A5A"/>
    <w:rsid w:val="0081226B"/>
    <w:rsid w:val="008123B3"/>
    <w:rsid w:val="00812A8D"/>
    <w:rsid w:val="0081335C"/>
    <w:rsid w:val="00813D61"/>
    <w:rsid w:val="00814272"/>
    <w:rsid w:val="0081577B"/>
    <w:rsid w:val="00820042"/>
    <w:rsid w:val="008201EB"/>
    <w:rsid w:val="0082212A"/>
    <w:rsid w:val="00822A54"/>
    <w:rsid w:val="008240D2"/>
    <w:rsid w:val="008253FC"/>
    <w:rsid w:val="00825C90"/>
    <w:rsid w:val="008267B8"/>
    <w:rsid w:val="00827613"/>
    <w:rsid w:val="00830318"/>
    <w:rsid w:val="0083053F"/>
    <w:rsid w:val="00832B6B"/>
    <w:rsid w:val="00833566"/>
    <w:rsid w:val="0083594D"/>
    <w:rsid w:val="00836C1E"/>
    <w:rsid w:val="008372C2"/>
    <w:rsid w:val="0084027B"/>
    <w:rsid w:val="00840A72"/>
    <w:rsid w:val="00840FC8"/>
    <w:rsid w:val="00841997"/>
    <w:rsid w:val="0084229A"/>
    <w:rsid w:val="00843AA8"/>
    <w:rsid w:val="00843C45"/>
    <w:rsid w:val="008452A9"/>
    <w:rsid w:val="0084590B"/>
    <w:rsid w:val="008467E4"/>
    <w:rsid w:val="00846A68"/>
    <w:rsid w:val="0084769F"/>
    <w:rsid w:val="00847BAF"/>
    <w:rsid w:val="00850F4A"/>
    <w:rsid w:val="00852E49"/>
    <w:rsid w:val="00853A4C"/>
    <w:rsid w:val="00854071"/>
    <w:rsid w:val="00855E66"/>
    <w:rsid w:val="00860438"/>
    <w:rsid w:val="008607CC"/>
    <w:rsid w:val="00861AD7"/>
    <w:rsid w:val="00861AF2"/>
    <w:rsid w:val="00863305"/>
    <w:rsid w:val="0086336C"/>
    <w:rsid w:val="00863741"/>
    <w:rsid w:val="0086394C"/>
    <w:rsid w:val="00864B5A"/>
    <w:rsid w:val="00864C52"/>
    <w:rsid w:val="008650DE"/>
    <w:rsid w:val="008658C6"/>
    <w:rsid w:val="00865DCF"/>
    <w:rsid w:val="008672BA"/>
    <w:rsid w:val="00867920"/>
    <w:rsid w:val="008702EB"/>
    <w:rsid w:val="008708A5"/>
    <w:rsid w:val="008723F6"/>
    <w:rsid w:val="008724CC"/>
    <w:rsid w:val="00872543"/>
    <w:rsid w:val="008737E4"/>
    <w:rsid w:val="00873E55"/>
    <w:rsid w:val="00876563"/>
    <w:rsid w:val="008772E0"/>
    <w:rsid w:val="00877612"/>
    <w:rsid w:val="008779FD"/>
    <w:rsid w:val="008800E3"/>
    <w:rsid w:val="008814B4"/>
    <w:rsid w:val="00881801"/>
    <w:rsid w:val="008836A5"/>
    <w:rsid w:val="00883D51"/>
    <w:rsid w:val="00883FAA"/>
    <w:rsid w:val="00884201"/>
    <w:rsid w:val="00886E9F"/>
    <w:rsid w:val="00886FD1"/>
    <w:rsid w:val="008872D2"/>
    <w:rsid w:val="00887B27"/>
    <w:rsid w:val="008905B3"/>
    <w:rsid w:val="0089285C"/>
    <w:rsid w:val="00892E23"/>
    <w:rsid w:val="0089317D"/>
    <w:rsid w:val="00893AD7"/>
    <w:rsid w:val="00895191"/>
    <w:rsid w:val="008956E8"/>
    <w:rsid w:val="00895E73"/>
    <w:rsid w:val="00896137"/>
    <w:rsid w:val="00896253"/>
    <w:rsid w:val="008966E2"/>
    <w:rsid w:val="00896C20"/>
    <w:rsid w:val="00897F6C"/>
    <w:rsid w:val="008A0D2C"/>
    <w:rsid w:val="008A1268"/>
    <w:rsid w:val="008A1450"/>
    <w:rsid w:val="008A1872"/>
    <w:rsid w:val="008A1AFF"/>
    <w:rsid w:val="008A3782"/>
    <w:rsid w:val="008A4A29"/>
    <w:rsid w:val="008A5061"/>
    <w:rsid w:val="008A50EF"/>
    <w:rsid w:val="008A584B"/>
    <w:rsid w:val="008A5E5C"/>
    <w:rsid w:val="008A6BD1"/>
    <w:rsid w:val="008B03B8"/>
    <w:rsid w:val="008B1153"/>
    <w:rsid w:val="008B12FA"/>
    <w:rsid w:val="008B1599"/>
    <w:rsid w:val="008B1F26"/>
    <w:rsid w:val="008B30A9"/>
    <w:rsid w:val="008B4924"/>
    <w:rsid w:val="008B6733"/>
    <w:rsid w:val="008B7768"/>
    <w:rsid w:val="008B7B00"/>
    <w:rsid w:val="008B7D7F"/>
    <w:rsid w:val="008B7E10"/>
    <w:rsid w:val="008B7F0A"/>
    <w:rsid w:val="008C0F82"/>
    <w:rsid w:val="008C2E5F"/>
    <w:rsid w:val="008C3759"/>
    <w:rsid w:val="008C4DD7"/>
    <w:rsid w:val="008C6CC3"/>
    <w:rsid w:val="008C77B3"/>
    <w:rsid w:val="008C79A6"/>
    <w:rsid w:val="008C7A5B"/>
    <w:rsid w:val="008D17CB"/>
    <w:rsid w:val="008D240A"/>
    <w:rsid w:val="008D2693"/>
    <w:rsid w:val="008D5C55"/>
    <w:rsid w:val="008D6197"/>
    <w:rsid w:val="008D6B4B"/>
    <w:rsid w:val="008D782D"/>
    <w:rsid w:val="008E0433"/>
    <w:rsid w:val="008E0B9D"/>
    <w:rsid w:val="008E2D82"/>
    <w:rsid w:val="008E5E87"/>
    <w:rsid w:val="008E747D"/>
    <w:rsid w:val="008E7590"/>
    <w:rsid w:val="008E7E96"/>
    <w:rsid w:val="008F09A7"/>
    <w:rsid w:val="008F260C"/>
    <w:rsid w:val="008F2981"/>
    <w:rsid w:val="008F2CE3"/>
    <w:rsid w:val="008F2FD3"/>
    <w:rsid w:val="008F3BE1"/>
    <w:rsid w:val="008F3F27"/>
    <w:rsid w:val="008F4860"/>
    <w:rsid w:val="008F67ED"/>
    <w:rsid w:val="008F6F48"/>
    <w:rsid w:val="00902431"/>
    <w:rsid w:val="0090338D"/>
    <w:rsid w:val="00903BDB"/>
    <w:rsid w:val="00905158"/>
    <w:rsid w:val="00907502"/>
    <w:rsid w:val="00907BC1"/>
    <w:rsid w:val="00907CBE"/>
    <w:rsid w:val="00910456"/>
    <w:rsid w:val="00910592"/>
    <w:rsid w:val="00910B2E"/>
    <w:rsid w:val="0091219F"/>
    <w:rsid w:val="00913A56"/>
    <w:rsid w:val="00914815"/>
    <w:rsid w:val="009160C4"/>
    <w:rsid w:val="009210ED"/>
    <w:rsid w:val="009243DD"/>
    <w:rsid w:val="00925983"/>
    <w:rsid w:val="0092781D"/>
    <w:rsid w:val="009304C2"/>
    <w:rsid w:val="009316B8"/>
    <w:rsid w:val="00931D69"/>
    <w:rsid w:val="009320B5"/>
    <w:rsid w:val="009331B7"/>
    <w:rsid w:val="00934105"/>
    <w:rsid w:val="0093456A"/>
    <w:rsid w:val="00934FC1"/>
    <w:rsid w:val="009367ED"/>
    <w:rsid w:val="0093749D"/>
    <w:rsid w:val="009411D6"/>
    <w:rsid w:val="009432FE"/>
    <w:rsid w:val="009433AC"/>
    <w:rsid w:val="00943E1A"/>
    <w:rsid w:val="00945E6A"/>
    <w:rsid w:val="00947C6F"/>
    <w:rsid w:val="009509CC"/>
    <w:rsid w:val="00952A0E"/>
    <w:rsid w:val="00952AD9"/>
    <w:rsid w:val="00953847"/>
    <w:rsid w:val="00953AE0"/>
    <w:rsid w:val="00956533"/>
    <w:rsid w:val="00956F9A"/>
    <w:rsid w:val="00957341"/>
    <w:rsid w:val="00957610"/>
    <w:rsid w:val="009577AF"/>
    <w:rsid w:val="00961530"/>
    <w:rsid w:val="0096250D"/>
    <w:rsid w:val="0096266D"/>
    <w:rsid w:val="00963BF1"/>
    <w:rsid w:val="00964AB5"/>
    <w:rsid w:val="009657F6"/>
    <w:rsid w:val="00966033"/>
    <w:rsid w:val="00966932"/>
    <w:rsid w:val="00967BF3"/>
    <w:rsid w:val="009704B5"/>
    <w:rsid w:val="009710BA"/>
    <w:rsid w:val="00972249"/>
    <w:rsid w:val="009733E9"/>
    <w:rsid w:val="00973C25"/>
    <w:rsid w:val="00976D60"/>
    <w:rsid w:val="009771F3"/>
    <w:rsid w:val="009809BC"/>
    <w:rsid w:val="00981571"/>
    <w:rsid w:val="009822A3"/>
    <w:rsid w:val="00983ACA"/>
    <w:rsid w:val="009848C6"/>
    <w:rsid w:val="009849EB"/>
    <w:rsid w:val="00984CBA"/>
    <w:rsid w:val="00985695"/>
    <w:rsid w:val="00985C84"/>
    <w:rsid w:val="00986E65"/>
    <w:rsid w:val="009906E4"/>
    <w:rsid w:val="0099075B"/>
    <w:rsid w:val="009907EC"/>
    <w:rsid w:val="00990B03"/>
    <w:rsid w:val="0099422B"/>
    <w:rsid w:val="009943E6"/>
    <w:rsid w:val="009961FC"/>
    <w:rsid w:val="009A0BEB"/>
    <w:rsid w:val="009A108D"/>
    <w:rsid w:val="009A1D29"/>
    <w:rsid w:val="009A3693"/>
    <w:rsid w:val="009A4129"/>
    <w:rsid w:val="009A645E"/>
    <w:rsid w:val="009A72CF"/>
    <w:rsid w:val="009A7369"/>
    <w:rsid w:val="009A7540"/>
    <w:rsid w:val="009B1883"/>
    <w:rsid w:val="009B1A40"/>
    <w:rsid w:val="009B1B22"/>
    <w:rsid w:val="009B284C"/>
    <w:rsid w:val="009B3654"/>
    <w:rsid w:val="009B439C"/>
    <w:rsid w:val="009B6D2C"/>
    <w:rsid w:val="009B715B"/>
    <w:rsid w:val="009B7E72"/>
    <w:rsid w:val="009C2E35"/>
    <w:rsid w:val="009C30C9"/>
    <w:rsid w:val="009C41FB"/>
    <w:rsid w:val="009C4347"/>
    <w:rsid w:val="009C550A"/>
    <w:rsid w:val="009C5674"/>
    <w:rsid w:val="009C5BAB"/>
    <w:rsid w:val="009C5D56"/>
    <w:rsid w:val="009C6058"/>
    <w:rsid w:val="009C751A"/>
    <w:rsid w:val="009D0930"/>
    <w:rsid w:val="009D31C5"/>
    <w:rsid w:val="009D3824"/>
    <w:rsid w:val="009D73CA"/>
    <w:rsid w:val="009E0288"/>
    <w:rsid w:val="009E0682"/>
    <w:rsid w:val="009E1282"/>
    <w:rsid w:val="009E13EA"/>
    <w:rsid w:val="009E1ECD"/>
    <w:rsid w:val="009E1F89"/>
    <w:rsid w:val="009E2614"/>
    <w:rsid w:val="009E5945"/>
    <w:rsid w:val="009E62A1"/>
    <w:rsid w:val="009E6565"/>
    <w:rsid w:val="009E6DA9"/>
    <w:rsid w:val="009E7957"/>
    <w:rsid w:val="009F0255"/>
    <w:rsid w:val="009F13E6"/>
    <w:rsid w:val="009F13F5"/>
    <w:rsid w:val="009F1A37"/>
    <w:rsid w:val="009F1FBC"/>
    <w:rsid w:val="009F2174"/>
    <w:rsid w:val="009F3720"/>
    <w:rsid w:val="009F476C"/>
    <w:rsid w:val="009F4A8C"/>
    <w:rsid w:val="009F6419"/>
    <w:rsid w:val="009F7813"/>
    <w:rsid w:val="00A00D34"/>
    <w:rsid w:val="00A01444"/>
    <w:rsid w:val="00A01689"/>
    <w:rsid w:val="00A03172"/>
    <w:rsid w:val="00A04085"/>
    <w:rsid w:val="00A040D8"/>
    <w:rsid w:val="00A040E9"/>
    <w:rsid w:val="00A043AD"/>
    <w:rsid w:val="00A0475C"/>
    <w:rsid w:val="00A06678"/>
    <w:rsid w:val="00A06ABE"/>
    <w:rsid w:val="00A06C9A"/>
    <w:rsid w:val="00A07683"/>
    <w:rsid w:val="00A10048"/>
    <w:rsid w:val="00A1260F"/>
    <w:rsid w:val="00A12A19"/>
    <w:rsid w:val="00A138C9"/>
    <w:rsid w:val="00A140F8"/>
    <w:rsid w:val="00A15647"/>
    <w:rsid w:val="00A1773D"/>
    <w:rsid w:val="00A20386"/>
    <w:rsid w:val="00A210B5"/>
    <w:rsid w:val="00A22220"/>
    <w:rsid w:val="00A222FB"/>
    <w:rsid w:val="00A22BFF"/>
    <w:rsid w:val="00A234E6"/>
    <w:rsid w:val="00A2383C"/>
    <w:rsid w:val="00A239A2"/>
    <w:rsid w:val="00A251C3"/>
    <w:rsid w:val="00A253D3"/>
    <w:rsid w:val="00A258D8"/>
    <w:rsid w:val="00A25C29"/>
    <w:rsid w:val="00A26114"/>
    <w:rsid w:val="00A26EF9"/>
    <w:rsid w:val="00A27A5A"/>
    <w:rsid w:val="00A27FE7"/>
    <w:rsid w:val="00A303E8"/>
    <w:rsid w:val="00A30A87"/>
    <w:rsid w:val="00A31749"/>
    <w:rsid w:val="00A32023"/>
    <w:rsid w:val="00A3210F"/>
    <w:rsid w:val="00A32713"/>
    <w:rsid w:val="00A3310C"/>
    <w:rsid w:val="00A33746"/>
    <w:rsid w:val="00A3465A"/>
    <w:rsid w:val="00A35452"/>
    <w:rsid w:val="00A35BEE"/>
    <w:rsid w:val="00A361CF"/>
    <w:rsid w:val="00A36C73"/>
    <w:rsid w:val="00A40698"/>
    <w:rsid w:val="00A40E3E"/>
    <w:rsid w:val="00A4172D"/>
    <w:rsid w:val="00A42830"/>
    <w:rsid w:val="00A43DE9"/>
    <w:rsid w:val="00A44B04"/>
    <w:rsid w:val="00A453B5"/>
    <w:rsid w:val="00A47932"/>
    <w:rsid w:val="00A51C6D"/>
    <w:rsid w:val="00A525E7"/>
    <w:rsid w:val="00A532B1"/>
    <w:rsid w:val="00A53E11"/>
    <w:rsid w:val="00A53F2D"/>
    <w:rsid w:val="00A56092"/>
    <w:rsid w:val="00A56435"/>
    <w:rsid w:val="00A57BF9"/>
    <w:rsid w:val="00A57D92"/>
    <w:rsid w:val="00A62CA3"/>
    <w:rsid w:val="00A6433D"/>
    <w:rsid w:val="00A65C45"/>
    <w:rsid w:val="00A66312"/>
    <w:rsid w:val="00A667E2"/>
    <w:rsid w:val="00A70ABA"/>
    <w:rsid w:val="00A71FA4"/>
    <w:rsid w:val="00A730DA"/>
    <w:rsid w:val="00A73E2C"/>
    <w:rsid w:val="00A73EE8"/>
    <w:rsid w:val="00A7507E"/>
    <w:rsid w:val="00A754E5"/>
    <w:rsid w:val="00A80033"/>
    <w:rsid w:val="00A8032B"/>
    <w:rsid w:val="00A80508"/>
    <w:rsid w:val="00A8353A"/>
    <w:rsid w:val="00A8393D"/>
    <w:rsid w:val="00A846F6"/>
    <w:rsid w:val="00A90C05"/>
    <w:rsid w:val="00A911EC"/>
    <w:rsid w:val="00A91E3F"/>
    <w:rsid w:val="00A9244B"/>
    <w:rsid w:val="00A92F8E"/>
    <w:rsid w:val="00A93906"/>
    <w:rsid w:val="00A956D9"/>
    <w:rsid w:val="00A9655C"/>
    <w:rsid w:val="00AA0D01"/>
    <w:rsid w:val="00AA2591"/>
    <w:rsid w:val="00AA2A86"/>
    <w:rsid w:val="00AA321E"/>
    <w:rsid w:val="00AA47E1"/>
    <w:rsid w:val="00AA4E87"/>
    <w:rsid w:val="00AB11E3"/>
    <w:rsid w:val="00AB15E0"/>
    <w:rsid w:val="00AB1806"/>
    <w:rsid w:val="00AB267B"/>
    <w:rsid w:val="00AB290D"/>
    <w:rsid w:val="00AB3C5B"/>
    <w:rsid w:val="00AB42C8"/>
    <w:rsid w:val="00AB574D"/>
    <w:rsid w:val="00AB67DF"/>
    <w:rsid w:val="00AB7571"/>
    <w:rsid w:val="00AB763B"/>
    <w:rsid w:val="00AC0705"/>
    <w:rsid w:val="00AC170C"/>
    <w:rsid w:val="00AC2068"/>
    <w:rsid w:val="00AC252B"/>
    <w:rsid w:val="00AC3B87"/>
    <w:rsid w:val="00AC4EF4"/>
    <w:rsid w:val="00AC55E6"/>
    <w:rsid w:val="00AC5D1D"/>
    <w:rsid w:val="00AC7AB7"/>
    <w:rsid w:val="00AC7CD8"/>
    <w:rsid w:val="00AC7DDB"/>
    <w:rsid w:val="00AC7E6C"/>
    <w:rsid w:val="00AD1021"/>
    <w:rsid w:val="00AD18A8"/>
    <w:rsid w:val="00AD27B3"/>
    <w:rsid w:val="00AD29DE"/>
    <w:rsid w:val="00AD2BD5"/>
    <w:rsid w:val="00AD38F9"/>
    <w:rsid w:val="00AD4B8A"/>
    <w:rsid w:val="00AD642A"/>
    <w:rsid w:val="00AD6D10"/>
    <w:rsid w:val="00AE0124"/>
    <w:rsid w:val="00AE03E3"/>
    <w:rsid w:val="00AE0702"/>
    <w:rsid w:val="00AE2673"/>
    <w:rsid w:val="00AE2DF9"/>
    <w:rsid w:val="00AE3822"/>
    <w:rsid w:val="00AE3E26"/>
    <w:rsid w:val="00AF009F"/>
    <w:rsid w:val="00AF08D6"/>
    <w:rsid w:val="00AF1291"/>
    <w:rsid w:val="00AF1E9B"/>
    <w:rsid w:val="00AF212A"/>
    <w:rsid w:val="00AF2131"/>
    <w:rsid w:val="00AF51B2"/>
    <w:rsid w:val="00B01B57"/>
    <w:rsid w:val="00B01D1B"/>
    <w:rsid w:val="00B029EF"/>
    <w:rsid w:val="00B02E32"/>
    <w:rsid w:val="00B044EC"/>
    <w:rsid w:val="00B047AF"/>
    <w:rsid w:val="00B052C2"/>
    <w:rsid w:val="00B05760"/>
    <w:rsid w:val="00B05D8A"/>
    <w:rsid w:val="00B0699F"/>
    <w:rsid w:val="00B10139"/>
    <w:rsid w:val="00B108FF"/>
    <w:rsid w:val="00B1111E"/>
    <w:rsid w:val="00B11329"/>
    <w:rsid w:val="00B1307C"/>
    <w:rsid w:val="00B14FC3"/>
    <w:rsid w:val="00B15A75"/>
    <w:rsid w:val="00B16259"/>
    <w:rsid w:val="00B174BE"/>
    <w:rsid w:val="00B208EB"/>
    <w:rsid w:val="00B21729"/>
    <w:rsid w:val="00B22B53"/>
    <w:rsid w:val="00B23507"/>
    <w:rsid w:val="00B24065"/>
    <w:rsid w:val="00B248E4"/>
    <w:rsid w:val="00B24B8F"/>
    <w:rsid w:val="00B25442"/>
    <w:rsid w:val="00B261AF"/>
    <w:rsid w:val="00B26D9F"/>
    <w:rsid w:val="00B26E8D"/>
    <w:rsid w:val="00B30157"/>
    <w:rsid w:val="00B3049B"/>
    <w:rsid w:val="00B309C5"/>
    <w:rsid w:val="00B314A5"/>
    <w:rsid w:val="00B34D8C"/>
    <w:rsid w:val="00B3526D"/>
    <w:rsid w:val="00B408DD"/>
    <w:rsid w:val="00B421D0"/>
    <w:rsid w:val="00B42B35"/>
    <w:rsid w:val="00B45501"/>
    <w:rsid w:val="00B459F9"/>
    <w:rsid w:val="00B45F5E"/>
    <w:rsid w:val="00B46AA5"/>
    <w:rsid w:val="00B47A15"/>
    <w:rsid w:val="00B50C63"/>
    <w:rsid w:val="00B513DD"/>
    <w:rsid w:val="00B522A4"/>
    <w:rsid w:val="00B529F7"/>
    <w:rsid w:val="00B52C30"/>
    <w:rsid w:val="00B53B8E"/>
    <w:rsid w:val="00B53E0C"/>
    <w:rsid w:val="00B559F3"/>
    <w:rsid w:val="00B55E48"/>
    <w:rsid w:val="00B56FFF"/>
    <w:rsid w:val="00B57950"/>
    <w:rsid w:val="00B60920"/>
    <w:rsid w:val="00B60D2B"/>
    <w:rsid w:val="00B612E0"/>
    <w:rsid w:val="00B61807"/>
    <w:rsid w:val="00B62645"/>
    <w:rsid w:val="00B6385F"/>
    <w:rsid w:val="00B6414C"/>
    <w:rsid w:val="00B643CB"/>
    <w:rsid w:val="00B64413"/>
    <w:rsid w:val="00B64628"/>
    <w:rsid w:val="00B648E6"/>
    <w:rsid w:val="00B651FC"/>
    <w:rsid w:val="00B6631E"/>
    <w:rsid w:val="00B711A5"/>
    <w:rsid w:val="00B71A87"/>
    <w:rsid w:val="00B72961"/>
    <w:rsid w:val="00B734B2"/>
    <w:rsid w:val="00B74459"/>
    <w:rsid w:val="00B74591"/>
    <w:rsid w:val="00B74826"/>
    <w:rsid w:val="00B770A3"/>
    <w:rsid w:val="00B7722D"/>
    <w:rsid w:val="00B821C4"/>
    <w:rsid w:val="00B83801"/>
    <w:rsid w:val="00B83CBB"/>
    <w:rsid w:val="00B84F2D"/>
    <w:rsid w:val="00B8524F"/>
    <w:rsid w:val="00B85AC8"/>
    <w:rsid w:val="00B862BC"/>
    <w:rsid w:val="00B87053"/>
    <w:rsid w:val="00B87467"/>
    <w:rsid w:val="00B87D29"/>
    <w:rsid w:val="00B9056D"/>
    <w:rsid w:val="00B9083B"/>
    <w:rsid w:val="00B90BD8"/>
    <w:rsid w:val="00B9149F"/>
    <w:rsid w:val="00B91726"/>
    <w:rsid w:val="00B9241E"/>
    <w:rsid w:val="00B924CB"/>
    <w:rsid w:val="00B92F67"/>
    <w:rsid w:val="00B93398"/>
    <w:rsid w:val="00B936C9"/>
    <w:rsid w:val="00B937EE"/>
    <w:rsid w:val="00B9422F"/>
    <w:rsid w:val="00B9486D"/>
    <w:rsid w:val="00B94DCA"/>
    <w:rsid w:val="00B94E51"/>
    <w:rsid w:val="00B95661"/>
    <w:rsid w:val="00B96CA9"/>
    <w:rsid w:val="00B975CF"/>
    <w:rsid w:val="00B97CF7"/>
    <w:rsid w:val="00BA1002"/>
    <w:rsid w:val="00BA17F5"/>
    <w:rsid w:val="00BA1FF7"/>
    <w:rsid w:val="00BA20E6"/>
    <w:rsid w:val="00BA2B55"/>
    <w:rsid w:val="00BA2FCE"/>
    <w:rsid w:val="00BA3E70"/>
    <w:rsid w:val="00BA4478"/>
    <w:rsid w:val="00BA4712"/>
    <w:rsid w:val="00BA50F9"/>
    <w:rsid w:val="00BA522A"/>
    <w:rsid w:val="00BA781E"/>
    <w:rsid w:val="00BB0B48"/>
    <w:rsid w:val="00BB1823"/>
    <w:rsid w:val="00BB22EF"/>
    <w:rsid w:val="00BB34D8"/>
    <w:rsid w:val="00BB5A1F"/>
    <w:rsid w:val="00BB5B74"/>
    <w:rsid w:val="00BB661C"/>
    <w:rsid w:val="00BB6C41"/>
    <w:rsid w:val="00BB7305"/>
    <w:rsid w:val="00BC14B2"/>
    <w:rsid w:val="00BC1A95"/>
    <w:rsid w:val="00BC26A4"/>
    <w:rsid w:val="00BC3297"/>
    <w:rsid w:val="00BC3697"/>
    <w:rsid w:val="00BC36EA"/>
    <w:rsid w:val="00BC3A20"/>
    <w:rsid w:val="00BC3CFD"/>
    <w:rsid w:val="00BC54CD"/>
    <w:rsid w:val="00BC567E"/>
    <w:rsid w:val="00BC5D13"/>
    <w:rsid w:val="00BC65BC"/>
    <w:rsid w:val="00BC6BCE"/>
    <w:rsid w:val="00BC736B"/>
    <w:rsid w:val="00BD0479"/>
    <w:rsid w:val="00BD0C16"/>
    <w:rsid w:val="00BD0D04"/>
    <w:rsid w:val="00BD0F33"/>
    <w:rsid w:val="00BD1527"/>
    <w:rsid w:val="00BD1EF3"/>
    <w:rsid w:val="00BD21E3"/>
    <w:rsid w:val="00BD2276"/>
    <w:rsid w:val="00BD2430"/>
    <w:rsid w:val="00BD3EB4"/>
    <w:rsid w:val="00BD473D"/>
    <w:rsid w:val="00BD5580"/>
    <w:rsid w:val="00BE0A4B"/>
    <w:rsid w:val="00BE1C0C"/>
    <w:rsid w:val="00BE2038"/>
    <w:rsid w:val="00BE2165"/>
    <w:rsid w:val="00BE64D9"/>
    <w:rsid w:val="00BE66D0"/>
    <w:rsid w:val="00BE67CC"/>
    <w:rsid w:val="00BF0AB3"/>
    <w:rsid w:val="00BF13D3"/>
    <w:rsid w:val="00BF28AE"/>
    <w:rsid w:val="00BF2C27"/>
    <w:rsid w:val="00BF3435"/>
    <w:rsid w:val="00BF382C"/>
    <w:rsid w:val="00BF72EE"/>
    <w:rsid w:val="00C0010E"/>
    <w:rsid w:val="00C00587"/>
    <w:rsid w:val="00C00FAE"/>
    <w:rsid w:val="00C020B8"/>
    <w:rsid w:val="00C0238D"/>
    <w:rsid w:val="00C031EA"/>
    <w:rsid w:val="00C03BCB"/>
    <w:rsid w:val="00C03C12"/>
    <w:rsid w:val="00C042A1"/>
    <w:rsid w:val="00C05746"/>
    <w:rsid w:val="00C05BBE"/>
    <w:rsid w:val="00C05C15"/>
    <w:rsid w:val="00C05E7E"/>
    <w:rsid w:val="00C05F35"/>
    <w:rsid w:val="00C06228"/>
    <w:rsid w:val="00C064ED"/>
    <w:rsid w:val="00C06511"/>
    <w:rsid w:val="00C1371A"/>
    <w:rsid w:val="00C13925"/>
    <w:rsid w:val="00C14295"/>
    <w:rsid w:val="00C1494E"/>
    <w:rsid w:val="00C14E12"/>
    <w:rsid w:val="00C14E68"/>
    <w:rsid w:val="00C151E3"/>
    <w:rsid w:val="00C16D17"/>
    <w:rsid w:val="00C1716B"/>
    <w:rsid w:val="00C17255"/>
    <w:rsid w:val="00C17603"/>
    <w:rsid w:val="00C21BA5"/>
    <w:rsid w:val="00C21D69"/>
    <w:rsid w:val="00C23E83"/>
    <w:rsid w:val="00C2467B"/>
    <w:rsid w:val="00C24767"/>
    <w:rsid w:val="00C24A52"/>
    <w:rsid w:val="00C24FD3"/>
    <w:rsid w:val="00C2575F"/>
    <w:rsid w:val="00C27DB5"/>
    <w:rsid w:val="00C31F74"/>
    <w:rsid w:val="00C3320D"/>
    <w:rsid w:val="00C34D18"/>
    <w:rsid w:val="00C367C8"/>
    <w:rsid w:val="00C36A72"/>
    <w:rsid w:val="00C36DF5"/>
    <w:rsid w:val="00C37558"/>
    <w:rsid w:val="00C3765B"/>
    <w:rsid w:val="00C3766A"/>
    <w:rsid w:val="00C37F9B"/>
    <w:rsid w:val="00C4048D"/>
    <w:rsid w:val="00C42626"/>
    <w:rsid w:val="00C436AE"/>
    <w:rsid w:val="00C44FEC"/>
    <w:rsid w:val="00C470DF"/>
    <w:rsid w:val="00C50535"/>
    <w:rsid w:val="00C50E24"/>
    <w:rsid w:val="00C5172E"/>
    <w:rsid w:val="00C53251"/>
    <w:rsid w:val="00C5349A"/>
    <w:rsid w:val="00C536DA"/>
    <w:rsid w:val="00C53806"/>
    <w:rsid w:val="00C53DEB"/>
    <w:rsid w:val="00C54C77"/>
    <w:rsid w:val="00C54D86"/>
    <w:rsid w:val="00C56B29"/>
    <w:rsid w:val="00C57559"/>
    <w:rsid w:val="00C603F0"/>
    <w:rsid w:val="00C60997"/>
    <w:rsid w:val="00C60BBC"/>
    <w:rsid w:val="00C610D9"/>
    <w:rsid w:val="00C61942"/>
    <w:rsid w:val="00C61952"/>
    <w:rsid w:val="00C64648"/>
    <w:rsid w:val="00C65499"/>
    <w:rsid w:val="00C70083"/>
    <w:rsid w:val="00C72318"/>
    <w:rsid w:val="00C734BE"/>
    <w:rsid w:val="00C736C8"/>
    <w:rsid w:val="00C73C91"/>
    <w:rsid w:val="00C753A4"/>
    <w:rsid w:val="00C8187A"/>
    <w:rsid w:val="00C82300"/>
    <w:rsid w:val="00C830A8"/>
    <w:rsid w:val="00C841F4"/>
    <w:rsid w:val="00C84418"/>
    <w:rsid w:val="00C8635D"/>
    <w:rsid w:val="00C86B28"/>
    <w:rsid w:val="00C8769D"/>
    <w:rsid w:val="00C87B3C"/>
    <w:rsid w:val="00C900B2"/>
    <w:rsid w:val="00C90AB7"/>
    <w:rsid w:val="00C915CD"/>
    <w:rsid w:val="00C929B3"/>
    <w:rsid w:val="00C935B7"/>
    <w:rsid w:val="00C94284"/>
    <w:rsid w:val="00C944F2"/>
    <w:rsid w:val="00C94923"/>
    <w:rsid w:val="00C965ED"/>
    <w:rsid w:val="00C96719"/>
    <w:rsid w:val="00C96B13"/>
    <w:rsid w:val="00C96EC0"/>
    <w:rsid w:val="00C979DB"/>
    <w:rsid w:val="00CA0162"/>
    <w:rsid w:val="00CA0579"/>
    <w:rsid w:val="00CA08DF"/>
    <w:rsid w:val="00CA1A49"/>
    <w:rsid w:val="00CA1B41"/>
    <w:rsid w:val="00CA355C"/>
    <w:rsid w:val="00CA7070"/>
    <w:rsid w:val="00CB007A"/>
    <w:rsid w:val="00CB0B31"/>
    <w:rsid w:val="00CB14EF"/>
    <w:rsid w:val="00CB2B81"/>
    <w:rsid w:val="00CB2E03"/>
    <w:rsid w:val="00CB5011"/>
    <w:rsid w:val="00CB63EF"/>
    <w:rsid w:val="00CB646C"/>
    <w:rsid w:val="00CB6C16"/>
    <w:rsid w:val="00CB7AB5"/>
    <w:rsid w:val="00CB7D25"/>
    <w:rsid w:val="00CC04EE"/>
    <w:rsid w:val="00CC0A6A"/>
    <w:rsid w:val="00CC167F"/>
    <w:rsid w:val="00CC18CF"/>
    <w:rsid w:val="00CC2601"/>
    <w:rsid w:val="00CC33EB"/>
    <w:rsid w:val="00CC5038"/>
    <w:rsid w:val="00CC64E3"/>
    <w:rsid w:val="00CD1039"/>
    <w:rsid w:val="00CD1BCA"/>
    <w:rsid w:val="00CD403B"/>
    <w:rsid w:val="00CD5323"/>
    <w:rsid w:val="00CD7259"/>
    <w:rsid w:val="00CD7554"/>
    <w:rsid w:val="00CE0006"/>
    <w:rsid w:val="00CE162B"/>
    <w:rsid w:val="00CE1700"/>
    <w:rsid w:val="00CE37AB"/>
    <w:rsid w:val="00CE44D0"/>
    <w:rsid w:val="00CE4CF0"/>
    <w:rsid w:val="00CF0081"/>
    <w:rsid w:val="00CF0665"/>
    <w:rsid w:val="00CF1603"/>
    <w:rsid w:val="00CF19CB"/>
    <w:rsid w:val="00CF1E44"/>
    <w:rsid w:val="00CF2342"/>
    <w:rsid w:val="00CF312C"/>
    <w:rsid w:val="00CF381B"/>
    <w:rsid w:val="00CF5570"/>
    <w:rsid w:val="00CF61A5"/>
    <w:rsid w:val="00CF710E"/>
    <w:rsid w:val="00CF731A"/>
    <w:rsid w:val="00D002BB"/>
    <w:rsid w:val="00D0150D"/>
    <w:rsid w:val="00D0166D"/>
    <w:rsid w:val="00D01727"/>
    <w:rsid w:val="00D019AD"/>
    <w:rsid w:val="00D02D4C"/>
    <w:rsid w:val="00D065AD"/>
    <w:rsid w:val="00D11AEC"/>
    <w:rsid w:val="00D136F8"/>
    <w:rsid w:val="00D146EC"/>
    <w:rsid w:val="00D159F5"/>
    <w:rsid w:val="00D17299"/>
    <w:rsid w:val="00D177B1"/>
    <w:rsid w:val="00D200D1"/>
    <w:rsid w:val="00D21236"/>
    <w:rsid w:val="00D222FE"/>
    <w:rsid w:val="00D22F86"/>
    <w:rsid w:val="00D23098"/>
    <w:rsid w:val="00D237AC"/>
    <w:rsid w:val="00D24768"/>
    <w:rsid w:val="00D25B6C"/>
    <w:rsid w:val="00D25D87"/>
    <w:rsid w:val="00D27112"/>
    <w:rsid w:val="00D2788F"/>
    <w:rsid w:val="00D301EF"/>
    <w:rsid w:val="00D309B8"/>
    <w:rsid w:val="00D31BBD"/>
    <w:rsid w:val="00D33847"/>
    <w:rsid w:val="00D34E4C"/>
    <w:rsid w:val="00D35003"/>
    <w:rsid w:val="00D35C55"/>
    <w:rsid w:val="00D40D2C"/>
    <w:rsid w:val="00D40D69"/>
    <w:rsid w:val="00D41261"/>
    <w:rsid w:val="00D41328"/>
    <w:rsid w:val="00D422CA"/>
    <w:rsid w:val="00D42C2A"/>
    <w:rsid w:val="00D43DC9"/>
    <w:rsid w:val="00D45F40"/>
    <w:rsid w:val="00D46AAE"/>
    <w:rsid w:val="00D47F82"/>
    <w:rsid w:val="00D5048F"/>
    <w:rsid w:val="00D508B0"/>
    <w:rsid w:val="00D51129"/>
    <w:rsid w:val="00D51E6A"/>
    <w:rsid w:val="00D52DB8"/>
    <w:rsid w:val="00D54CE9"/>
    <w:rsid w:val="00D5606B"/>
    <w:rsid w:val="00D5724F"/>
    <w:rsid w:val="00D575F6"/>
    <w:rsid w:val="00D620D3"/>
    <w:rsid w:val="00D625E4"/>
    <w:rsid w:val="00D6551F"/>
    <w:rsid w:val="00D66DF6"/>
    <w:rsid w:val="00D7016A"/>
    <w:rsid w:val="00D70D49"/>
    <w:rsid w:val="00D72143"/>
    <w:rsid w:val="00D73F34"/>
    <w:rsid w:val="00D75C07"/>
    <w:rsid w:val="00D763A2"/>
    <w:rsid w:val="00D7667C"/>
    <w:rsid w:val="00D76D02"/>
    <w:rsid w:val="00D7704B"/>
    <w:rsid w:val="00D80461"/>
    <w:rsid w:val="00D80B75"/>
    <w:rsid w:val="00D83DA3"/>
    <w:rsid w:val="00D843D6"/>
    <w:rsid w:val="00D85969"/>
    <w:rsid w:val="00D867CF"/>
    <w:rsid w:val="00D87D0F"/>
    <w:rsid w:val="00D9019A"/>
    <w:rsid w:val="00D93537"/>
    <w:rsid w:val="00D93C6B"/>
    <w:rsid w:val="00D9577C"/>
    <w:rsid w:val="00DA0581"/>
    <w:rsid w:val="00DA1F46"/>
    <w:rsid w:val="00DA2272"/>
    <w:rsid w:val="00DA348C"/>
    <w:rsid w:val="00DA4438"/>
    <w:rsid w:val="00DA45F3"/>
    <w:rsid w:val="00DA74EC"/>
    <w:rsid w:val="00DB299A"/>
    <w:rsid w:val="00DB444D"/>
    <w:rsid w:val="00DB45DD"/>
    <w:rsid w:val="00DB4D0E"/>
    <w:rsid w:val="00DB6EE2"/>
    <w:rsid w:val="00DC0146"/>
    <w:rsid w:val="00DC07AC"/>
    <w:rsid w:val="00DC0E68"/>
    <w:rsid w:val="00DC12CA"/>
    <w:rsid w:val="00DC254E"/>
    <w:rsid w:val="00DC3521"/>
    <w:rsid w:val="00DC5534"/>
    <w:rsid w:val="00DC5B6A"/>
    <w:rsid w:val="00DC74FB"/>
    <w:rsid w:val="00DC7C9F"/>
    <w:rsid w:val="00DD0451"/>
    <w:rsid w:val="00DD0797"/>
    <w:rsid w:val="00DD0983"/>
    <w:rsid w:val="00DD1486"/>
    <w:rsid w:val="00DD17B7"/>
    <w:rsid w:val="00DD2749"/>
    <w:rsid w:val="00DD401C"/>
    <w:rsid w:val="00DD7B74"/>
    <w:rsid w:val="00DD7D03"/>
    <w:rsid w:val="00DE1140"/>
    <w:rsid w:val="00DE12E8"/>
    <w:rsid w:val="00DE1E58"/>
    <w:rsid w:val="00DE27C3"/>
    <w:rsid w:val="00DE2EEB"/>
    <w:rsid w:val="00DE324A"/>
    <w:rsid w:val="00DE3F4C"/>
    <w:rsid w:val="00DE58F7"/>
    <w:rsid w:val="00DE5935"/>
    <w:rsid w:val="00DE62FA"/>
    <w:rsid w:val="00DE7F7B"/>
    <w:rsid w:val="00DF20DD"/>
    <w:rsid w:val="00DF2606"/>
    <w:rsid w:val="00DF34D3"/>
    <w:rsid w:val="00DF3658"/>
    <w:rsid w:val="00DF5CBC"/>
    <w:rsid w:val="00DF72FC"/>
    <w:rsid w:val="00E0038F"/>
    <w:rsid w:val="00E00537"/>
    <w:rsid w:val="00E01348"/>
    <w:rsid w:val="00E017E4"/>
    <w:rsid w:val="00E031D8"/>
    <w:rsid w:val="00E035BE"/>
    <w:rsid w:val="00E03660"/>
    <w:rsid w:val="00E04248"/>
    <w:rsid w:val="00E04404"/>
    <w:rsid w:val="00E045DF"/>
    <w:rsid w:val="00E04B38"/>
    <w:rsid w:val="00E04C89"/>
    <w:rsid w:val="00E04CF5"/>
    <w:rsid w:val="00E0757B"/>
    <w:rsid w:val="00E07DB3"/>
    <w:rsid w:val="00E100CA"/>
    <w:rsid w:val="00E12917"/>
    <w:rsid w:val="00E1551A"/>
    <w:rsid w:val="00E1683E"/>
    <w:rsid w:val="00E170EA"/>
    <w:rsid w:val="00E171B8"/>
    <w:rsid w:val="00E178D8"/>
    <w:rsid w:val="00E2031D"/>
    <w:rsid w:val="00E20F17"/>
    <w:rsid w:val="00E2137B"/>
    <w:rsid w:val="00E228BE"/>
    <w:rsid w:val="00E22AC7"/>
    <w:rsid w:val="00E2707C"/>
    <w:rsid w:val="00E2792F"/>
    <w:rsid w:val="00E30971"/>
    <w:rsid w:val="00E30BD2"/>
    <w:rsid w:val="00E30C64"/>
    <w:rsid w:val="00E3146D"/>
    <w:rsid w:val="00E316B2"/>
    <w:rsid w:val="00E31FA7"/>
    <w:rsid w:val="00E32399"/>
    <w:rsid w:val="00E34326"/>
    <w:rsid w:val="00E34418"/>
    <w:rsid w:val="00E3453F"/>
    <w:rsid w:val="00E35BD3"/>
    <w:rsid w:val="00E3651B"/>
    <w:rsid w:val="00E379F0"/>
    <w:rsid w:val="00E37AD6"/>
    <w:rsid w:val="00E41FD9"/>
    <w:rsid w:val="00E42EDA"/>
    <w:rsid w:val="00E43983"/>
    <w:rsid w:val="00E43CE6"/>
    <w:rsid w:val="00E5004A"/>
    <w:rsid w:val="00E508D8"/>
    <w:rsid w:val="00E52C4A"/>
    <w:rsid w:val="00E52DE8"/>
    <w:rsid w:val="00E52EA1"/>
    <w:rsid w:val="00E557C7"/>
    <w:rsid w:val="00E558C1"/>
    <w:rsid w:val="00E55C19"/>
    <w:rsid w:val="00E55E4D"/>
    <w:rsid w:val="00E5626D"/>
    <w:rsid w:val="00E57968"/>
    <w:rsid w:val="00E61C64"/>
    <w:rsid w:val="00E61DCF"/>
    <w:rsid w:val="00E62BAE"/>
    <w:rsid w:val="00E64C50"/>
    <w:rsid w:val="00E6593B"/>
    <w:rsid w:val="00E65E14"/>
    <w:rsid w:val="00E67185"/>
    <w:rsid w:val="00E72A82"/>
    <w:rsid w:val="00E7390F"/>
    <w:rsid w:val="00E73D06"/>
    <w:rsid w:val="00E74820"/>
    <w:rsid w:val="00E74BD9"/>
    <w:rsid w:val="00E74C67"/>
    <w:rsid w:val="00E766A1"/>
    <w:rsid w:val="00E77A45"/>
    <w:rsid w:val="00E85D26"/>
    <w:rsid w:val="00E9000D"/>
    <w:rsid w:val="00E915C5"/>
    <w:rsid w:val="00E91B3B"/>
    <w:rsid w:val="00E9471C"/>
    <w:rsid w:val="00E94751"/>
    <w:rsid w:val="00E94ADE"/>
    <w:rsid w:val="00E95DD3"/>
    <w:rsid w:val="00E9740D"/>
    <w:rsid w:val="00E97C26"/>
    <w:rsid w:val="00EA3738"/>
    <w:rsid w:val="00EA4106"/>
    <w:rsid w:val="00EA41DF"/>
    <w:rsid w:val="00EA54B3"/>
    <w:rsid w:val="00EA5869"/>
    <w:rsid w:val="00EA64F2"/>
    <w:rsid w:val="00EA7BDC"/>
    <w:rsid w:val="00EB0666"/>
    <w:rsid w:val="00EB1EAA"/>
    <w:rsid w:val="00EB1FCC"/>
    <w:rsid w:val="00EB4164"/>
    <w:rsid w:val="00EB4341"/>
    <w:rsid w:val="00EB4822"/>
    <w:rsid w:val="00EB551F"/>
    <w:rsid w:val="00EB69FC"/>
    <w:rsid w:val="00EB77F0"/>
    <w:rsid w:val="00EC0B78"/>
    <w:rsid w:val="00EC233D"/>
    <w:rsid w:val="00EC2C40"/>
    <w:rsid w:val="00EC3767"/>
    <w:rsid w:val="00EC5E79"/>
    <w:rsid w:val="00EC615A"/>
    <w:rsid w:val="00EC7202"/>
    <w:rsid w:val="00EC774C"/>
    <w:rsid w:val="00ED1B51"/>
    <w:rsid w:val="00ED2970"/>
    <w:rsid w:val="00ED3FFA"/>
    <w:rsid w:val="00ED6639"/>
    <w:rsid w:val="00ED669F"/>
    <w:rsid w:val="00ED6803"/>
    <w:rsid w:val="00ED735A"/>
    <w:rsid w:val="00EE4680"/>
    <w:rsid w:val="00EE5520"/>
    <w:rsid w:val="00EE648B"/>
    <w:rsid w:val="00EE7BF1"/>
    <w:rsid w:val="00EE7FBD"/>
    <w:rsid w:val="00EF0873"/>
    <w:rsid w:val="00EF0A8D"/>
    <w:rsid w:val="00EF13A5"/>
    <w:rsid w:val="00EF1B49"/>
    <w:rsid w:val="00EF2879"/>
    <w:rsid w:val="00EF3370"/>
    <w:rsid w:val="00EF5371"/>
    <w:rsid w:val="00EF78A4"/>
    <w:rsid w:val="00F00D07"/>
    <w:rsid w:val="00F00F88"/>
    <w:rsid w:val="00F024D4"/>
    <w:rsid w:val="00F026E5"/>
    <w:rsid w:val="00F0569C"/>
    <w:rsid w:val="00F06041"/>
    <w:rsid w:val="00F0717E"/>
    <w:rsid w:val="00F071B3"/>
    <w:rsid w:val="00F07D60"/>
    <w:rsid w:val="00F10B28"/>
    <w:rsid w:val="00F11030"/>
    <w:rsid w:val="00F1320D"/>
    <w:rsid w:val="00F14D98"/>
    <w:rsid w:val="00F159D9"/>
    <w:rsid w:val="00F15CA8"/>
    <w:rsid w:val="00F15F08"/>
    <w:rsid w:val="00F17E48"/>
    <w:rsid w:val="00F2126D"/>
    <w:rsid w:val="00F21C3A"/>
    <w:rsid w:val="00F22B14"/>
    <w:rsid w:val="00F23902"/>
    <w:rsid w:val="00F23A63"/>
    <w:rsid w:val="00F25045"/>
    <w:rsid w:val="00F25F90"/>
    <w:rsid w:val="00F2725A"/>
    <w:rsid w:val="00F27286"/>
    <w:rsid w:val="00F27537"/>
    <w:rsid w:val="00F31811"/>
    <w:rsid w:val="00F321E9"/>
    <w:rsid w:val="00F338ED"/>
    <w:rsid w:val="00F3411D"/>
    <w:rsid w:val="00F346DE"/>
    <w:rsid w:val="00F34852"/>
    <w:rsid w:val="00F34C1E"/>
    <w:rsid w:val="00F37EDB"/>
    <w:rsid w:val="00F40B9D"/>
    <w:rsid w:val="00F4176D"/>
    <w:rsid w:val="00F41AF2"/>
    <w:rsid w:val="00F4230A"/>
    <w:rsid w:val="00F4434A"/>
    <w:rsid w:val="00F44843"/>
    <w:rsid w:val="00F4594E"/>
    <w:rsid w:val="00F46A0E"/>
    <w:rsid w:val="00F5010B"/>
    <w:rsid w:val="00F50AB8"/>
    <w:rsid w:val="00F5217E"/>
    <w:rsid w:val="00F5323B"/>
    <w:rsid w:val="00F539C2"/>
    <w:rsid w:val="00F54CA6"/>
    <w:rsid w:val="00F54F57"/>
    <w:rsid w:val="00F55F3B"/>
    <w:rsid w:val="00F565E7"/>
    <w:rsid w:val="00F56785"/>
    <w:rsid w:val="00F60353"/>
    <w:rsid w:val="00F61127"/>
    <w:rsid w:val="00F611AB"/>
    <w:rsid w:val="00F619E6"/>
    <w:rsid w:val="00F61DF1"/>
    <w:rsid w:val="00F637F3"/>
    <w:rsid w:val="00F63979"/>
    <w:rsid w:val="00F6453B"/>
    <w:rsid w:val="00F64AB7"/>
    <w:rsid w:val="00F65C17"/>
    <w:rsid w:val="00F664A2"/>
    <w:rsid w:val="00F66678"/>
    <w:rsid w:val="00F66DB9"/>
    <w:rsid w:val="00F702EF"/>
    <w:rsid w:val="00F71068"/>
    <w:rsid w:val="00F71CBE"/>
    <w:rsid w:val="00F72A25"/>
    <w:rsid w:val="00F73F77"/>
    <w:rsid w:val="00F74396"/>
    <w:rsid w:val="00F744DC"/>
    <w:rsid w:val="00F74636"/>
    <w:rsid w:val="00F74F41"/>
    <w:rsid w:val="00F757FC"/>
    <w:rsid w:val="00F75DB3"/>
    <w:rsid w:val="00F75DCF"/>
    <w:rsid w:val="00F76457"/>
    <w:rsid w:val="00F76AD3"/>
    <w:rsid w:val="00F77552"/>
    <w:rsid w:val="00F80576"/>
    <w:rsid w:val="00F80787"/>
    <w:rsid w:val="00F80F68"/>
    <w:rsid w:val="00F82163"/>
    <w:rsid w:val="00F82239"/>
    <w:rsid w:val="00F84785"/>
    <w:rsid w:val="00F862A2"/>
    <w:rsid w:val="00F87A36"/>
    <w:rsid w:val="00F87D10"/>
    <w:rsid w:val="00F87F43"/>
    <w:rsid w:val="00F92AE3"/>
    <w:rsid w:val="00F9477F"/>
    <w:rsid w:val="00F95AC3"/>
    <w:rsid w:val="00F95D21"/>
    <w:rsid w:val="00F96497"/>
    <w:rsid w:val="00F972B8"/>
    <w:rsid w:val="00F97493"/>
    <w:rsid w:val="00F97E42"/>
    <w:rsid w:val="00FA0075"/>
    <w:rsid w:val="00FA008D"/>
    <w:rsid w:val="00FA0CD6"/>
    <w:rsid w:val="00FA43F3"/>
    <w:rsid w:val="00FA4EFA"/>
    <w:rsid w:val="00FA5CA5"/>
    <w:rsid w:val="00FA6836"/>
    <w:rsid w:val="00FB3207"/>
    <w:rsid w:val="00FB39BC"/>
    <w:rsid w:val="00FB4E43"/>
    <w:rsid w:val="00FB5C0A"/>
    <w:rsid w:val="00FB7C5A"/>
    <w:rsid w:val="00FC0AB8"/>
    <w:rsid w:val="00FC0EC0"/>
    <w:rsid w:val="00FC2064"/>
    <w:rsid w:val="00FC217B"/>
    <w:rsid w:val="00FC3E07"/>
    <w:rsid w:val="00FC49EC"/>
    <w:rsid w:val="00FC4E57"/>
    <w:rsid w:val="00FC5D8E"/>
    <w:rsid w:val="00FC62AC"/>
    <w:rsid w:val="00FC7CD2"/>
    <w:rsid w:val="00FD42C2"/>
    <w:rsid w:val="00FD62D4"/>
    <w:rsid w:val="00FD661B"/>
    <w:rsid w:val="00FD755F"/>
    <w:rsid w:val="00FE12F4"/>
    <w:rsid w:val="00FE2CE8"/>
    <w:rsid w:val="00FE3C4A"/>
    <w:rsid w:val="00FE4C60"/>
    <w:rsid w:val="00FF0930"/>
    <w:rsid w:val="00FF192A"/>
    <w:rsid w:val="00FF2086"/>
    <w:rsid w:val="00FF2A44"/>
    <w:rsid w:val="00FF3492"/>
    <w:rsid w:val="00FF3540"/>
    <w:rsid w:val="00FF5D57"/>
    <w:rsid w:val="00FF65BA"/>
    <w:rsid w:val="03F0AA8C"/>
    <w:rsid w:val="105422A8"/>
    <w:rsid w:val="3AA4F917"/>
    <w:rsid w:val="5B6581BB"/>
    <w:rsid w:val="6EB8E4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BB26A8"/>
  <w15:docId w15:val="{F4E80C73-02E9-4ACC-B8FB-09B52675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Lucida Sans Unicode" w:hAnsi="Times New Roman" w:cs="Tahoma"/>
        <w:color w:val="000000"/>
        <w:kern w:val="3"/>
        <w:szCs w:val="24"/>
        <w:lang w:val="en-US" w:eastAsia="en-US" w:bidi="en-US"/>
      </w:rPr>
    </w:rPrDefault>
    <w:pPrDefault>
      <w:pPr>
        <w:spacing w:line="360" w:lineRule="auto"/>
        <w:ind w:left="144"/>
        <w:jc w:val="both"/>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59A3"/>
  </w:style>
  <w:style w:type="paragraph" w:styleId="Heading1">
    <w:name w:val="heading 1"/>
    <w:basedOn w:val="Heading"/>
    <w:next w:val="Textbody"/>
    <w:link w:val="Heading1Char"/>
    <w:autoRedefine/>
    <w:qFormat/>
    <w:rsid w:val="00C915CD"/>
    <w:pPr>
      <w:numPr>
        <w:numId w:val="12"/>
      </w:numPr>
      <w:jc w:val="both"/>
      <w:outlineLvl w:val="0"/>
    </w:pPr>
    <w:rPr>
      <w:rFonts w:cs="Times New Roman"/>
      <w:bCs/>
      <w:i w:val="0"/>
      <w:iCs/>
      <w:sz w:val="26"/>
      <w:szCs w:val="24"/>
    </w:rPr>
  </w:style>
  <w:style w:type="paragraph" w:styleId="Heading2">
    <w:name w:val="heading 2"/>
    <w:basedOn w:val="Heading"/>
    <w:next w:val="Textbody"/>
    <w:link w:val="Heading2Char"/>
    <w:autoRedefine/>
    <w:qFormat/>
    <w:rsid w:val="00B84F2D"/>
    <w:pPr>
      <w:numPr>
        <w:ilvl w:val="1"/>
        <w:numId w:val="12"/>
      </w:numPr>
      <w:ind w:left="288"/>
      <w:jc w:val="both"/>
      <w:outlineLvl w:val="1"/>
    </w:pPr>
    <w:rPr>
      <w:bCs/>
      <w:i w:val="0"/>
      <w:sz w:val="26"/>
      <w:szCs w:val="22"/>
    </w:rPr>
  </w:style>
  <w:style w:type="paragraph" w:styleId="Heading3">
    <w:name w:val="heading 3"/>
    <w:basedOn w:val="Heading"/>
    <w:next w:val="Textbody"/>
    <w:link w:val="Heading3Char"/>
    <w:autoRedefine/>
    <w:qFormat/>
    <w:rsid w:val="00B84F2D"/>
    <w:pPr>
      <w:numPr>
        <w:ilvl w:val="2"/>
        <w:numId w:val="12"/>
      </w:numPr>
      <w:ind w:left="432"/>
      <w:jc w:val="both"/>
      <w:outlineLvl w:val="2"/>
    </w:pPr>
    <w:rPr>
      <w:bCs/>
      <w:i w:val="0"/>
      <w:color w:val="000000"/>
      <w:sz w:val="26"/>
      <w:szCs w:val="28"/>
    </w:rPr>
  </w:style>
  <w:style w:type="paragraph" w:styleId="Heading4">
    <w:name w:val="heading 4"/>
    <w:basedOn w:val="Heading"/>
    <w:next w:val="Textbody"/>
    <w:rsid w:val="00D31BBD"/>
    <w:pPr>
      <w:numPr>
        <w:ilvl w:val="3"/>
        <w:numId w:val="12"/>
      </w:numPr>
      <w:outlineLvl w:val="3"/>
    </w:pPr>
    <w:rPr>
      <w:b w:val="0"/>
      <w:bCs/>
      <w:color w:val="000000"/>
      <w:sz w:val="20"/>
    </w:rPr>
  </w:style>
  <w:style w:type="paragraph" w:styleId="Heading5">
    <w:name w:val="heading 5"/>
    <w:basedOn w:val="Normal"/>
    <w:next w:val="Normal"/>
    <w:link w:val="Heading5Char"/>
    <w:uiPriority w:val="9"/>
    <w:semiHidden/>
    <w:unhideWhenUsed/>
    <w:qFormat/>
    <w:rsid w:val="00E5626D"/>
    <w:pPr>
      <w:keepNext/>
      <w:keepLines/>
      <w:numPr>
        <w:ilvl w:val="4"/>
        <w:numId w:val="1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5626D"/>
    <w:pPr>
      <w:keepNext/>
      <w:keepLines/>
      <w:numPr>
        <w:ilvl w:val="5"/>
        <w:numId w:val="1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5626D"/>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5626D"/>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626D"/>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rsid w:val="00D31BBD"/>
    <w:pPr>
      <w:numPr>
        <w:numId w:val="1"/>
      </w:numPr>
    </w:pPr>
  </w:style>
  <w:style w:type="paragraph" w:customStyle="1" w:styleId="Standard">
    <w:name w:val="Standard"/>
    <w:rsid w:val="00D31BBD"/>
    <w:pPr>
      <w:suppressAutoHyphens/>
    </w:pPr>
    <w:rPr>
      <w:rFonts w:ascii="Arial" w:hAnsi="Arial"/>
      <w:i/>
      <w:iCs/>
    </w:rPr>
  </w:style>
  <w:style w:type="paragraph" w:styleId="Header">
    <w:name w:val="header"/>
    <w:basedOn w:val="Standard"/>
    <w:rsid w:val="00D31BBD"/>
    <w:pPr>
      <w:suppressLineNumbers/>
      <w:tabs>
        <w:tab w:val="right" w:pos="10530"/>
      </w:tabs>
      <w:spacing w:before="29"/>
    </w:pPr>
    <w:rPr>
      <w:rFonts w:ascii="Times New Roman" w:hAnsi="Times New Roman"/>
      <w:i w:val="0"/>
      <w:color w:val="4C4C4C"/>
      <w:sz w:val="18"/>
      <w:szCs w:val="16"/>
    </w:rPr>
  </w:style>
  <w:style w:type="paragraph" w:styleId="Footer">
    <w:name w:val="footer"/>
    <w:basedOn w:val="Standard"/>
    <w:rsid w:val="00D31BBD"/>
    <w:pPr>
      <w:suppressLineNumbers/>
      <w:pBdr>
        <w:top w:val="single" w:sz="2" w:space="3" w:color="4C4C4C"/>
      </w:pBdr>
      <w:autoSpaceDE w:val="0"/>
      <w:spacing w:line="240" w:lineRule="auto"/>
    </w:pPr>
    <w:rPr>
      <w:rFonts w:ascii="Times New Roman" w:eastAsia="Arial" w:hAnsi="Times New Roman" w:cs="Arial"/>
      <w:i w:val="0"/>
      <w:iCs w:val="0"/>
      <w:color w:val="4C4C4C"/>
      <w:sz w:val="18"/>
    </w:rPr>
  </w:style>
  <w:style w:type="paragraph" w:customStyle="1" w:styleId="TableContents">
    <w:name w:val="Table Contents"/>
    <w:basedOn w:val="Standard"/>
    <w:rsid w:val="00D31BBD"/>
    <w:pPr>
      <w:suppressLineNumbers/>
    </w:pPr>
  </w:style>
  <w:style w:type="paragraph" w:customStyle="1" w:styleId="TableHeading">
    <w:name w:val="Table Heading"/>
    <w:basedOn w:val="TableContents"/>
    <w:rsid w:val="00D31BBD"/>
    <w:pPr>
      <w:shd w:val="clear" w:color="auto" w:fill="ED1C24"/>
    </w:pPr>
    <w:rPr>
      <w:b/>
      <w:bCs/>
      <w:color w:val="FFFFFF" w:themeColor="background1"/>
    </w:rPr>
  </w:style>
  <w:style w:type="paragraph" w:customStyle="1" w:styleId="Index">
    <w:name w:val="Index"/>
    <w:basedOn w:val="Standard"/>
    <w:rsid w:val="00D31BBD"/>
    <w:pPr>
      <w:suppressLineNumbers/>
    </w:pPr>
  </w:style>
  <w:style w:type="paragraph" w:customStyle="1" w:styleId="Tableindex1">
    <w:name w:val="Table index 1"/>
    <w:basedOn w:val="Index"/>
    <w:rsid w:val="00D31BBD"/>
    <w:pPr>
      <w:tabs>
        <w:tab w:val="right" w:leader="dot" w:pos="10540"/>
      </w:tabs>
    </w:pPr>
  </w:style>
  <w:style w:type="paragraph" w:customStyle="1" w:styleId="Heading">
    <w:name w:val="Heading"/>
    <w:basedOn w:val="Normal"/>
    <w:next w:val="Normal"/>
    <w:autoRedefine/>
    <w:qFormat/>
    <w:rsid w:val="001F5344"/>
    <w:pPr>
      <w:keepNext/>
      <w:jc w:val="center"/>
    </w:pPr>
    <w:rPr>
      <w:rFonts w:eastAsia="MS Mincho"/>
      <w:b/>
      <w:i/>
      <w:color w:val="auto"/>
      <w:sz w:val="30"/>
      <w:szCs w:val="30"/>
    </w:rPr>
  </w:style>
  <w:style w:type="paragraph" w:customStyle="1" w:styleId="Textbody">
    <w:name w:val="Text body"/>
    <w:basedOn w:val="Standard"/>
    <w:rsid w:val="007724CA"/>
    <w:pPr>
      <w:spacing w:before="120" w:after="120"/>
      <w:ind w:left="720"/>
    </w:pPr>
    <w:rPr>
      <w:rFonts w:asciiTheme="majorHAnsi" w:hAnsiTheme="majorHAnsi"/>
      <w:i w:val="0"/>
      <w:sz w:val="22"/>
    </w:rPr>
  </w:style>
  <w:style w:type="paragraph" w:customStyle="1" w:styleId="Tableindexheading">
    <w:name w:val="Table index heading"/>
    <w:basedOn w:val="Heading"/>
    <w:rsid w:val="00D31BBD"/>
    <w:pPr>
      <w:suppressLineNumbers/>
    </w:pPr>
    <w:rPr>
      <w:b w:val="0"/>
      <w:bCs/>
      <w:sz w:val="32"/>
      <w:szCs w:val="32"/>
    </w:rPr>
  </w:style>
  <w:style w:type="paragraph" w:styleId="Caption">
    <w:name w:val="caption"/>
    <w:basedOn w:val="Standard"/>
    <w:autoRedefine/>
    <w:uiPriority w:val="35"/>
    <w:qFormat/>
    <w:rsid w:val="00AF009F"/>
    <w:pPr>
      <w:suppressLineNumbers/>
      <w:spacing w:line="240" w:lineRule="auto"/>
      <w:ind w:left="0"/>
      <w:jc w:val="center"/>
    </w:pPr>
    <w:rPr>
      <w:rFonts w:asciiTheme="majorHAnsi" w:hAnsiTheme="majorHAnsi"/>
      <w:sz w:val="16"/>
      <w:szCs w:val="20"/>
    </w:rPr>
  </w:style>
  <w:style w:type="paragraph" w:customStyle="1" w:styleId="Table">
    <w:name w:val="Table"/>
    <w:basedOn w:val="Caption"/>
    <w:qFormat/>
    <w:rsid w:val="009D73CA"/>
  </w:style>
  <w:style w:type="paragraph" w:customStyle="1" w:styleId="CompanyTitle">
    <w:name w:val="Company Title"/>
    <w:basedOn w:val="TableContents"/>
    <w:rsid w:val="00D31BBD"/>
    <w:rPr>
      <w:b/>
      <w:bCs/>
      <w:color w:val="280099"/>
      <w:sz w:val="56"/>
      <w:szCs w:val="56"/>
    </w:rPr>
  </w:style>
  <w:style w:type="paragraph" w:customStyle="1" w:styleId="ProjectTitle">
    <w:name w:val="Project Title"/>
    <w:basedOn w:val="TableContents"/>
    <w:rsid w:val="00D31BBD"/>
    <w:pPr>
      <w:jc w:val="right"/>
    </w:pPr>
    <w:rPr>
      <w:color w:val="99284C"/>
      <w:sz w:val="48"/>
      <w:szCs w:val="48"/>
    </w:rPr>
  </w:style>
  <w:style w:type="paragraph" w:customStyle="1" w:styleId="DocumentTitle">
    <w:name w:val="Document Title"/>
    <w:basedOn w:val="TableContents"/>
    <w:rsid w:val="00D31BBD"/>
    <w:pPr>
      <w:jc w:val="right"/>
    </w:pPr>
    <w:rPr>
      <w:rFonts w:ascii="Times New Roman" w:hAnsi="Times New Roman"/>
      <w:color w:val="280099"/>
      <w:sz w:val="64"/>
      <w:szCs w:val="64"/>
    </w:rPr>
  </w:style>
  <w:style w:type="paragraph" w:styleId="List">
    <w:name w:val="List"/>
    <w:rsid w:val="00D31BBD"/>
    <w:pPr>
      <w:suppressAutoHyphens/>
    </w:pPr>
    <w:rPr>
      <w:rFonts w:ascii="Arial" w:hAnsi="Arial"/>
    </w:rPr>
  </w:style>
  <w:style w:type="paragraph" w:customStyle="1" w:styleId="List1">
    <w:name w:val="List 1"/>
    <w:basedOn w:val="List"/>
    <w:rsid w:val="00D31BBD"/>
    <w:pPr>
      <w:spacing w:before="29" w:after="115"/>
    </w:pPr>
    <w:rPr>
      <w:szCs w:val="20"/>
    </w:rPr>
  </w:style>
  <w:style w:type="paragraph" w:styleId="List2">
    <w:name w:val="List 2"/>
    <w:basedOn w:val="List"/>
    <w:rsid w:val="00D31BBD"/>
    <w:pPr>
      <w:numPr>
        <w:numId w:val="5"/>
      </w:numPr>
    </w:pPr>
  </w:style>
  <w:style w:type="paragraph" w:customStyle="1" w:styleId="Numbering1">
    <w:name w:val="Numbering 1"/>
    <w:basedOn w:val="List"/>
    <w:rsid w:val="00D31BBD"/>
    <w:pPr>
      <w:numPr>
        <w:numId w:val="8"/>
      </w:numPr>
      <w:spacing w:before="29" w:after="115"/>
    </w:pPr>
  </w:style>
  <w:style w:type="paragraph" w:customStyle="1" w:styleId="Numbering2">
    <w:name w:val="Numbering 2"/>
    <w:basedOn w:val="List"/>
    <w:rsid w:val="00D31BBD"/>
    <w:pPr>
      <w:numPr>
        <w:numId w:val="10"/>
      </w:numPr>
      <w:spacing w:before="29" w:after="115"/>
    </w:pPr>
  </w:style>
  <w:style w:type="paragraph" w:styleId="Index1">
    <w:name w:val="index 1"/>
    <w:basedOn w:val="Index"/>
    <w:rsid w:val="00D31BBD"/>
  </w:style>
  <w:style w:type="paragraph" w:customStyle="1" w:styleId="Contents1">
    <w:name w:val="Contents 1"/>
    <w:basedOn w:val="Index"/>
    <w:rsid w:val="00D31BBD"/>
    <w:pPr>
      <w:tabs>
        <w:tab w:val="left" w:pos="360"/>
        <w:tab w:val="right" w:leader="dot" w:pos="10540"/>
      </w:tabs>
    </w:pPr>
    <w:rPr>
      <w:i w:val="0"/>
    </w:rPr>
  </w:style>
  <w:style w:type="paragraph" w:customStyle="1" w:styleId="Contents2">
    <w:name w:val="Contents 2"/>
    <w:basedOn w:val="Index"/>
    <w:rsid w:val="00D31BBD"/>
    <w:pPr>
      <w:ind w:left="360"/>
    </w:pPr>
    <w:rPr>
      <w:i w:val="0"/>
    </w:rPr>
  </w:style>
  <w:style w:type="paragraph" w:customStyle="1" w:styleId="Contents3">
    <w:name w:val="Contents 3"/>
    <w:basedOn w:val="Index"/>
    <w:rsid w:val="00D31BBD"/>
    <w:pPr>
      <w:ind w:left="864"/>
    </w:pPr>
    <w:rPr>
      <w:i w:val="0"/>
    </w:rPr>
  </w:style>
  <w:style w:type="paragraph" w:customStyle="1" w:styleId="Contents4">
    <w:name w:val="Contents 4"/>
    <w:basedOn w:val="Index"/>
    <w:rsid w:val="00D31BBD"/>
    <w:pPr>
      <w:tabs>
        <w:tab w:val="right" w:leader="dot" w:pos="10540"/>
      </w:tabs>
      <w:ind w:left="849"/>
    </w:pPr>
  </w:style>
  <w:style w:type="paragraph" w:customStyle="1" w:styleId="Contents5">
    <w:name w:val="Contents 5"/>
    <w:basedOn w:val="Index"/>
    <w:rsid w:val="00D31BBD"/>
    <w:pPr>
      <w:tabs>
        <w:tab w:val="right" w:leader="dot" w:pos="10540"/>
      </w:tabs>
      <w:ind w:left="1132"/>
    </w:pPr>
  </w:style>
  <w:style w:type="paragraph" w:customStyle="1" w:styleId="Contents6">
    <w:name w:val="Contents 6"/>
    <w:basedOn w:val="Index"/>
    <w:rsid w:val="00D31BBD"/>
    <w:pPr>
      <w:tabs>
        <w:tab w:val="right" w:leader="dot" w:pos="10540"/>
      </w:tabs>
      <w:ind w:left="1415"/>
    </w:pPr>
  </w:style>
  <w:style w:type="paragraph" w:customStyle="1" w:styleId="Contents7">
    <w:name w:val="Contents 7"/>
    <w:basedOn w:val="Index"/>
    <w:rsid w:val="00D31BBD"/>
    <w:pPr>
      <w:tabs>
        <w:tab w:val="right" w:leader="dot" w:pos="10540"/>
      </w:tabs>
      <w:ind w:left="1698"/>
    </w:pPr>
  </w:style>
  <w:style w:type="paragraph" w:customStyle="1" w:styleId="Contents8">
    <w:name w:val="Contents 8"/>
    <w:basedOn w:val="Index"/>
    <w:rsid w:val="00D31BBD"/>
    <w:pPr>
      <w:tabs>
        <w:tab w:val="right" w:leader="dot" w:pos="10540"/>
      </w:tabs>
      <w:ind w:left="1981"/>
    </w:pPr>
  </w:style>
  <w:style w:type="paragraph" w:customStyle="1" w:styleId="Contents9">
    <w:name w:val="Contents 9"/>
    <w:basedOn w:val="Index"/>
    <w:rsid w:val="00D31BBD"/>
    <w:pPr>
      <w:tabs>
        <w:tab w:val="right" w:leader="dot" w:pos="10540"/>
      </w:tabs>
      <w:ind w:left="2264"/>
    </w:pPr>
  </w:style>
  <w:style w:type="paragraph" w:customStyle="1" w:styleId="Contents10">
    <w:name w:val="Contents 10"/>
    <w:basedOn w:val="Index"/>
    <w:rsid w:val="00D31BBD"/>
    <w:pPr>
      <w:tabs>
        <w:tab w:val="right" w:leader="dot" w:pos="10540"/>
      </w:tabs>
      <w:ind w:left="2547"/>
    </w:pPr>
  </w:style>
  <w:style w:type="paragraph" w:customStyle="1" w:styleId="ContentsHeading">
    <w:name w:val="Contents Heading"/>
    <w:basedOn w:val="Heading"/>
    <w:rsid w:val="00D31BBD"/>
    <w:pPr>
      <w:suppressLineNumbers/>
    </w:pPr>
    <w:rPr>
      <w:b w:val="0"/>
      <w:bCs/>
      <w:sz w:val="32"/>
      <w:szCs w:val="32"/>
    </w:rPr>
  </w:style>
  <w:style w:type="paragraph" w:styleId="Index2">
    <w:name w:val="index 2"/>
    <w:basedOn w:val="Index"/>
    <w:rsid w:val="00D31BBD"/>
    <w:pPr>
      <w:ind w:left="283"/>
    </w:pPr>
  </w:style>
  <w:style w:type="paragraph" w:customStyle="1" w:styleId="IndexSeparator">
    <w:name w:val="Index Separator"/>
    <w:basedOn w:val="Index"/>
    <w:rsid w:val="00D31BBD"/>
  </w:style>
  <w:style w:type="paragraph" w:customStyle="1" w:styleId="List1Cont">
    <w:name w:val="List 1 Cont."/>
    <w:basedOn w:val="List"/>
    <w:rsid w:val="00D31BBD"/>
    <w:pPr>
      <w:spacing w:after="120"/>
      <w:ind w:left="360"/>
    </w:pPr>
  </w:style>
  <w:style w:type="paragraph" w:customStyle="1" w:styleId="List1End">
    <w:name w:val="List 1 End"/>
    <w:basedOn w:val="List"/>
    <w:rsid w:val="00D31BBD"/>
    <w:pPr>
      <w:spacing w:after="240"/>
      <w:ind w:left="360" w:hanging="360"/>
    </w:pPr>
  </w:style>
  <w:style w:type="paragraph" w:customStyle="1" w:styleId="List1Start">
    <w:name w:val="List 1 Start"/>
    <w:basedOn w:val="List"/>
    <w:rsid w:val="00D31BBD"/>
    <w:pPr>
      <w:spacing w:before="240" w:after="120"/>
      <w:ind w:left="360" w:hanging="360"/>
    </w:pPr>
  </w:style>
  <w:style w:type="paragraph" w:customStyle="1" w:styleId="List2Cont">
    <w:name w:val="List 2 Cont."/>
    <w:basedOn w:val="List"/>
    <w:rsid w:val="00D31BBD"/>
    <w:pPr>
      <w:spacing w:after="120"/>
      <w:ind w:left="720"/>
    </w:pPr>
  </w:style>
  <w:style w:type="paragraph" w:customStyle="1" w:styleId="List2End">
    <w:name w:val="List 2 End"/>
    <w:basedOn w:val="List"/>
    <w:rsid w:val="00D31BBD"/>
    <w:pPr>
      <w:spacing w:after="240"/>
      <w:ind w:left="720" w:hanging="360"/>
    </w:pPr>
  </w:style>
  <w:style w:type="paragraph" w:styleId="List3">
    <w:name w:val="List 3"/>
    <w:basedOn w:val="List"/>
    <w:rsid w:val="00D31BBD"/>
    <w:pPr>
      <w:numPr>
        <w:numId w:val="7"/>
      </w:numPr>
      <w:spacing w:before="29" w:after="58"/>
    </w:pPr>
  </w:style>
  <w:style w:type="paragraph" w:customStyle="1" w:styleId="TableHeading1">
    <w:name w:val="Table Heading1"/>
    <w:basedOn w:val="TableHeading"/>
    <w:rsid w:val="00D31BBD"/>
    <w:pPr>
      <w:shd w:val="clear" w:color="auto" w:fill="E6E6E6"/>
    </w:pPr>
    <w:rPr>
      <w:color w:val="auto"/>
    </w:rPr>
  </w:style>
  <w:style w:type="paragraph" w:customStyle="1" w:styleId="TableHeading2">
    <w:name w:val="Table Heading2"/>
    <w:basedOn w:val="TableContents"/>
    <w:rsid w:val="00D31BBD"/>
    <w:pPr>
      <w:shd w:val="clear" w:color="auto" w:fill="F26522"/>
    </w:pPr>
    <w:rPr>
      <w:b/>
      <w:bCs/>
      <w:color w:val="FFFFFF" w:themeColor="background1"/>
    </w:rPr>
  </w:style>
  <w:style w:type="paragraph" w:customStyle="1" w:styleId="TableHeading3">
    <w:name w:val="Table Heading3"/>
    <w:basedOn w:val="TableContents"/>
    <w:rsid w:val="00D31BBD"/>
    <w:pPr>
      <w:shd w:val="clear" w:color="auto" w:fill="8B0304"/>
    </w:pPr>
    <w:rPr>
      <w:b/>
      <w:bCs/>
      <w:color w:val="FFFFFF" w:themeColor="background1"/>
    </w:rPr>
  </w:style>
  <w:style w:type="paragraph" w:customStyle="1" w:styleId="Illustration">
    <w:name w:val="Illustration"/>
    <w:basedOn w:val="Caption"/>
    <w:rsid w:val="00D31BBD"/>
    <w:rPr>
      <w:sz w:val="18"/>
    </w:rPr>
  </w:style>
  <w:style w:type="paragraph" w:customStyle="1" w:styleId="IllustrationIndexHeading">
    <w:name w:val="Illustration Index Heading"/>
    <w:basedOn w:val="Heading"/>
    <w:rsid w:val="00D31BBD"/>
    <w:pPr>
      <w:suppressLineNumbers/>
    </w:pPr>
    <w:rPr>
      <w:b w:val="0"/>
      <w:bCs/>
      <w:sz w:val="32"/>
      <w:szCs w:val="32"/>
    </w:rPr>
  </w:style>
  <w:style w:type="paragraph" w:customStyle="1" w:styleId="IllustrationIndex1">
    <w:name w:val="Illustration Index 1"/>
    <w:basedOn w:val="Index"/>
    <w:rsid w:val="00D31BBD"/>
    <w:pPr>
      <w:tabs>
        <w:tab w:val="right" w:leader="dot" w:pos="10540"/>
      </w:tabs>
    </w:pPr>
  </w:style>
  <w:style w:type="paragraph" w:customStyle="1" w:styleId="Framecontents">
    <w:name w:val="Frame contents"/>
    <w:basedOn w:val="Textbody"/>
    <w:rsid w:val="00D31BBD"/>
  </w:style>
  <w:style w:type="paragraph" w:customStyle="1" w:styleId="List2Start">
    <w:name w:val="List 2 Start"/>
    <w:basedOn w:val="List"/>
    <w:rsid w:val="00D31BBD"/>
    <w:pPr>
      <w:spacing w:before="240" w:after="120"/>
      <w:ind w:left="720" w:hanging="360"/>
    </w:pPr>
  </w:style>
  <w:style w:type="paragraph" w:customStyle="1" w:styleId="List3Start">
    <w:name w:val="List 3 Start"/>
    <w:basedOn w:val="List"/>
    <w:rsid w:val="00D31BBD"/>
    <w:pPr>
      <w:spacing w:before="240" w:after="120"/>
      <w:ind w:left="1080" w:hanging="360"/>
    </w:pPr>
  </w:style>
  <w:style w:type="paragraph" w:styleId="List4">
    <w:name w:val="List 4"/>
    <w:basedOn w:val="List"/>
    <w:rsid w:val="00D31BBD"/>
    <w:pPr>
      <w:spacing w:after="120"/>
      <w:ind w:left="1440" w:hanging="360"/>
    </w:pPr>
  </w:style>
  <w:style w:type="paragraph" w:customStyle="1" w:styleId="List3Cont">
    <w:name w:val="List 3 Cont."/>
    <w:basedOn w:val="List"/>
    <w:rsid w:val="00D31BBD"/>
    <w:pPr>
      <w:spacing w:after="120"/>
      <w:ind w:left="1080"/>
    </w:pPr>
  </w:style>
  <w:style w:type="paragraph" w:customStyle="1" w:styleId="Text">
    <w:name w:val="Text"/>
    <w:basedOn w:val="Caption"/>
    <w:rsid w:val="00D31BBD"/>
  </w:style>
  <w:style w:type="character" w:customStyle="1" w:styleId="Linenumbering">
    <w:name w:val="Line numbering"/>
    <w:rsid w:val="00D31BBD"/>
  </w:style>
  <w:style w:type="character" w:customStyle="1" w:styleId="NumberingSymbols">
    <w:name w:val="Numbering Symbols"/>
    <w:rsid w:val="00D31BBD"/>
  </w:style>
  <w:style w:type="character" w:customStyle="1" w:styleId="BulletSymbols">
    <w:name w:val="Bullet Symbols"/>
    <w:rsid w:val="00D31BBD"/>
    <w:rPr>
      <w:rFonts w:ascii="OpenSymbol" w:eastAsia="OpenSymbol" w:hAnsi="OpenSymbol" w:cs="OpenSymbol"/>
      <w:shd w:val="clear" w:color="auto" w:fill="auto"/>
    </w:rPr>
  </w:style>
  <w:style w:type="character" w:customStyle="1" w:styleId="Internetlink">
    <w:name w:val="Internet link"/>
    <w:rsid w:val="00D31BBD"/>
    <w:rPr>
      <w:color w:val="000080"/>
      <w:u w:val="single"/>
    </w:rPr>
  </w:style>
  <w:style w:type="character" w:customStyle="1" w:styleId="Placeholder">
    <w:name w:val="Placeholder"/>
    <w:rsid w:val="00D31BBD"/>
    <w:rPr>
      <w:smallCaps/>
      <w:color w:val="008080"/>
      <w:u w:val="dotted"/>
    </w:rPr>
  </w:style>
  <w:style w:type="character" w:customStyle="1" w:styleId="UserEntry">
    <w:name w:val="User Entry"/>
    <w:rsid w:val="00D31BBD"/>
    <w:rPr>
      <w:rFonts w:ascii="Courier New" w:eastAsia="Courier New" w:hAnsi="Courier New" w:cs="Courier New"/>
    </w:rPr>
  </w:style>
  <w:style w:type="character" w:customStyle="1" w:styleId="SourceText">
    <w:name w:val="Source Text"/>
    <w:rsid w:val="00D31BBD"/>
    <w:rPr>
      <w:rFonts w:ascii="Courier New" w:eastAsia="Courier New" w:hAnsi="Courier New" w:cs="Courier New"/>
    </w:rPr>
  </w:style>
  <w:style w:type="numbering" w:customStyle="1" w:styleId="Outline">
    <w:name w:val="Outline"/>
    <w:basedOn w:val="NoList"/>
    <w:rsid w:val="00D31BBD"/>
    <w:pPr>
      <w:numPr>
        <w:numId w:val="11"/>
      </w:numPr>
    </w:pPr>
  </w:style>
  <w:style w:type="numbering" w:customStyle="1" w:styleId="Numbering11">
    <w:name w:val="Numbering 1_1"/>
    <w:basedOn w:val="NoList"/>
    <w:rsid w:val="00D31BBD"/>
    <w:pPr>
      <w:numPr>
        <w:numId w:val="9"/>
      </w:numPr>
    </w:pPr>
  </w:style>
  <w:style w:type="numbering" w:customStyle="1" w:styleId="Numbering21">
    <w:name w:val="Numbering 2_1"/>
    <w:basedOn w:val="NoList"/>
    <w:rsid w:val="00D31BBD"/>
    <w:pPr>
      <w:numPr>
        <w:numId w:val="2"/>
      </w:numPr>
    </w:pPr>
  </w:style>
  <w:style w:type="numbering" w:customStyle="1" w:styleId="List11">
    <w:name w:val="List 1_1"/>
    <w:basedOn w:val="NoList"/>
    <w:rsid w:val="00D31BBD"/>
    <w:pPr>
      <w:numPr>
        <w:numId w:val="4"/>
      </w:numPr>
    </w:pPr>
  </w:style>
  <w:style w:type="numbering" w:customStyle="1" w:styleId="List21">
    <w:name w:val="List 2_1"/>
    <w:basedOn w:val="NoList"/>
    <w:rsid w:val="00D31BBD"/>
    <w:pPr>
      <w:numPr>
        <w:numId w:val="6"/>
      </w:numPr>
    </w:pPr>
  </w:style>
  <w:style w:type="numbering" w:customStyle="1" w:styleId="List31">
    <w:name w:val="List 3_1"/>
    <w:basedOn w:val="NoList"/>
    <w:rsid w:val="00D31BBD"/>
    <w:pPr>
      <w:numPr>
        <w:numId w:val="3"/>
      </w:numPr>
    </w:pPr>
  </w:style>
  <w:style w:type="paragraph" w:styleId="TOC1">
    <w:name w:val="toc 1"/>
    <w:basedOn w:val="Normal"/>
    <w:next w:val="Normal"/>
    <w:autoRedefine/>
    <w:uiPriority w:val="39"/>
    <w:unhideWhenUsed/>
    <w:rsid w:val="004B63BF"/>
    <w:pPr>
      <w:tabs>
        <w:tab w:val="left" w:pos="480"/>
        <w:tab w:val="right" w:leader="dot" w:pos="10790"/>
      </w:tabs>
      <w:spacing w:after="100"/>
    </w:pPr>
    <w:rPr>
      <w:rFonts w:cs="Times New Roman"/>
      <w:b/>
      <w:noProof/>
      <w:szCs w:val="28"/>
    </w:rPr>
  </w:style>
  <w:style w:type="paragraph" w:styleId="TOC2">
    <w:name w:val="toc 2"/>
    <w:basedOn w:val="Normal"/>
    <w:next w:val="Normal"/>
    <w:autoRedefine/>
    <w:uiPriority w:val="39"/>
    <w:unhideWhenUsed/>
    <w:rsid w:val="00B22B53"/>
    <w:pPr>
      <w:spacing w:after="100"/>
      <w:ind w:left="240"/>
    </w:pPr>
    <w:rPr>
      <w:b/>
      <w:i/>
    </w:rPr>
  </w:style>
  <w:style w:type="paragraph" w:styleId="TOC3">
    <w:name w:val="toc 3"/>
    <w:basedOn w:val="Normal"/>
    <w:next w:val="Normal"/>
    <w:autoRedefine/>
    <w:uiPriority w:val="39"/>
    <w:unhideWhenUsed/>
    <w:rsid w:val="00B22B53"/>
    <w:pPr>
      <w:spacing w:after="100"/>
      <w:ind w:left="480"/>
    </w:pPr>
  </w:style>
  <w:style w:type="character" w:styleId="Hyperlink">
    <w:name w:val="Hyperlink"/>
    <w:basedOn w:val="DefaultParagraphFont"/>
    <w:uiPriority w:val="99"/>
    <w:unhideWhenUsed/>
    <w:rsid w:val="0011178E"/>
    <w:rPr>
      <w:rFonts w:asciiTheme="majorHAnsi" w:hAnsiTheme="majorHAnsi"/>
      <w:i w:val="0"/>
      <w:color w:val="0563C1" w:themeColor="hyperlink"/>
      <w:sz w:val="20"/>
      <w:u w:val="none"/>
    </w:rPr>
  </w:style>
  <w:style w:type="paragraph" w:styleId="BalloonText">
    <w:name w:val="Balloon Text"/>
    <w:basedOn w:val="Normal"/>
    <w:link w:val="BalloonTextChar"/>
    <w:uiPriority w:val="99"/>
    <w:semiHidden/>
    <w:unhideWhenUsed/>
    <w:rsid w:val="00D31BB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1BBD"/>
    <w:rPr>
      <w:rFonts w:ascii="Segoe UI" w:hAnsi="Segoe UI" w:cs="Segoe UI"/>
      <w:sz w:val="18"/>
      <w:szCs w:val="18"/>
    </w:rPr>
  </w:style>
  <w:style w:type="table" w:styleId="TableGrid">
    <w:name w:val="Table Grid"/>
    <w:basedOn w:val="TableNormal"/>
    <w:uiPriority w:val="39"/>
    <w:rsid w:val="00D31BBD"/>
    <w:tblPr/>
  </w:style>
  <w:style w:type="paragraph" w:styleId="TableofFigures">
    <w:name w:val="table of figures"/>
    <w:basedOn w:val="Normal"/>
    <w:next w:val="Normal"/>
    <w:uiPriority w:val="99"/>
    <w:unhideWhenUsed/>
    <w:rsid w:val="00D31BBD"/>
    <w:rPr>
      <w:i/>
      <w:sz w:val="22"/>
    </w:rPr>
  </w:style>
  <w:style w:type="paragraph" w:styleId="ListParagraph">
    <w:name w:val="List Paragraph"/>
    <w:basedOn w:val="Normal"/>
    <w:uiPriority w:val="34"/>
    <w:qFormat/>
    <w:rsid w:val="00AA2A86"/>
    <w:pPr>
      <w:spacing w:before="120" w:after="120"/>
      <w:ind w:left="720"/>
      <w:contextualSpacing/>
    </w:pPr>
    <w:rPr>
      <w:rFonts w:asciiTheme="minorHAnsi" w:eastAsiaTheme="minorHAnsi" w:hAnsiTheme="minorHAnsi" w:cstheme="minorBidi"/>
      <w:color w:val="auto"/>
      <w:kern w:val="0"/>
      <w:sz w:val="22"/>
      <w:szCs w:val="22"/>
      <w:lang w:bidi="ar-SA"/>
    </w:rPr>
  </w:style>
  <w:style w:type="paragraph" w:styleId="TOCHeading">
    <w:name w:val="TOC Heading"/>
    <w:basedOn w:val="Heading1"/>
    <w:next w:val="Normal"/>
    <w:uiPriority w:val="39"/>
    <w:unhideWhenUsed/>
    <w:qFormat/>
    <w:rsid w:val="00FC5D8E"/>
    <w:pPr>
      <w:keepLines/>
      <w:spacing w:before="240" w:line="259" w:lineRule="auto"/>
      <w:outlineLvl w:val="9"/>
    </w:pPr>
    <w:rPr>
      <w:rFonts w:asciiTheme="majorHAnsi" w:eastAsiaTheme="majorEastAsia" w:hAnsiTheme="majorHAnsi" w:cstheme="majorBidi"/>
      <w:b w:val="0"/>
      <w:bCs w:val="0"/>
      <w:color w:val="2E74B5" w:themeColor="accent1" w:themeShade="BF"/>
      <w:kern w:val="0"/>
      <w:sz w:val="32"/>
      <w:szCs w:val="32"/>
      <w:lang w:bidi="ar-SA"/>
    </w:rPr>
  </w:style>
  <w:style w:type="character" w:customStyle="1" w:styleId="tlid-translation">
    <w:name w:val="tlid-translation"/>
    <w:basedOn w:val="DefaultParagraphFont"/>
    <w:rsid w:val="00810A5A"/>
  </w:style>
  <w:style w:type="paragraph" w:customStyle="1" w:styleId="Default">
    <w:name w:val="Default"/>
    <w:rsid w:val="00474BF3"/>
    <w:pPr>
      <w:autoSpaceDE w:val="0"/>
      <w:adjustRightInd w:val="0"/>
    </w:pPr>
    <w:rPr>
      <w:rFonts w:ascii="Segoe UI" w:hAnsi="Segoe UI" w:cs="Segoe UI"/>
      <w:kern w:val="0"/>
      <w:lang w:bidi="ar-SA"/>
    </w:rPr>
  </w:style>
  <w:style w:type="character" w:styleId="HTMLCode">
    <w:name w:val="HTML Code"/>
    <w:basedOn w:val="DefaultParagraphFont"/>
    <w:uiPriority w:val="99"/>
    <w:semiHidden/>
    <w:unhideWhenUsed/>
    <w:rsid w:val="001417D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9000D"/>
    <w:rPr>
      <w:color w:val="954F72" w:themeColor="followedHyperlink"/>
      <w:u w:val="single"/>
    </w:rPr>
  </w:style>
  <w:style w:type="character" w:customStyle="1" w:styleId="object">
    <w:name w:val="object"/>
    <w:rsid w:val="00E9000D"/>
  </w:style>
  <w:style w:type="character" w:customStyle="1" w:styleId="UnresolvedMention1">
    <w:name w:val="Unresolved Mention1"/>
    <w:basedOn w:val="DefaultParagraphFont"/>
    <w:uiPriority w:val="99"/>
    <w:semiHidden/>
    <w:unhideWhenUsed/>
    <w:rsid w:val="0049775C"/>
    <w:rPr>
      <w:color w:val="605E5C"/>
      <w:shd w:val="clear" w:color="auto" w:fill="E1DFDD"/>
    </w:rPr>
  </w:style>
  <w:style w:type="character" w:styleId="Strong">
    <w:name w:val="Strong"/>
    <w:basedOn w:val="DefaultParagraphFont"/>
    <w:uiPriority w:val="22"/>
    <w:qFormat/>
    <w:rsid w:val="002A1A99"/>
    <w:rPr>
      <w:b/>
      <w:bCs/>
    </w:rPr>
  </w:style>
  <w:style w:type="character" w:customStyle="1" w:styleId="UnresolvedMention">
    <w:name w:val="Unresolved Mention"/>
    <w:basedOn w:val="DefaultParagraphFont"/>
    <w:uiPriority w:val="99"/>
    <w:semiHidden/>
    <w:unhideWhenUsed/>
    <w:rsid w:val="007F11F9"/>
    <w:rPr>
      <w:color w:val="605E5C"/>
      <w:shd w:val="clear" w:color="auto" w:fill="E1DFDD"/>
    </w:rPr>
  </w:style>
  <w:style w:type="character" w:customStyle="1" w:styleId="Heading5Char">
    <w:name w:val="Heading 5 Char"/>
    <w:basedOn w:val="DefaultParagraphFont"/>
    <w:link w:val="Heading5"/>
    <w:uiPriority w:val="9"/>
    <w:semiHidden/>
    <w:rsid w:val="00E5626D"/>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E5626D"/>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E5626D"/>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E5626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5626D"/>
    <w:rPr>
      <w:rFonts w:asciiTheme="majorHAnsi" w:eastAsiaTheme="majorEastAsia" w:hAnsiTheme="majorHAnsi" w:cstheme="majorBidi"/>
      <w:i/>
      <w:iCs/>
      <w:color w:val="272727" w:themeColor="text1" w:themeTint="D8"/>
      <w:sz w:val="21"/>
      <w:szCs w:val="21"/>
    </w:rPr>
  </w:style>
  <w:style w:type="paragraph" w:styleId="Revision">
    <w:name w:val="Revision"/>
    <w:hidden/>
    <w:uiPriority w:val="99"/>
    <w:semiHidden/>
    <w:rsid w:val="00A210B5"/>
    <w:rPr>
      <w:rFonts w:ascii="Arial" w:hAnsi="Arial"/>
      <w:color w:val="000000" w:themeColor="text1"/>
      <w:sz w:val="26"/>
    </w:rPr>
  </w:style>
  <w:style w:type="paragraph" w:customStyle="1" w:styleId="Bullet1">
    <w:name w:val="Bullet 1"/>
    <w:basedOn w:val="ListParagraph"/>
    <w:qFormat/>
    <w:rsid w:val="0051020C"/>
    <w:pPr>
      <w:numPr>
        <w:numId w:val="13"/>
      </w:numPr>
      <w:spacing w:after="0" w:line="240" w:lineRule="auto"/>
      <w:ind w:left="284" w:firstLine="0"/>
    </w:pPr>
    <w:rPr>
      <w:rFonts w:ascii="Times New Roman" w:hAnsi="Times New Roman"/>
      <w:sz w:val="26"/>
    </w:rPr>
  </w:style>
  <w:style w:type="paragraph" w:customStyle="1" w:styleId="Bullet2">
    <w:name w:val="Bullet 2"/>
    <w:basedOn w:val="ListParagraph"/>
    <w:autoRedefine/>
    <w:qFormat/>
    <w:rsid w:val="006B002E"/>
    <w:pPr>
      <w:numPr>
        <w:numId w:val="14"/>
      </w:numPr>
      <w:spacing w:after="0" w:line="240" w:lineRule="auto"/>
    </w:pPr>
    <w:rPr>
      <w:rFonts w:ascii="Arial" w:hAnsi="Arial"/>
      <w:sz w:val="26"/>
    </w:rPr>
  </w:style>
  <w:style w:type="paragraph" w:customStyle="1" w:styleId="Special1">
    <w:name w:val="Special 1"/>
    <w:basedOn w:val="Normal"/>
    <w:autoRedefine/>
    <w:qFormat/>
    <w:rsid w:val="00A667E2"/>
    <w:pPr>
      <w:spacing w:line="276" w:lineRule="auto"/>
    </w:pPr>
    <w:rPr>
      <w:i/>
      <w:iCs/>
    </w:rPr>
  </w:style>
  <w:style w:type="paragraph" w:customStyle="1" w:styleId="H1">
    <w:name w:val="H1"/>
    <w:basedOn w:val="Heading1"/>
    <w:link w:val="H1Char"/>
    <w:autoRedefine/>
    <w:qFormat/>
    <w:rsid w:val="0003284F"/>
    <w:pPr>
      <w:numPr>
        <w:numId w:val="0"/>
      </w:numPr>
      <w:jc w:val="center"/>
    </w:pPr>
    <w:rPr>
      <w:sz w:val="28"/>
    </w:rPr>
  </w:style>
  <w:style w:type="paragraph" w:customStyle="1" w:styleId="Noticed">
    <w:name w:val="Noticed"/>
    <w:basedOn w:val="Normal"/>
    <w:autoRedefine/>
    <w:qFormat/>
    <w:rsid w:val="00420324"/>
    <w:rPr>
      <w:b/>
      <w:bCs/>
      <w:i/>
      <w:iCs/>
    </w:rPr>
  </w:style>
  <w:style w:type="character" w:customStyle="1" w:styleId="Heading1Char">
    <w:name w:val="Heading 1 Char"/>
    <w:basedOn w:val="DefaultParagraphFont"/>
    <w:link w:val="Heading1"/>
    <w:rsid w:val="00C915CD"/>
    <w:rPr>
      <w:rFonts w:eastAsia="MS Mincho" w:cs="Times New Roman"/>
      <w:b/>
      <w:bCs/>
      <w:iCs/>
      <w:color w:val="auto"/>
      <w:sz w:val="26"/>
    </w:rPr>
  </w:style>
  <w:style w:type="character" w:customStyle="1" w:styleId="Heading2Char">
    <w:name w:val="Heading 2 Char"/>
    <w:basedOn w:val="DefaultParagraphFont"/>
    <w:link w:val="Heading2"/>
    <w:rsid w:val="00B84F2D"/>
    <w:rPr>
      <w:rFonts w:eastAsia="MS Mincho"/>
      <w:b/>
      <w:bCs/>
      <w:color w:val="auto"/>
      <w:sz w:val="26"/>
      <w:szCs w:val="22"/>
    </w:rPr>
  </w:style>
  <w:style w:type="character" w:customStyle="1" w:styleId="Heading3Char">
    <w:name w:val="Heading 3 Char"/>
    <w:basedOn w:val="DefaultParagraphFont"/>
    <w:link w:val="Heading3"/>
    <w:rsid w:val="00B84F2D"/>
    <w:rPr>
      <w:rFonts w:eastAsia="MS Mincho"/>
      <w:b/>
      <w:bCs/>
      <w:sz w:val="26"/>
      <w:szCs w:val="28"/>
    </w:rPr>
  </w:style>
  <w:style w:type="table" w:styleId="TableGridLight">
    <w:name w:val="Grid Table Light"/>
    <w:basedOn w:val="TableNormal"/>
    <w:uiPriority w:val="40"/>
    <w:rsid w:val="001D73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70D49"/>
    <w:pPr>
      <w:spacing w:before="100" w:beforeAutospacing="1" w:after="100" w:afterAutospacing="1"/>
      <w:jc w:val="left"/>
    </w:pPr>
    <w:rPr>
      <w:rFonts w:eastAsia="Times New Roman" w:cs="Times New Roman"/>
      <w:color w:val="auto"/>
      <w:kern w:val="0"/>
      <w:sz w:val="24"/>
      <w:lang w:bidi="ar-SA"/>
    </w:rPr>
  </w:style>
  <w:style w:type="paragraph" w:styleId="TOC9">
    <w:name w:val="toc 9"/>
    <w:basedOn w:val="Normal"/>
    <w:next w:val="Normal"/>
    <w:autoRedefine/>
    <w:uiPriority w:val="39"/>
    <w:semiHidden/>
    <w:unhideWhenUsed/>
    <w:rsid w:val="005A07B0"/>
    <w:pPr>
      <w:spacing w:after="100"/>
      <w:ind w:left="1600"/>
    </w:pPr>
  </w:style>
  <w:style w:type="paragraph" w:customStyle="1" w:styleId="Figure">
    <w:name w:val="Figure"/>
    <w:link w:val="FigureChar"/>
    <w:qFormat/>
    <w:rsid w:val="009D73CA"/>
    <w:pPr>
      <w:spacing w:line="240" w:lineRule="auto"/>
      <w:ind w:left="0"/>
      <w:jc w:val="center"/>
    </w:pPr>
    <w:rPr>
      <w:rFonts w:eastAsia="MS Mincho" w:cs="Times New Roman"/>
      <w:bCs/>
      <w:i/>
      <w:iCs/>
      <w:color w:val="auto"/>
      <w:sz w:val="16"/>
      <w:szCs w:val="26"/>
    </w:rPr>
  </w:style>
  <w:style w:type="character" w:customStyle="1" w:styleId="H1Char">
    <w:name w:val="H1 Char"/>
    <w:basedOn w:val="Heading1Char"/>
    <w:link w:val="H1"/>
    <w:rsid w:val="0003284F"/>
    <w:rPr>
      <w:rFonts w:eastAsia="MS Mincho" w:cs="Times New Roman"/>
      <w:b/>
      <w:bCs/>
      <w:iCs/>
      <w:color w:val="auto"/>
      <w:sz w:val="28"/>
    </w:rPr>
  </w:style>
  <w:style w:type="character" w:customStyle="1" w:styleId="FigureChar">
    <w:name w:val="Figure Char"/>
    <w:basedOn w:val="H1Char"/>
    <w:link w:val="Figure"/>
    <w:rsid w:val="009D73CA"/>
    <w:rPr>
      <w:rFonts w:eastAsia="MS Mincho" w:cs="Times New Roman"/>
      <w:b w:val="0"/>
      <w:bCs/>
      <w:i/>
      <w:iCs/>
      <w:color w:val="auto"/>
      <w:sz w:val="16"/>
      <w:szCs w:val="26"/>
    </w:rPr>
  </w:style>
  <w:style w:type="paragraph" w:styleId="BodyText">
    <w:name w:val="Body Text"/>
    <w:basedOn w:val="Normal"/>
    <w:link w:val="BodyTextChar"/>
    <w:uiPriority w:val="1"/>
    <w:qFormat/>
    <w:rsid w:val="007A0117"/>
    <w:pPr>
      <w:widowControl w:val="0"/>
      <w:autoSpaceDE w:val="0"/>
      <w:autoSpaceDN w:val="0"/>
      <w:spacing w:line="240" w:lineRule="auto"/>
      <w:ind w:left="0"/>
      <w:jc w:val="left"/>
    </w:pPr>
    <w:rPr>
      <w:rFonts w:eastAsia="Times New Roman" w:cs="Times New Roman"/>
      <w:color w:val="auto"/>
      <w:kern w:val="0"/>
      <w:szCs w:val="20"/>
      <w:lang w:val="vi" w:bidi="ar-SA"/>
    </w:rPr>
  </w:style>
  <w:style w:type="character" w:customStyle="1" w:styleId="BodyTextChar">
    <w:name w:val="Body Text Char"/>
    <w:basedOn w:val="DefaultParagraphFont"/>
    <w:link w:val="BodyText"/>
    <w:uiPriority w:val="1"/>
    <w:rsid w:val="007A0117"/>
    <w:rPr>
      <w:rFonts w:eastAsia="Times New Roman" w:cs="Times New Roman"/>
      <w:color w:val="auto"/>
      <w:kern w:val="0"/>
      <w:szCs w:val="20"/>
      <w:lang w:val="vi"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65764">
      <w:bodyDiv w:val="1"/>
      <w:marLeft w:val="0"/>
      <w:marRight w:val="0"/>
      <w:marTop w:val="0"/>
      <w:marBottom w:val="0"/>
      <w:divBdr>
        <w:top w:val="none" w:sz="0" w:space="0" w:color="auto"/>
        <w:left w:val="none" w:sz="0" w:space="0" w:color="auto"/>
        <w:bottom w:val="none" w:sz="0" w:space="0" w:color="auto"/>
        <w:right w:val="none" w:sz="0" w:space="0" w:color="auto"/>
      </w:divBdr>
    </w:div>
    <w:div w:id="167064643">
      <w:bodyDiv w:val="1"/>
      <w:marLeft w:val="0"/>
      <w:marRight w:val="0"/>
      <w:marTop w:val="0"/>
      <w:marBottom w:val="0"/>
      <w:divBdr>
        <w:top w:val="none" w:sz="0" w:space="0" w:color="auto"/>
        <w:left w:val="none" w:sz="0" w:space="0" w:color="auto"/>
        <w:bottom w:val="none" w:sz="0" w:space="0" w:color="auto"/>
        <w:right w:val="none" w:sz="0" w:space="0" w:color="auto"/>
      </w:divBdr>
      <w:divsChild>
        <w:div w:id="1028142971">
          <w:marLeft w:val="0"/>
          <w:marRight w:val="0"/>
          <w:marTop w:val="0"/>
          <w:marBottom w:val="0"/>
          <w:divBdr>
            <w:top w:val="none" w:sz="0" w:space="0" w:color="auto"/>
            <w:left w:val="none" w:sz="0" w:space="0" w:color="auto"/>
            <w:bottom w:val="none" w:sz="0" w:space="0" w:color="auto"/>
            <w:right w:val="none" w:sz="0" w:space="0" w:color="auto"/>
          </w:divBdr>
        </w:div>
      </w:divsChild>
    </w:div>
    <w:div w:id="463156557">
      <w:bodyDiv w:val="1"/>
      <w:marLeft w:val="0"/>
      <w:marRight w:val="0"/>
      <w:marTop w:val="0"/>
      <w:marBottom w:val="0"/>
      <w:divBdr>
        <w:top w:val="none" w:sz="0" w:space="0" w:color="auto"/>
        <w:left w:val="none" w:sz="0" w:space="0" w:color="auto"/>
        <w:bottom w:val="none" w:sz="0" w:space="0" w:color="auto"/>
        <w:right w:val="none" w:sz="0" w:space="0" w:color="auto"/>
      </w:divBdr>
    </w:div>
    <w:div w:id="666906917">
      <w:bodyDiv w:val="1"/>
      <w:marLeft w:val="0"/>
      <w:marRight w:val="0"/>
      <w:marTop w:val="0"/>
      <w:marBottom w:val="0"/>
      <w:divBdr>
        <w:top w:val="none" w:sz="0" w:space="0" w:color="auto"/>
        <w:left w:val="none" w:sz="0" w:space="0" w:color="auto"/>
        <w:bottom w:val="none" w:sz="0" w:space="0" w:color="auto"/>
        <w:right w:val="none" w:sz="0" w:space="0" w:color="auto"/>
      </w:divBdr>
      <w:divsChild>
        <w:div w:id="1197308080">
          <w:marLeft w:val="0"/>
          <w:marRight w:val="0"/>
          <w:marTop w:val="0"/>
          <w:marBottom w:val="0"/>
          <w:divBdr>
            <w:top w:val="none" w:sz="0" w:space="0" w:color="auto"/>
            <w:left w:val="none" w:sz="0" w:space="0" w:color="auto"/>
            <w:bottom w:val="none" w:sz="0" w:space="0" w:color="auto"/>
            <w:right w:val="none" w:sz="0" w:space="0" w:color="auto"/>
          </w:divBdr>
          <w:divsChild>
            <w:div w:id="1158689077">
              <w:marLeft w:val="0"/>
              <w:marRight w:val="0"/>
              <w:marTop w:val="0"/>
              <w:marBottom w:val="0"/>
              <w:divBdr>
                <w:top w:val="none" w:sz="0" w:space="0" w:color="auto"/>
                <w:left w:val="none" w:sz="0" w:space="0" w:color="auto"/>
                <w:bottom w:val="none" w:sz="0" w:space="0" w:color="auto"/>
                <w:right w:val="none" w:sz="0" w:space="0" w:color="auto"/>
              </w:divBdr>
              <w:divsChild>
                <w:div w:id="689261011">
                  <w:marLeft w:val="0"/>
                  <w:marRight w:val="0"/>
                  <w:marTop w:val="0"/>
                  <w:marBottom w:val="0"/>
                  <w:divBdr>
                    <w:top w:val="none" w:sz="0" w:space="0" w:color="auto"/>
                    <w:left w:val="none" w:sz="0" w:space="0" w:color="auto"/>
                    <w:bottom w:val="none" w:sz="0" w:space="0" w:color="auto"/>
                    <w:right w:val="none" w:sz="0" w:space="0" w:color="auto"/>
                  </w:divBdr>
                  <w:divsChild>
                    <w:div w:id="628825491">
                      <w:marLeft w:val="0"/>
                      <w:marRight w:val="0"/>
                      <w:marTop w:val="0"/>
                      <w:marBottom w:val="0"/>
                      <w:divBdr>
                        <w:top w:val="none" w:sz="0" w:space="0" w:color="auto"/>
                        <w:left w:val="none" w:sz="0" w:space="0" w:color="auto"/>
                        <w:bottom w:val="none" w:sz="0" w:space="0" w:color="auto"/>
                        <w:right w:val="none" w:sz="0" w:space="0" w:color="auto"/>
                      </w:divBdr>
                      <w:divsChild>
                        <w:div w:id="640304931">
                          <w:marLeft w:val="0"/>
                          <w:marRight w:val="0"/>
                          <w:marTop w:val="0"/>
                          <w:marBottom w:val="0"/>
                          <w:divBdr>
                            <w:top w:val="none" w:sz="0" w:space="0" w:color="auto"/>
                            <w:left w:val="none" w:sz="0" w:space="0" w:color="auto"/>
                            <w:bottom w:val="none" w:sz="0" w:space="0" w:color="auto"/>
                            <w:right w:val="none" w:sz="0" w:space="0" w:color="auto"/>
                          </w:divBdr>
                          <w:divsChild>
                            <w:div w:id="1064838968">
                              <w:marLeft w:val="0"/>
                              <w:marRight w:val="0"/>
                              <w:marTop w:val="0"/>
                              <w:marBottom w:val="0"/>
                              <w:divBdr>
                                <w:top w:val="none" w:sz="0" w:space="0" w:color="auto"/>
                                <w:left w:val="none" w:sz="0" w:space="0" w:color="auto"/>
                                <w:bottom w:val="none" w:sz="0" w:space="0" w:color="auto"/>
                                <w:right w:val="none" w:sz="0" w:space="0" w:color="auto"/>
                              </w:divBdr>
                              <w:divsChild>
                                <w:div w:id="608389777">
                                  <w:marLeft w:val="0"/>
                                  <w:marRight w:val="0"/>
                                  <w:marTop w:val="0"/>
                                  <w:marBottom w:val="0"/>
                                  <w:divBdr>
                                    <w:top w:val="none" w:sz="0" w:space="0" w:color="auto"/>
                                    <w:left w:val="none" w:sz="0" w:space="0" w:color="auto"/>
                                    <w:bottom w:val="none" w:sz="0" w:space="0" w:color="auto"/>
                                    <w:right w:val="none" w:sz="0" w:space="0" w:color="auto"/>
                                  </w:divBdr>
                                  <w:divsChild>
                                    <w:div w:id="448204345">
                                      <w:marLeft w:val="0"/>
                                      <w:marRight w:val="0"/>
                                      <w:marTop w:val="0"/>
                                      <w:marBottom w:val="0"/>
                                      <w:divBdr>
                                        <w:top w:val="none" w:sz="0" w:space="0" w:color="auto"/>
                                        <w:left w:val="none" w:sz="0" w:space="0" w:color="auto"/>
                                        <w:bottom w:val="none" w:sz="0" w:space="0" w:color="auto"/>
                                        <w:right w:val="none" w:sz="0" w:space="0" w:color="auto"/>
                                      </w:divBdr>
                                      <w:divsChild>
                                        <w:div w:id="2027438305">
                                          <w:marLeft w:val="0"/>
                                          <w:marRight w:val="0"/>
                                          <w:marTop w:val="0"/>
                                          <w:marBottom w:val="0"/>
                                          <w:divBdr>
                                            <w:top w:val="none" w:sz="0" w:space="0" w:color="auto"/>
                                            <w:left w:val="none" w:sz="0" w:space="0" w:color="auto"/>
                                            <w:bottom w:val="none" w:sz="0" w:space="0" w:color="auto"/>
                                            <w:right w:val="none" w:sz="0" w:space="0" w:color="auto"/>
                                          </w:divBdr>
                                          <w:divsChild>
                                            <w:div w:id="85512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9153078">
      <w:bodyDiv w:val="1"/>
      <w:marLeft w:val="0"/>
      <w:marRight w:val="0"/>
      <w:marTop w:val="0"/>
      <w:marBottom w:val="0"/>
      <w:divBdr>
        <w:top w:val="none" w:sz="0" w:space="0" w:color="auto"/>
        <w:left w:val="none" w:sz="0" w:space="0" w:color="auto"/>
        <w:bottom w:val="none" w:sz="0" w:space="0" w:color="auto"/>
        <w:right w:val="none" w:sz="0" w:space="0" w:color="auto"/>
      </w:divBdr>
      <w:divsChild>
        <w:div w:id="30499091">
          <w:marLeft w:val="0"/>
          <w:marRight w:val="0"/>
          <w:marTop w:val="0"/>
          <w:marBottom w:val="0"/>
          <w:divBdr>
            <w:top w:val="none" w:sz="0" w:space="0" w:color="auto"/>
            <w:left w:val="none" w:sz="0" w:space="0" w:color="auto"/>
            <w:bottom w:val="none" w:sz="0" w:space="0" w:color="auto"/>
            <w:right w:val="none" w:sz="0" w:space="0" w:color="auto"/>
          </w:divBdr>
        </w:div>
      </w:divsChild>
    </w:div>
    <w:div w:id="853034803">
      <w:bodyDiv w:val="1"/>
      <w:marLeft w:val="0"/>
      <w:marRight w:val="0"/>
      <w:marTop w:val="0"/>
      <w:marBottom w:val="0"/>
      <w:divBdr>
        <w:top w:val="none" w:sz="0" w:space="0" w:color="auto"/>
        <w:left w:val="none" w:sz="0" w:space="0" w:color="auto"/>
        <w:bottom w:val="none" w:sz="0" w:space="0" w:color="auto"/>
        <w:right w:val="none" w:sz="0" w:space="0" w:color="auto"/>
      </w:divBdr>
      <w:divsChild>
        <w:div w:id="1187332268">
          <w:marLeft w:val="0"/>
          <w:marRight w:val="0"/>
          <w:marTop w:val="0"/>
          <w:marBottom w:val="0"/>
          <w:divBdr>
            <w:top w:val="none" w:sz="0" w:space="0" w:color="auto"/>
            <w:left w:val="none" w:sz="0" w:space="0" w:color="auto"/>
            <w:bottom w:val="none" w:sz="0" w:space="0" w:color="auto"/>
            <w:right w:val="none" w:sz="0" w:space="0" w:color="auto"/>
          </w:divBdr>
        </w:div>
      </w:divsChild>
    </w:div>
    <w:div w:id="946693662">
      <w:bodyDiv w:val="1"/>
      <w:marLeft w:val="0"/>
      <w:marRight w:val="0"/>
      <w:marTop w:val="0"/>
      <w:marBottom w:val="0"/>
      <w:divBdr>
        <w:top w:val="none" w:sz="0" w:space="0" w:color="auto"/>
        <w:left w:val="none" w:sz="0" w:space="0" w:color="auto"/>
        <w:bottom w:val="none" w:sz="0" w:space="0" w:color="auto"/>
        <w:right w:val="none" w:sz="0" w:space="0" w:color="auto"/>
      </w:divBdr>
    </w:div>
    <w:div w:id="965967366">
      <w:bodyDiv w:val="1"/>
      <w:marLeft w:val="0"/>
      <w:marRight w:val="0"/>
      <w:marTop w:val="0"/>
      <w:marBottom w:val="0"/>
      <w:divBdr>
        <w:top w:val="none" w:sz="0" w:space="0" w:color="auto"/>
        <w:left w:val="none" w:sz="0" w:space="0" w:color="auto"/>
        <w:bottom w:val="none" w:sz="0" w:space="0" w:color="auto"/>
        <w:right w:val="none" w:sz="0" w:space="0" w:color="auto"/>
      </w:divBdr>
    </w:div>
    <w:div w:id="1012608290">
      <w:bodyDiv w:val="1"/>
      <w:marLeft w:val="0"/>
      <w:marRight w:val="0"/>
      <w:marTop w:val="0"/>
      <w:marBottom w:val="0"/>
      <w:divBdr>
        <w:top w:val="none" w:sz="0" w:space="0" w:color="auto"/>
        <w:left w:val="none" w:sz="0" w:space="0" w:color="auto"/>
        <w:bottom w:val="none" w:sz="0" w:space="0" w:color="auto"/>
        <w:right w:val="none" w:sz="0" w:space="0" w:color="auto"/>
      </w:divBdr>
    </w:div>
    <w:div w:id="1055618439">
      <w:bodyDiv w:val="1"/>
      <w:marLeft w:val="0"/>
      <w:marRight w:val="0"/>
      <w:marTop w:val="0"/>
      <w:marBottom w:val="0"/>
      <w:divBdr>
        <w:top w:val="none" w:sz="0" w:space="0" w:color="auto"/>
        <w:left w:val="none" w:sz="0" w:space="0" w:color="auto"/>
        <w:bottom w:val="none" w:sz="0" w:space="0" w:color="auto"/>
        <w:right w:val="none" w:sz="0" w:space="0" w:color="auto"/>
      </w:divBdr>
    </w:div>
    <w:div w:id="1169713385">
      <w:bodyDiv w:val="1"/>
      <w:marLeft w:val="0"/>
      <w:marRight w:val="0"/>
      <w:marTop w:val="0"/>
      <w:marBottom w:val="0"/>
      <w:divBdr>
        <w:top w:val="none" w:sz="0" w:space="0" w:color="auto"/>
        <w:left w:val="none" w:sz="0" w:space="0" w:color="auto"/>
        <w:bottom w:val="none" w:sz="0" w:space="0" w:color="auto"/>
        <w:right w:val="none" w:sz="0" w:space="0" w:color="auto"/>
      </w:divBdr>
      <w:divsChild>
        <w:div w:id="395319359">
          <w:marLeft w:val="0"/>
          <w:marRight w:val="0"/>
          <w:marTop w:val="0"/>
          <w:marBottom w:val="0"/>
          <w:divBdr>
            <w:top w:val="none" w:sz="0" w:space="0" w:color="auto"/>
            <w:left w:val="none" w:sz="0" w:space="0" w:color="auto"/>
            <w:bottom w:val="none" w:sz="0" w:space="0" w:color="auto"/>
            <w:right w:val="none" w:sz="0" w:space="0" w:color="auto"/>
          </w:divBdr>
        </w:div>
      </w:divsChild>
    </w:div>
    <w:div w:id="1330451713">
      <w:bodyDiv w:val="1"/>
      <w:marLeft w:val="0"/>
      <w:marRight w:val="0"/>
      <w:marTop w:val="0"/>
      <w:marBottom w:val="0"/>
      <w:divBdr>
        <w:top w:val="none" w:sz="0" w:space="0" w:color="auto"/>
        <w:left w:val="none" w:sz="0" w:space="0" w:color="auto"/>
        <w:bottom w:val="none" w:sz="0" w:space="0" w:color="auto"/>
        <w:right w:val="none" w:sz="0" w:space="0" w:color="auto"/>
      </w:divBdr>
    </w:div>
    <w:div w:id="1352335841">
      <w:bodyDiv w:val="1"/>
      <w:marLeft w:val="0"/>
      <w:marRight w:val="0"/>
      <w:marTop w:val="0"/>
      <w:marBottom w:val="0"/>
      <w:divBdr>
        <w:top w:val="none" w:sz="0" w:space="0" w:color="auto"/>
        <w:left w:val="none" w:sz="0" w:space="0" w:color="auto"/>
        <w:bottom w:val="none" w:sz="0" w:space="0" w:color="auto"/>
        <w:right w:val="none" w:sz="0" w:space="0" w:color="auto"/>
      </w:divBdr>
    </w:div>
    <w:div w:id="1358576721">
      <w:bodyDiv w:val="1"/>
      <w:marLeft w:val="0"/>
      <w:marRight w:val="0"/>
      <w:marTop w:val="0"/>
      <w:marBottom w:val="0"/>
      <w:divBdr>
        <w:top w:val="none" w:sz="0" w:space="0" w:color="auto"/>
        <w:left w:val="none" w:sz="0" w:space="0" w:color="auto"/>
        <w:bottom w:val="none" w:sz="0" w:space="0" w:color="auto"/>
        <w:right w:val="none" w:sz="0" w:space="0" w:color="auto"/>
      </w:divBdr>
    </w:div>
    <w:div w:id="1414426821">
      <w:bodyDiv w:val="1"/>
      <w:marLeft w:val="0"/>
      <w:marRight w:val="0"/>
      <w:marTop w:val="0"/>
      <w:marBottom w:val="0"/>
      <w:divBdr>
        <w:top w:val="none" w:sz="0" w:space="0" w:color="auto"/>
        <w:left w:val="none" w:sz="0" w:space="0" w:color="auto"/>
        <w:bottom w:val="none" w:sz="0" w:space="0" w:color="auto"/>
        <w:right w:val="none" w:sz="0" w:space="0" w:color="auto"/>
      </w:divBdr>
    </w:div>
    <w:div w:id="1624119027">
      <w:bodyDiv w:val="1"/>
      <w:marLeft w:val="0"/>
      <w:marRight w:val="0"/>
      <w:marTop w:val="0"/>
      <w:marBottom w:val="0"/>
      <w:divBdr>
        <w:top w:val="none" w:sz="0" w:space="0" w:color="auto"/>
        <w:left w:val="none" w:sz="0" w:space="0" w:color="auto"/>
        <w:bottom w:val="none" w:sz="0" w:space="0" w:color="auto"/>
        <w:right w:val="none" w:sz="0" w:space="0" w:color="auto"/>
      </w:divBdr>
    </w:div>
    <w:div w:id="1697579605">
      <w:bodyDiv w:val="1"/>
      <w:marLeft w:val="0"/>
      <w:marRight w:val="0"/>
      <w:marTop w:val="0"/>
      <w:marBottom w:val="0"/>
      <w:divBdr>
        <w:top w:val="none" w:sz="0" w:space="0" w:color="auto"/>
        <w:left w:val="none" w:sz="0" w:space="0" w:color="auto"/>
        <w:bottom w:val="none" w:sz="0" w:space="0" w:color="auto"/>
        <w:right w:val="none" w:sz="0" w:space="0" w:color="auto"/>
      </w:divBdr>
      <w:divsChild>
        <w:div w:id="746611068">
          <w:marLeft w:val="0"/>
          <w:marRight w:val="0"/>
          <w:marTop w:val="0"/>
          <w:marBottom w:val="0"/>
          <w:divBdr>
            <w:top w:val="none" w:sz="0" w:space="0" w:color="auto"/>
            <w:left w:val="none" w:sz="0" w:space="0" w:color="auto"/>
            <w:bottom w:val="none" w:sz="0" w:space="0" w:color="auto"/>
            <w:right w:val="none" w:sz="0" w:space="0" w:color="auto"/>
          </w:divBdr>
          <w:divsChild>
            <w:div w:id="589192990">
              <w:marLeft w:val="0"/>
              <w:marRight w:val="0"/>
              <w:marTop w:val="0"/>
              <w:marBottom w:val="0"/>
              <w:divBdr>
                <w:top w:val="none" w:sz="0" w:space="0" w:color="auto"/>
                <w:left w:val="none" w:sz="0" w:space="0" w:color="auto"/>
                <w:bottom w:val="none" w:sz="0" w:space="0" w:color="auto"/>
                <w:right w:val="none" w:sz="0" w:space="0" w:color="auto"/>
              </w:divBdr>
              <w:divsChild>
                <w:div w:id="253829583">
                  <w:marLeft w:val="0"/>
                  <w:marRight w:val="0"/>
                  <w:marTop w:val="0"/>
                  <w:marBottom w:val="0"/>
                  <w:divBdr>
                    <w:top w:val="none" w:sz="0" w:space="0" w:color="auto"/>
                    <w:left w:val="none" w:sz="0" w:space="0" w:color="auto"/>
                    <w:bottom w:val="none" w:sz="0" w:space="0" w:color="auto"/>
                    <w:right w:val="none" w:sz="0" w:space="0" w:color="auto"/>
                  </w:divBdr>
                  <w:divsChild>
                    <w:div w:id="66734215">
                      <w:marLeft w:val="0"/>
                      <w:marRight w:val="0"/>
                      <w:marTop w:val="0"/>
                      <w:marBottom w:val="0"/>
                      <w:divBdr>
                        <w:top w:val="none" w:sz="0" w:space="0" w:color="auto"/>
                        <w:left w:val="none" w:sz="0" w:space="0" w:color="auto"/>
                        <w:bottom w:val="none" w:sz="0" w:space="0" w:color="auto"/>
                        <w:right w:val="none" w:sz="0" w:space="0" w:color="auto"/>
                      </w:divBdr>
                      <w:divsChild>
                        <w:div w:id="337075493">
                          <w:marLeft w:val="0"/>
                          <w:marRight w:val="0"/>
                          <w:marTop w:val="0"/>
                          <w:marBottom w:val="0"/>
                          <w:divBdr>
                            <w:top w:val="none" w:sz="0" w:space="0" w:color="auto"/>
                            <w:left w:val="none" w:sz="0" w:space="0" w:color="auto"/>
                            <w:bottom w:val="none" w:sz="0" w:space="0" w:color="auto"/>
                            <w:right w:val="none" w:sz="0" w:space="0" w:color="auto"/>
                          </w:divBdr>
                          <w:divsChild>
                            <w:div w:id="1931766555">
                              <w:marLeft w:val="0"/>
                              <w:marRight w:val="0"/>
                              <w:marTop w:val="0"/>
                              <w:marBottom w:val="0"/>
                              <w:divBdr>
                                <w:top w:val="none" w:sz="0" w:space="0" w:color="auto"/>
                                <w:left w:val="none" w:sz="0" w:space="0" w:color="auto"/>
                                <w:bottom w:val="none" w:sz="0" w:space="0" w:color="auto"/>
                                <w:right w:val="none" w:sz="0" w:space="0" w:color="auto"/>
                              </w:divBdr>
                              <w:divsChild>
                                <w:div w:id="1739018105">
                                  <w:marLeft w:val="0"/>
                                  <w:marRight w:val="0"/>
                                  <w:marTop w:val="0"/>
                                  <w:marBottom w:val="0"/>
                                  <w:divBdr>
                                    <w:top w:val="none" w:sz="0" w:space="0" w:color="auto"/>
                                    <w:left w:val="none" w:sz="0" w:space="0" w:color="auto"/>
                                    <w:bottom w:val="none" w:sz="0" w:space="0" w:color="auto"/>
                                    <w:right w:val="none" w:sz="0" w:space="0" w:color="auto"/>
                                  </w:divBdr>
                                  <w:divsChild>
                                    <w:div w:id="293368846">
                                      <w:marLeft w:val="0"/>
                                      <w:marRight w:val="0"/>
                                      <w:marTop w:val="0"/>
                                      <w:marBottom w:val="0"/>
                                      <w:divBdr>
                                        <w:top w:val="none" w:sz="0" w:space="0" w:color="auto"/>
                                        <w:left w:val="none" w:sz="0" w:space="0" w:color="auto"/>
                                        <w:bottom w:val="none" w:sz="0" w:space="0" w:color="auto"/>
                                        <w:right w:val="none" w:sz="0" w:space="0" w:color="auto"/>
                                      </w:divBdr>
                                      <w:divsChild>
                                        <w:div w:id="198208430">
                                          <w:marLeft w:val="0"/>
                                          <w:marRight w:val="0"/>
                                          <w:marTop w:val="0"/>
                                          <w:marBottom w:val="0"/>
                                          <w:divBdr>
                                            <w:top w:val="none" w:sz="0" w:space="0" w:color="auto"/>
                                            <w:left w:val="none" w:sz="0" w:space="0" w:color="auto"/>
                                            <w:bottom w:val="none" w:sz="0" w:space="0" w:color="auto"/>
                                            <w:right w:val="none" w:sz="0" w:space="0" w:color="auto"/>
                                          </w:divBdr>
                                          <w:divsChild>
                                            <w:div w:id="139993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5371291">
      <w:bodyDiv w:val="1"/>
      <w:marLeft w:val="0"/>
      <w:marRight w:val="0"/>
      <w:marTop w:val="0"/>
      <w:marBottom w:val="0"/>
      <w:divBdr>
        <w:top w:val="none" w:sz="0" w:space="0" w:color="auto"/>
        <w:left w:val="none" w:sz="0" w:space="0" w:color="auto"/>
        <w:bottom w:val="none" w:sz="0" w:space="0" w:color="auto"/>
        <w:right w:val="none" w:sz="0" w:space="0" w:color="auto"/>
      </w:divBdr>
    </w:div>
    <w:div w:id="2052261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e.nguyen\Desktop\Temp\TL-OSD-Word-Document-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67FCEC6DCA9B4CBE2406ED746AE0D5" ma:contentTypeVersion="20" ma:contentTypeDescription="Create a new document." ma:contentTypeScope="" ma:versionID="3b43f140241637e864918bd007df6e4f">
  <xsd:schema xmlns:xsd="http://www.w3.org/2001/XMLSchema" xmlns:xs="http://www.w3.org/2001/XMLSchema" xmlns:p="http://schemas.microsoft.com/office/2006/metadata/properties" xmlns:ns1="http://schemas.microsoft.com/sharepoint/v3" xmlns:ns2="6283995c-6b6d-4061-98f4-2c31cca8ac7e" xmlns:ns3="2f024912-dc41-4dd3-bf3f-1f090ee3361b" targetNamespace="http://schemas.microsoft.com/office/2006/metadata/properties" ma:root="true" ma:fieldsID="2343dd61fecb75649e49c28f15615175" ns1:_="" ns2:_="" ns3:_="">
    <xsd:import namespace="http://schemas.microsoft.com/sharepoint/v3"/>
    <xsd:import namespace="6283995c-6b6d-4061-98f4-2c31cca8ac7e"/>
    <xsd:import namespace="2f024912-dc41-4dd3-bf3f-1f090ee3361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283995c-6b6d-4061-98f4-2c31cca8ac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53b64ef9-597b-4c99-8f75-8e42860b9f90"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024912-dc41-4dd3-bf3f-1f090ee3361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493cd69e-d9c6-4192-a114-6e74a675db30}" ma:internalName="TaxCatchAll" ma:showField="CatchAllData" ma:web="2f024912-dc41-4dd3-bf3f-1f090ee336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2f024912-dc41-4dd3-bf3f-1f090ee3361b" xsi:nil="true"/>
    <lcf76f155ced4ddcb4097134ff3c332f xmlns="6283995c-6b6d-4061-98f4-2c31cca8ac7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1124A5-9772-4240-A572-70C33A9EC3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283995c-6b6d-4061-98f4-2c31cca8ac7e"/>
    <ds:schemaRef ds:uri="2f024912-dc41-4dd3-bf3f-1f090ee336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0033AD-E5D7-4D00-AF66-42AAEC58FA4B}">
  <ds:schemaRefs>
    <ds:schemaRef ds:uri="http://schemas.microsoft.com/office/2006/metadata/properties"/>
    <ds:schemaRef ds:uri="http://schemas.microsoft.com/office/infopath/2007/PartnerControls"/>
    <ds:schemaRef ds:uri="2f024912-dc41-4dd3-bf3f-1f090ee3361b"/>
    <ds:schemaRef ds:uri="6283995c-6b6d-4061-98f4-2c31cca8ac7e"/>
    <ds:schemaRef ds:uri="http://schemas.microsoft.com/sharepoint/v3"/>
  </ds:schemaRefs>
</ds:datastoreItem>
</file>

<file path=customXml/itemProps3.xml><?xml version="1.0" encoding="utf-8"?>
<ds:datastoreItem xmlns:ds="http://schemas.openxmlformats.org/officeDocument/2006/customXml" ds:itemID="{08E3BC2A-0BD3-4C4B-990E-1E977C8839DF}">
  <ds:schemaRefs>
    <ds:schemaRef ds:uri="http://schemas.microsoft.com/sharepoint/v3/contenttype/forms"/>
  </ds:schemaRefs>
</ds:datastoreItem>
</file>

<file path=customXml/itemProps4.xml><?xml version="1.0" encoding="utf-8"?>
<ds:datastoreItem xmlns:ds="http://schemas.openxmlformats.org/officeDocument/2006/customXml" ds:itemID="{24C5A770-643B-4C1F-9368-76AD2EFDFCE6}">
  <ds:schemaRefs>
    <ds:schemaRef ds:uri="http://schemas.openxmlformats.org/officeDocument/2006/bibliography"/>
  </ds:schemaRefs>
</ds:datastoreItem>
</file>

<file path=docMetadata/LabelInfo.xml><?xml version="1.0" encoding="utf-8"?>
<clbl:labelList xmlns:clbl="http://schemas.microsoft.com/office/2020/mipLabelMetadata">
  <clbl:label id="{0c97c915-f6f2-4d1c-b825-4b75fc560f7c}" enabled="0" method="" siteId="{0c97c915-f6f2-4d1c-b825-4b75fc560f7c}" removed="1"/>
  <clbl:label id="{f15dd8d1-822a-4009-bdbf-57951d225a99}" enabled="0" method="" siteId="{f15dd8d1-822a-4009-bdbf-57951d225a99}" removed="1"/>
</clbl:labelList>
</file>

<file path=docProps/app.xml><?xml version="1.0" encoding="utf-8"?>
<Properties xmlns="http://schemas.openxmlformats.org/officeDocument/2006/extended-properties" xmlns:vt="http://schemas.openxmlformats.org/officeDocument/2006/docPropsVTypes">
  <Template>TL-OSD-Word-Document-1.0</Template>
  <TotalTime>8</TotalTime>
  <Pages>7</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Nguyen Trong</dc:creator>
  <cp:keywords/>
  <dc:description/>
  <cp:lastModifiedBy>Tú Anh</cp:lastModifiedBy>
  <cp:revision>5</cp:revision>
  <cp:lastPrinted>2026-07-08T15:41:00Z</cp:lastPrinted>
  <dcterms:created xsi:type="dcterms:W3CDTF">2026-07-08T15:41:00Z</dcterms:created>
  <dcterms:modified xsi:type="dcterms:W3CDTF">2026-07-14T11:00:00Z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y fmtid="{D5CDD505-2E9C-101B-9397-08002B2CF9AE}" pid="6" name="ContentTypeId">
    <vt:lpwstr>0x010100DB67FCEC6DCA9B4CBE2406ED746AE0D5</vt:lpwstr>
  </property>
  <property fmtid="{D5CDD505-2E9C-101B-9397-08002B2CF9AE}" pid="7" name="Classification">
    <vt:lpwstr>Confidential</vt:lpwstr>
  </property>
  <property fmtid="{D5CDD505-2E9C-101B-9397-08002B2CF9AE}" pid="8" name="MediaServiceImageTags">
    <vt:lpwstr/>
  </property>
  <property fmtid="{D5CDD505-2E9C-101B-9397-08002B2CF9AE}" pid="9" name="MSIP_Label_4970c7fe-5391-4388-8b1f-6eba3d8371e6_Enabled">
    <vt:lpwstr>true</vt:lpwstr>
  </property>
  <property fmtid="{D5CDD505-2E9C-101B-9397-08002B2CF9AE}" pid="10" name="MSIP_Label_4970c7fe-5391-4388-8b1f-6eba3d8371e6_SetDate">
    <vt:lpwstr>2022-06-20T04:31:33Z</vt:lpwstr>
  </property>
  <property fmtid="{D5CDD505-2E9C-101B-9397-08002B2CF9AE}" pid="11" name="MSIP_Label_4970c7fe-5391-4388-8b1f-6eba3d8371e6_Method">
    <vt:lpwstr>Privileged</vt:lpwstr>
  </property>
  <property fmtid="{D5CDD505-2E9C-101B-9397-08002B2CF9AE}" pid="12" name="MSIP_Label_4970c7fe-5391-4388-8b1f-6eba3d8371e6_Name">
    <vt:lpwstr>Internal</vt:lpwstr>
  </property>
  <property fmtid="{D5CDD505-2E9C-101B-9397-08002B2CF9AE}" pid="13" name="MSIP_Label_4970c7fe-5391-4388-8b1f-6eba3d8371e6_SiteId">
    <vt:lpwstr>f15dd8d1-822a-4009-bdbf-57951d225a99</vt:lpwstr>
  </property>
  <property fmtid="{D5CDD505-2E9C-101B-9397-08002B2CF9AE}" pid="14" name="MSIP_Label_4970c7fe-5391-4388-8b1f-6eba3d8371e6_ActionId">
    <vt:lpwstr>c49bdab2-c3f1-4fd4-a1cb-51b36aa04757</vt:lpwstr>
  </property>
  <property fmtid="{D5CDD505-2E9C-101B-9397-08002B2CF9AE}" pid="15" name="MSIP_Label_4970c7fe-5391-4388-8b1f-6eba3d8371e6_ContentBits">
    <vt:lpwstr>0</vt:lpwstr>
  </property>
</Properties>
</file>